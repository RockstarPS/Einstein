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7D7C1" w14:textId="565DEF38" w:rsidR="00191B31" w:rsidRPr="00B37F91" w:rsidRDefault="007C59F5" w:rsidP="00DD6917">
      <w:pPr>
        <w:jc w:val="right"/>
      </w:pPr>
      <w:r>
        <w:rPr>
          <w:noProof/>
          <w:lang w:val="en-IN" w:eastAsia="en-IN"/>
        </w:rPr>
        <w:drawing>
          <wp:inline distT="0" distB="0" distL="0" distR="0" wp14:anchorId="6A03F69D" wp14:editId="6D7E4C6F">
            <wp:extent cx="2038501" cy="436667"/>
            <wp:effectExtent l="0" t="0" r="0" b="1905"/>
            <wp:docPr id="72" name="Picture 72" descr="Image result for viste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501" cy="43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D7C2" w14:textId="77777777" w:rsidR="00FA4927" w:rsidRPr="00B37F91" w:rsidRDefault="00FA4927" w:rsidP="00D9524E">
      <w:pPr>
        <w:pStyle w:val="TextBody"/>
        <w:rPr>
          <w:lang w:val="en-US"/>
        </w:rPr>
      </w:pPr>
    </w:p>
    <w:p w14:paraId="5E27D7C3" w14:textId="77777777" w:rsidR="00FA4927" w:rsidRPr="00B37F91" w:rsidRDefault="00FA4927" w:rsidP="00D9524E">
      <w:pPr>
        <w:pStyle w:val="TextBody"/>
        <w:rPr>
          <w:lang w:val="en-US"/>
        </w:rPr>
      </w:pPr>
    </w:p>
    <w:p w14:paraId="5E27D7C4" w14:textId="77777777" w:rsidR="00FA4927" w:rsidRPr="00B37F91" w:rsidRDefault="00FA4927" w:rsidP="00D9524E">
      <w:pPr>
        <w:pStyle w:val="TextBody"/>
        <w:rPr>
          <w:lang w:val="en-US"/>
        </w:rPr>
      </w:pPr>
    </w:p>
    <w:p w14:paraId="5E27D7C5" w14:textId="77777777" w:rsidR="00FA4927" w:rsidRPr="00B37F91" w:rsidRDefault="00FA4927" w:rsidP="00D9524E">
      <w:pPr>
        <w:pStyle w:val="TextBody"/>
        <w:rPr>
          <w:lang w:val="en-US"/>
        </w:rPr>
      </w:pPr>
    </w:p>
    <w:p w14:paraId="5E27D7C6" w14:textId="77777777" w:rsidR="00FA4927" w:rsidRPr="00B37F91" w:rsidRDefault="00FA4927" w:rsidP="00D9524E">
      <w:pPr>
        <w:pStyle w:val="TextBody"/>
        <w:rPr>
          <w:lang w:val="en-US"/>
        </w:rPr>
      </w:pPr>
    </w:p>
    <w:p w14:paraId="5E27D7C7" w14:textId="77777777" w:rsidR="00FA4927" w:rsidRPr="00B37F91" w:rsidRDefault="00FA4927" w:rsidP="00D9524E">
      <w:pPr>
        <w:pStyle w:val="TextBody"/>
        <w:rPr>
          <w:lang w:val="en-US"/>
        </w:rPr>
      </w:pPr>
    </w:p>
    <w:p w14:paraId="5E27D7C8" w14:textId="2D9C6D30" w:rsidR="00FA4927" w:rsidRPr="00B37F91" w:rsidRDefault="00FA4927" w:rsidP="00D9524E">
      <w:pPr>
        <w:pStyle w:val="TextBody"/>
        <w:rPr>
          <w:lang w:val="en-US"/>
        </w:rPr>
      </w:pPr>
    </w:p>
    <w:p w14:paraId="5E27D7C9" w14:textId="0D5ED220" w:rsidR="00FA4927" w:rsidRPr="00B37F91" w:rsidRDefault="00FA4927" w:rsidP="00D9524E">
      <w:pPr>
        <w:pStyle w:val="TextBody"/>
        <w:rPr>
          <w:lang w:val="en-US"/>
        </w:rPr>
      </w:pPr>
    </w:p>
    <w:p w14:paraId="61ED0267" w14:textId="7D63CC1F" w:rsidR="1AE29336" w:rsidRDefault="1AE29336" w:rsidP="6E0AC5FD">
      <w:pPr>
        <w:pStyle w:val="Title"/>
        <w:rPr>
          <w:rFonts w:eastAsia="Arial" w:cs="Arial"/>
          <w:color w:val="000000" w:themeColor="text1"/>
        </w:rPr>
      </w:pPr>
      <w:r w:rsidRPr="1BA81029">
        <w:rPr>
          <w:rFonts w:eastAsia="Arial" w:cs="Arial"/>
          <w:color w:val="000000" w:themeColor="text1"/>
        </w:rPr>
        <w:t>Health Manager Service</w:t>
      </w:r>
    </w:p>
    <w:p w14:paraId="1637C522" w14:textId="5335EF02" w:rsidR="1AE29336" w:rsidRDefault="1AE29336" w:rsidP="6E0AC5FD">
      <w:pPr>
        <w:pStyle w:val="Title"/>
        <w:rPr>
          <w:rFonts w:eastAsia="Arial" w:cs="Arial"/>
          <w:color w:val="000000" w:themeColor="text1"/>
        </w:rPr>
      </w:pPr>
      <w:r w:rsidRPr="1BA81029">
        <w:rPr>
          <w:rFonts w:eastAsia="Arial" w:cs="Arial"/>
          <w:color w:val="000000" w:themeColor="text1"/>
        </w:rPr>
        <w:t>User Guide</w:t>
      </w:r>
    </w:p>
    <w:p w14:paraId="41D1B8E7" w14:textId="3339C750" w:rsidR="6E0AC5FD" w:rsidRDefault="6E0AC5FD" w:rsidP="6E0AC5FD"/>
    <w:p w14:paraId="441EFFC3" w14:textId="27B054B0" w:rsidR="1AE29336" w:rsidRDefault="1AE29336" w:rsidP="6E0AC5FD">
      <w:pPr>
        <w:ind w:left="7090" w:firstLine="709"/>
      </w:pPr>
      <w:r w:rsidRPr="54827C2A">
        <w:rPr>
          <w:rFonts w:eastAsia="Arial" w:cs="Arial"/>
          <w:color w:val="000000" w:themeColor="text1"/>
          <w:sz w:val="24"/>
        </w:rPr>
        <w:t>September 1</w:t>
      </w:r>
      <w:r w:rsidR="5137FBB7" w:rsidRPr="54827C2A">
        <w:rPr>
          <w:rFonts w:eastAsia="Arial" w:cs="Arial"/>
          <w:color w:val="000000" w:themeColor="text1"/>
          <w:sz w:val="24"/>
        </w:rPr>
        <w:t>8</w:t>
      </w:r>
      <w:r w:rsidRPr="54827C2A">
        <w:rPr>
          <w:rFonts w:eastAsia="Arial" w:cs="Arial"/>
          <w:color w:val="000000" w:themeColor="text1"/>
          <w:sz w:val="24"/>
        </w:rPr>
        <w:t>, 2020</w:t>
      </w:r>
    </w:p>
    <w:p w14:paraId="5E27D7CD" w14:textId="0F545E91" w:rsidR="00DD6917" w:rsidRPr="00B37F91" w:rsidRDefault="00DD6917" w:rsidP="00D9524E">
      <w:pPr>
        <w:pStyle w:val="TextBody"/>
        <w:rPr>
          <w:lang w:val="en-US"/>
        </w:rPr>
      </w:pPr>
    </w:p>
    <w:p w14:paraId="5E27D7CE" w14:textId="5677E74D" w:rsidR="00DD6917" w:rsidRPr="00B37F91" w:rsidRDefault="00DD6917" w:rsidP="00D9524E">
      <w:pPr>
        <w:pStyle w:val="TextBody"/>
        <w:rPr>
          <w:lang w:val="en-US"/>
        </w:rPr>
      </w:pPr>
    </w:p>
    <w:p w14:paraId="5E27D7CF" w14:textId="50F1607E" w:rsidR="00DD6917" w:rsidRPr="00B37F91" w:rsidRDefault="00C34E73" w:rsidP="00D9524E">
      <w:pPr>
        <w:pStyle w:val="TextBody"/>
        <w:rPr>
          <w:lang w:val="en-US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7759" behindDoc="1" locked="0" layoutInCell="1" allowOverlap="1" wp14:anchorId="75CE9E12" wp14:editId="4F2F5E07">
            <wp:simplePos x="0" y="0"/>
            <wp:positionH relativeFrom="column">
              <wp:posOffset>0</wp:posOffset>
            </wp:positionH>
            <wp:positionV relativeFrom="paragraph">
              <wp:posOffset>164143</wp:posOffset>
            </wp:positionV>
            <wp:extent cx="6659880" cy="3810000"/>
            <wp:effectExtent l="0" t="0" r="762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ata_flow_teal_gray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7D7D0" w14:textId="77777777" w:rsidR="00DD6917" w:rsidRPr="00B37F91" w:rsidRDefault="00DD6917" w:rsidP="00D9524E">
      <w:pPr>
        <w:pStyle w:val="TextBody"/>
        <w:rPr>
          <w:lang w:val="en-US"/>
        </w:rPr>
      </w:pPr>
    </w:p>
    <w:p w14:paraId="5E27D7D1" w14:textId="77777777" w:rsidR="00DD6917" w:rsidRPr="00B37F91" w:rsidRDefault="00DD6917" w:rsidP="00D9524E">
      <w:pPr>
        <w:pStyle w:val="TextBody"/>
        <w:rPr>
          <w:lang w:val="en-US"/>
        </w:rPr>
      </w:pPr>
    </w:p>
    <w:p w14:paraId="5E27D7D2" w14:textId="77777777" w:rsidR="00DD6917" w:rsidRPr="00B37F91" w:rsidRDefault="00DD6917" w:rsidP="00D9524E">
      <w:pPr>
        <w:pStyle w:val="TextBody"/>
        <w:rPr>
          <w:lang w:val="en-US"/>
        </w:rPr>
      </w:pPr>
    </w:p>
    <w:p w14:paraId="5E27D7D3" w14:textId="4786F2FE" w:rsidR="00DD6917" w:rsidRPr="00B37F91" w:rsidRDefault="00DD6917" w:rsidP="00D9524E">
      <w:pPr>
        <w:pStyle w:val="TextBody"/>
        <w:rPr>
          <w:lang w:val="en-US"/>
        </w:rPr>
      </w:pPr>
    </w:p>
    <w:p w14:paraId="5E27D7D4" w14:textId="77777777" w:rsidR="00DD6917" w:rsidRPr="00B37F91" w:rsidRDefault="00DD6917" w:rsidP="00D9524E">
      <w:pPr>
        <w:pStyle w:val="TextBody"/>
        <w:rPr>
          <w:lang w:val="en-US"/>
        </w:rPr>
      </w:pPr>
    </w:p>
    <w:p w14:paraId="5E27D7D5" w14:textId="585BEF13" w:rsidR="00DD6917" w:rsidRPr="00B37F91" w:rsidRDefault="00DD6917" w:rsidP="00DD6917">
      <w:pPr>
        <w:ind w:left="-1417"/>
      </w:pPr>
    </w:p>
    <w:p w14:paraId="5E27D7D6" w14:textId="77777777" w:rsidR="00FB6A93" w:rsidRPr="00B37F91" w:rsidRDefault="00FB6A93" w:rsidP="00FB6A93"/>
    <w:p w14:paraId="5E27D7D7" w14:textId="77777777" w:rsidR="00D9524E" w:rsidRPr="00B37F91" w:rsidRDefault="00D9524E" w:rsidP="00FB6A93">
      <w:pPr>
        <w:sectPr w:rsidR="00D9524E" w:rsidRPr="00B37F91" w:rsidSect="00E9705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oddPage"/>
          <w:pgSz w:w="11906" w:h="16838" w:code="9"/>
          <w:pgMar w:top="851" w:right="709" w:bottom="709" w:left="709" w:header="567" w:footer="567" w:gutter="0"/>
          <w:cols w:space="708"/>
          <w:titlePg/>
          <w:docGrid w:linePitch="360"/>
        </w:sectPr>
      </w:pPr>
    </w:p>
    <w:p w14:paraId="5E27D7D8" w14:textId="77777777" w:rsidR="00BE26E8" w:rsidRPr="00B37F91" w:rsidRDefault="00BE26E8" w:rsidP="00BE26E8">
      <w:pPr>
        <w:pStyle w:val="TOCHeading"/>
        <w:rPr>
          <w:lang w:val="en-US"/>
        </w:rPr>
      </w:pPr>
      <w:r w:rsidRPr="00B37F91">
        <w:rPr>
          <w:lang w:val="en-US"/>
        </w:rPr>
        <w:lastRenderedPageBreak/>
        <w:t>Copyright</w:t>
      </w:r>
    </w:p>
    <w:p w14:paraId="5E27D7D9" w14:textId="04A99CA4" w:rsidR="003A063D" w:rsidRPr="00B37F91" w:rsidRDefault="003A063D" w:rsidP="003A063D">
      <w:pPr>
        <w:pStyle w:val="TextBody"/>
        <w:rPr>
          <w:lang w:val="en-US"/>
        </w:rPr>
      </w:pPr>
      <w:r w:rsidRPr="00B37F91">
        <w:rPr>
          <w:lang w:val="en-US"/>
        </w:rPr>
        <w:t xml:space="preserve">This document is property of Visteon </w:t>
      </w:r>
      <w:r w:rsidR="00131F88">
        <w:rPr>
          <w:lang w:val="en-US"/>
        </w:rPr>
        <w:t>Corporation</w:t>
      </w:r>
      <w:r w:rsidR="009B108D">
        <w:rPr>
          <w:lang w:val="en-US"/>
        </w:rPr>
        <w:t>.</w:t>
      </w:r>
    </w:p>
    <w:p w14:paraId="5E27D7DA" w14:textId="77777777" w:rsidR="003A063D" w:rsidRPr="00B37F91" w:rsidRDefault="003A063D" w:rsidP="003A063D">
      <w:pPr>
        <w:pStyle w:val="TextBody"/>
        <w:rPr>
          <w:lang w:val="en-US"/>
        </w:rPr>
      </w:pPr>
      <w:r w:rsidRPr="00B37F91">
        <w:rPr>
          <w:lang w:val="en-US"/>
        </w:rPr>
        <w:t>The information in this document is confidential!</w:t>
      </w:r>
    </w:p>
    <w:p w14:paraId="5E27D7DB" w14:textId="557CD98A" w:rsidR="00BE26E8" w:rsidRPr="00B37F91" w:rsidRDefault="003A063D" w:rsidP="003A063D">
      <w:pPr>
        <w:pStyle w:val="TextBody"/>
        <w:rPr>
          <w:lang w:val="en-US" w:eastAsia="de-DE"/>
        </w:rPr>
      </w:pPr>
      <w:r w:rsidRPr="6E0AC5FD">
        <w:rPr>
          <w:lang w:val="en-US"/>
        </w:rPr>
        <w:t>Copyright © 20</w:t>
      </w:r>
      <w:r w:rsidR="5A363F38" w:rsidRPr="6E0AC5FD">
        <w:rPr>
          <w:lang w:val="en-US"/>
        </w:rPr>
        <w:t>20</w:t>
      </w:r>
      <w:r w:rsidRPr="6E0AC5FD">
        <w:rPr>
          <w:lang w:val="en-US"/>
        </w:rPr>
        <w:t>, Visteon. All rights reserved.</w:t>
      </w:r>
    </w:p>
    <w:p w14:paraId="5E27D7DC" w14:textId="77777777" w:rsidR="00BE26E8" w:rsidRPr="00B37F91" w:rsidRDefault="00BE26E8" w:rsidP="00BE26E8">
      <w:pPr>
        <w:pStyle w:val="TextBody"/>
        <w:rPr>
          <w:lang w:val="en-US" w:eastAsia="de-DE"/>
        </w:rPr>
      </w:pPr>
    </w:p>
    <w:p w14:paraId="5E27D7DD" w14:textId="77777777" w:rsidR="00BE26E8" w:rsidRPr="00B37F91" w:rsidRDefault="00BE26E8" w:rsidP="00BE26E8">
      <w:pPr>
        <w:pStyle w:val="TextBody"/>
        <w:rPr>
          <w:lang w:val="en-US" w:eastAsia="de-DE"/>
        </w:rPr>
        <w:sectPr w:rsidR="00BE26E8" w:rsidRPr="00B37F91" w:rsidSect="00E9705D">
          <w:headerReference w:type="first" r:id="rId19"/>
          <w:footerReference w:type="first" r:id="rId20"/>
          <w:type w:val="oddPage"/>
          <w:pgSz w:w="11906" w:h="16838" w:code="9"/>
          <w:pgMar w:top="851" w:right="709" w:bottom="709" w:left="709" w:header="567" w:footer="567" w:gutter="0"/>
          <w:cols w:space="708"/>
          <w:titlePg/>
          <w:docGrid w:linePitch="360"/>
        </w:sectPr>
      </w:pPr>
    </w:p>
    <w:p w14:paraId="5E27D7DE" w14:textId="77777777" w:rsidR="00BE26E8" w:rsidRPr="00B37F91" w:rsidRDefault="00BE26E8" w:rsidP="00BE26E8">
      <w:pPr>
        <w:pStyle w:val="TOCHeading"/>
        <w:rPr>
          <w:lang w:val="en-US"/>
        </w:rPr>
      </w:pPr>
      <w:r w:rsidRPr="00B37F91">
        <w:rPr>
          <w:lang w:val="en-US"/>
        </w:rPr>
        <w:lastRenderedPageBreak/>
        <w:t>Revision</w:t>
      </w:r>
    </w:p>
    <w:tbl>
      <w:tblPr>
        <w:tblStyle w:val="TableGrid"/>
        <w:tblW w:w="1062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413"/>
        <w:gridCol w:w="2268"/>
        <w:gridCol w:w="6946"/>
      </w:tblGrid>
      <w:tr w:rsidR="00BE26E8" w:rsidRPr="00B37F91" w14:paraId="5E27D7E2" w14:textId="77777777" w:rsidTr="6E0AC5FD">
        <w:tc>
          <w:tcPr>
            <w:tcW w:w="1413" w:type="dxa"/>
          </w:tcPr>
          <w:p w14:paraId="5E27D7DF" w14:textId="77777777" w:rsidR="00BE26E8" w:rsidRPr="00B37F91" w:rsidRDefault="00BE26E8" w:rsidP="00191B31">
            <w:pPr>
              <w:pStyle w:val="TableHeading"/>
              <w:rPr>
                <w:lang w:val="en-US"/>
              </w:rPr>
            </w:pPr>
            <w:r w:rsidRPr="00B37F91">
              <w:rPr>
                <w:lang w:val="en-US"/>
              </w:rPr>
              <w:t>Date</w:t>
            </w:r>
          </w:p>
        </w:tc>
        <w:tc>
          <w:tcPr>
            <w:tcW w:w="2268" w:type="dxa"/>
          </w:tcPr>
          <w:p w14:paraId="5E27D7E0" w14:textId="13C17912" w:rsidR="00BE26E8" w:rsidRPr="00B37F91" w:rsidRDefault="00BE26E8" w:rsidP="00191B31">
            <w:pPr>
              <w:pStyle w:val="TableHeading"/>
              <w:rPr>
                <w:lang w:val="en-US"/>
              </w:rPr>
            </w:pPr>
            <w:r w:rsidRPr="00B37F91">
              <w:rPr>
                <w:lang w:val="en-US"/>
              </w:rPr>
              <w:t>Author</w:t>
            </w:r>
            <w:r w:rsidR="0094172B">
              <w:rPr>
                <w:lang w:val="en-US"/>
              </w:rPr>
              <w:t>(s)</w:t>
            </w:r>
          </w:p>
        </w:tc>
        <w:tc>
          <w:tcPr>
            <w:tcW w:w="6946" w:type="dxa"/>
          </w:tcPr>
          <w:p w14:paraId="5E27D7E1" w14:textId="77777777" w:rsidR="00BE26E8" w:rsidRPr="00B37F91" w:rsidRDefault="00BE26E8" w:rsidP="005374C0">
            <w:pPr>
              <w:pStyle w:val="TableHeading"/>
              <w:ind w:right="-108"/>
              <w:rPr>
                <w:lang w:val="en-US"/>
              </w:rPr>
            </w:pPr>
            <w:r w:rsidRPr="00B37F91">
              <w:rPr>
                <w:lang w:val="en-US"/>
              </w:rPr>
              <w:t>Changes</w:t>
            </w:r>
          </w:p>
        </w:tc>
      </w:tr>
      <w:tr w:rsidR="00BE26E8" w:rsidRPr="00B37F91" w14:paraId="5E27D7E6" w14:textId="77777777" w:rsidTr="6E0AC5FD">
        <w:tc>
          <w:tcPr>
            <w:tcW w:w="1413" w:type="dxa"/>
          </w:tcPr>
          <w:p w14:paraId="5E27D7E3" w14:textId="5E8F969F" w:rsidR="00BE26E8" w:rsidRPr="00B37F91" w:rsidRDefault="09B22215" w:rsidP="00191B31">
            <w:pPr>
              <w:pStyle w:val="TableBody"/>
              <w:rPr>
                <w:lang w:val="en-US"/>
              </w:rPr>
            </w:pPr>
            <w:r w:rsidRPr="6E0AC5FD">
              <w:rPr>
                <w:lang w:val="en-US"/>
              </w:rPr>
              <w:t>18</w:t>
            </w:r>
            <w:r w:rsidR="099922A1" w:rsidRPr="6E0AC5FD">
              <w:rPr>
                <w:lang w:val="en-US"/>
              </w:rPr>
              <w:t>-</w:t>
            </w:r>
            <w:r w:rsidR="0570EA45" w:rsidRPr="6E0AC5FD">
              <w:rPr>
                <w:lang w:val="en-US"/>
              </w:rPr>
              <w:t>Sept</w:t>
            </w:r>
            <w:r w:rsidR="099922A1" w:rsidRPr="6E0AC5FD">
              <w:rPr>
                <w:lang w:val="en-US"/>
              </w:rPr>
              <w:t>-20</w:t>
            </w:r>
            <w:r w:rsidR="4DBCC373" w:rsidRPr="6E0AC5FD">
              <w:rPr>
                <w:lang w:val="en-US"/>
              </w:rPr>
              <w:t>20</w:t>
            </w:r>
          </w:p>
        </w:tc>
        <w:tc>
          <w:tcPr>
            <w:tcW w:w="2268" w:type="dxa"/>
          </w:tcPr>
          <w:p w14:paraId="5E27D7E4" w14:textId="44315B08" w:rsidR="000032F1" w:rsidRPr="00B37F91" w:rsidRDefault="4DBCC373" w:rsidP="6E0AC5FD">
            <w:pPr>
              <w:pStyle w:val="TableBody"/>
            </w:pPr>
            <w:r w:rsidRPr="6E0AC5FD">
              <w:rPr>
                <w:lang w:val="en-US"/>
              </w:rPr>
              <w:t>Shreya Singh</w:t>
            </w:r>
          </w:p>
        </w:tc>
        <w:tc>
          <w:tcPr>
            <w:tcW w:w="6946" w:type="dxa"/>
          </w:tcPr>
          <w:p w14:paraId="5E27D7E5" w14:textId="78C355F1" w:rsidR="00BE26E8" w:rsidRPr="00B37F91" w:rsidRDefault="00F30166" w:rsidP="00191B31">
            <w:pPr>
              <w:pStyle w:val="TableBody"/>
              <w:rPr>
                <w:lang w:val="en-US"/>
              </w:rPr>
            </w:pPr>
            <w:r>
              <w:rPr>
                <w:lang w:val="en-US"/>
              </w:rPr>
              <w:t>Initial Version</w:t>
            </w:r>
          </w:p>
        </w:tc>
      </w:tr>
      <w:tr w:rsidR="00583769" w:rsidRPr="00B37F91" w14:paraId="5B1FCC9D" w14:textId="77777777" w:rsidTr="6E0AC5FD">
        <w:tc>
          <w:tcPr>
            <w:tcW w:w="1413" w:type="dxa"/>
          </w:tcPr>
          <w:p w14:paraId="5980B56F" w14:textId="4A43CE94" w:rsidR="00583769" w:rsidRPr="00B37F91" w:rsidRDefault="00583769" w:rsidP="00191B31">
            <w:pPr>
              <w:pStyle w:val="TableBody"/>
              <w:rPr>
                <w:lang w:val="en-US"/>
              </w:rPr>
            </w:pPr>
          </w:p>
        </w:tc>
        <w:tc>
          <w:tcPr>
            <w:tcW w:w="2268" w:type="dxa"/>
          </w:tcPr>
          <w:p w14:paraId="39BD58BD" w14:textId="4CFD77BA" w:rsidR="00583769" w:rsidRPr="00B37F91" w:rsidRDefault="00583769" w:rsidP="00756948">
            <w:pPr>
              <w:pStyle w:val="TableBody"/>
              <w:rPr>
                <w:lang w:val="en-US"/>
              </w:rPr>
            </w:pPr>
          </w:p>
        </w:tc>
        <w:tc>
          <w:tcPr>
            <w:tcW w:w="6946" w:type="dxa"/>
          </w:tcPr>
          <w:p w14:paraId="30021657" w14:textId="6EE6AED3" w:rsidR="00583769" w:rsidRPr="00B37F91" w:rsidRDefault="00583769" w:rsidP="00191B31">
            <w:pPr>
              <w:pStyle w:val="TableBody"/>
              <w:rPr>
                <w:lang w:val="en-US"/>
              </w:rPr>
            </w:pPr>
          </w:p>
        </w:tc>
      </w:tr>
      <w:tr w:rsidR="00207C54" w:rsidRPr="00B37F91" w14:paraId="32B3D0BA" w14:textId="77777777" w:rsidTr="6E0AC5FD">
        <w:tc>
          <w:tcPr>
            <w:tcW w:w="1413" w:type="dxa"/>
          </w:tcPr>
          <w:p w14:paraId="4B5320BC" w14:textId="0F2408C0" w:rsidR="00207C54" w:rsidRPr="00B37F91" w:rsidRDefault="00207C54" w:rsidP="00191B31">
            <w:pPr>
              <w:pStyle w:val="TableBody"/>
              <w:rPr>
                <w:lang w:val="en-US"/>
              </w:rPr>
            </w:pPr>
          </w:p>
        </w:tc>
        <w:tc>
          <w:tcPr>
            <w:tcW w:w="2268" w:type="dxa"/>
          </w:tcPr>
          <w:p w14:paraId="4F1B9E58" w14:textId="2CB0A12D" w:rsidR="00207C54" w:rsidRPr="00B37F91" w:rsidRDefault="00207C54" w:rsidP="00810731">
            <w:pPr>
              <w:pStyle w:val="TableBody"/>
              <w:jc w:val="center"/>
              <w:rPr>
                <w:lang w:val="en-US"/>
              </w:rPr>
            </w:pPr>
          </w:p>
        </w:tc>
        <w:tc>
          <w:tcPr>
            <w:tcW w:w="6946" w:type="dxa"/>
          </w:tcPr>
          <w:p w14:paraId="71966BD5" w14:textId="05125E19" w:rsidR="00207C54" w:rsidRPr="00B37F91" w:rsidRDefault="00207C54" w:rsidP="00191B31">
            <w:pPr>
              <w:pStyle w:val="TableBody"/>
              <w:rPr>
                <w:lang w:val="en-US"/>
              </w:rPr>
            </w:pPr>
          </w:p>
        </w:tc>
      </w:tr>
      <w:tr w:rsidR="0032407F" w:rsidRPr="00B37F91" w14:paraId="6E9592D0" w14:textId="77777777" w:rsidTr="6E0AC5FD">
        <w:tc>
          <w:tcPr>
            <w:tcW w:w="1413" w:type="dxa"/>
          </w:tcPr>
          <w:p w14:paraId="50539B41" w14:textId="658323F4" w:rsidR="0032407F" w:rsidRDefault="0032407F" w:rsidP="00191B31">
            <w:pPr>
              <w:pStyle w:val="TableBody"/>
              <w:rPr>
                <w:lang w:val="en-US"/>
              </w:rPr>
            </w:pPr>
          </w:p>
        </w:tc>
        <w:tc>
          <w:tcPr>
            <w:tcW w:w="2268" w:type="dxa"/>
          </w:tcPr>
          <w:p w14:paraId="3277E9FA" w14:textId="19F4F5B7" w:rsidR="0032407F" w:rsidRDefault="0032407F" w:rsidP="00810731">
            <w:pPr>
              <w:pStyle w:val="TableBody"/>
              <w:jc w:val="center"/>
              <w:rPr>
                <w:lang w:val="en-US"/>
              </w:rPr>
            </w:pPr>
          </w:p>
        </w:tc>
        <w:tc>
          <w:tcPr>
            <w:tcW w:w="6946" w:type="dxa"/>
          </w:tcPr>
          <w:p w14:paraId="3D57DBBC" w14:textId="74707993" w:rsidR="0032407F" w:rsidRDefault="0032407F" w:rsidP="00191B31">
            <w:pPr>
              <w:pStyle w:val="TableBody"/>
              <w:rPr>
                <w:lang w:val="en-US"/>
              </w:rPr>
            </w:pPr>
          </w:p>
        </w:tc>
      </w:tr>
    </w:tbl>
    <w:p w14:paraId="64FB9FEC" w14:textId="4052895F" w:rsidR="4897FBB0" w:rsidRDefault="4897FBB0"/>
    <w:p w14:paraId="10F71416" w14:textId="55B18A89" w:rsidR="54827C2A" w:rsidRDefault="54827C2A" w:rsidP="54827C2A"/>
    <w:p w14:paraId="4DEBC2A2" w14:textId="1027564D" w:rsidR="54827C2A" w:rsidRDefault="54827C2A" w:rsidP="54827C2A"/>
    <w:p w14:paraId="69C21985" w14:textId="208E8CAC" w:rsidR="0B5809A9" w:rsidRDefault="0B5809A9" w:rsidP="6E0AC5FD">
      <w:pPr>
        <w:pStyle w:val="TOCHeading"/>
        <w:rPr>
          <w:lang w:val="en-US"/>
        </w:rPr>
      </w:pPr>
      <w:r w:rsidRPr="6E0AC5FD">
        <w:rPr>
          <w:lang w:val="en-US"/>
        </w:rPr>
        <w:t>Reference Document</w:t>
      </w:r>
    </w:p>
    <w:tbl>
      <w:tblPr>
        <w:tblStyle w:val="TableGrid"/>
        <w:tblW w:w="10488" w:type="dxa"/>
        <w:tblLayout w:type="fixed"/>
        <w:tblLook w:val="06A0" w:firstRow="1" w:lastRow="0" w:firstColumn="1" w:lastColumn="0" w:noHBand="1" w:noVBand="1"/>
      </w:tblPr>
      <w:tblGrid>
        <w:gridCol w:w="2263"/>
        <w:gridCol w:w="8225"/>
      </w:tblGrid>
      <w:tr w:rsidR="6E0AC5FD" w14:paraId="132B8498" w14:textId="77777777" w:rsidTr="00200B18">
        <w:tc>
          <w:tcPr>
            <w:tcW w:w="2263" w:type="dxa"/>
          </w:tcPr>
          <w:p w14:paraId="0B05D0D6" w14:textId="1F62B460" w:rsidR="0B5809A9" w:rsidRDefault="0B5809A9" w:rsidP="6E0AC5FD">
            <w:pPr>
              <w:rPr>
                <w:b/>
                <w:bCs/>
              </w:rPr>
            </w:pPr>
            <w:r w:rsidRPr="1BA81029">
              <w:rPr>
                <w:b/>
                <w:bCs/>
              </w:rPr>
              <w:t>Document Type</w:t>
            </w:r>
          </w:p>
        </w:tc>
        <w:tc>
          <w:tcPr>
            <w:tcW w:w="8225" w:type="dxa"/>
          </w:tcPr>
          <w:p w14:paraId="5EF27DA6" w14:textId="11206F29" w:rsidR="0B5809A9" w:rsidRDefault="0B5809A9" w:rsidP="6E0AC5FD">
            <w:pPr>
              <w:rPr>
                <w:b/>
                <w:bCs/>
              </w:rPr>
            </w:pPr>
            <w:r w:rsidRPr="1BA81029">
              <w:rPr>
                <w:b/>
                <w:bCs/>
              </w:rPr>
              <w:t>Name</w:t>
            </w:r>
          </w:p>
        </w:tc>
      </w:tr>
      <w:tr w:rsidR="6E0AC5FD" w14:paraId="7329408A" w14:textId="77777777" w:rsidTr="00200B18">
        <w:tc>
          <w:tcPr>
            <w:tcW w:w="2263" w:type="dxa"/>
          </w:tcPr>
          <w:p w14:paraId="06BC4A8F" w14:textId="1042AAF8" w:rsidR="0B5809A9" w:rsidRDefault="0B5809A9" w:rsidP="0084748F">
            <w:pPr>
              <w:jc w:val="center"/>
            </w:pPr>
            <w:r>
              <w:t>SRS</w:t>
            </w:r>
          </w:p>
        </w:tc>
        <w:tc>
          <w:tcPr>
            <w:tcW w:w="8225" w:type="dxa"/>
          </w:tcPr>
          <w:p w14:paraId="727C5632" w14:textId="7CA6D426" w:rsidR="0B5809A9" w:rsidRDefault="0B5809A9" w:rsidP="6E0AC5FD">
            <w:pPr>
              <w:spacing w:line="259" w:lineRule="auto"/>
              <w:rPr>
                <w:rFonts w:eastAsia="Arial" w:cs="Arial"/>
                <w:color w:val="000000" w:themeColor="text1"/>
                <w:szCs w:val="20"/>
              </w:rPr>
            </w:pPr>
            <w:r w:rsidRPr="1BA81029">
              <w:rPr>
                <w:rFonts w:eastAsia="Arial" w:cs="Arial"/>
                <w:color w:val="000000" w:themeColor="text1"/>
              </w:rPr>
              <w:t>543516- Watchdog Proxy Software Requirements Specification</w:t>
            </w:r>
          </w:p>
          <w:p w14:paraId="35800B29" w14:textId="7E80A887" w:rsidR="6E0AC5FD" w:rsidRDefault="6E0AC5FD" w:rsidP="6E0AC5FD"/>
        </w:tc>
      </w:tr>
    </w:tbl>
    <w:p w14:paraId="5E27D7ED" w14:textId="26F251A1" w:rsidR="00504C9A" w:rsidRDefault="00504C9A" w:rsidP="00BE26E8">
      <w:pPr>
        <w:pStyle w:val="TextBody"/>
        <w:rPr>
          <w:lang w:val="en-US"/>
        </w:rPr>
      </w:pPr>
    </w:p>
    <w:p w14:paraId="4C095D4F" w14:textId="77777777" w:rsidR="00504C9A" w:rsidRDefault="00504C9A"/>
    <w:p w14:paraId="1E92856B" w14:textId="77777777" w:rsidR="00504C9A" w:rsidRPr="00504C9A" w:rsidRDefault="00504C9A">
      <w:r w:rsidRPr="00504C9A">
        <w:br w:type="page"/>
      </w:r>
    </w:p>
    <w:p w14:paraId="78C47EE6" w14:textId="7B1CC3DB" w:rsidR="008F36DB" w:rsidRPr="00F85EE3" w:rsidRDefault="008F36DB" w:rsidP="008F36DB">
      <w:pPr>
        <w:rPr>
          <w:i/>
          <w:color w:val="0070C0"/>
          <w:sz w:val="36"/>
          <w:szCs w:val="36"/>
        </w:rPr>
      </w:pPr>
    </w:p>
    <w:sdt>
      <w:sdtPr>
        <w:rPr>
          <w:color w:val="auto"/>
          <w:sz w:val="20"/>
          <w:lang w:val="en-US" w:eastAsia="ja-JP"/>
        </w:rPr>
        <w:id w:val="-5619452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FEB045" w14:textId="20BBC5AC" w:rsidR="008F36DB" w:rsidRDefault="008F36DB">
          <w:pPr>
            <w:pStyle w:val="TOCHeading"/>
          </w:pPr>
          <w:r>
            <w:t>Contents</w:t>
          </w:r>
        </w:p>
        <w:p w14:paraId="3D515A0A" w14:textId="46638F2F" w:rsidR="008F36DB" w:rsidRDefault="008F36DB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68602" w:history="1">
            <w:r w:rsidRPr="0069271C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69271C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_Toc51668602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0314" w14:textId="27CD72D8" w:rsidR="008F36DB" w:rsidRDefault="00DC13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03" w:history="1">
            <w:r w:rsidR="008F36DB" w:rsidRPr="0069271C">
              <w:rPr>
                <w:rStyle w:val="Hyperlink"/>
                <w:noProof/>
              </w:rPr>
              <w:t>2.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Overview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_Toc51668603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3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699B011C" w14:textId="2EE97055" w:rsidR="008F36DB" w:rsidRDefault="00DC1303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04" w:history="1">
            <w:r w:rsidR="008F36DB" w:rsidRPr="0069271C">
              <w:rPr>
                <w:rStyle w:val="Hyperlink"/>
                <w:noProof/>
              </w:rPr>
              <w:t>Introduction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_Toc51668604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3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7A869045" w14:textId="152D6FB7" w:rsidR="008F36DB" w:rsidRDefault="00DC13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05" w:history="1">
            <w:r w:rsidR="008F36DB" w:rsidRPr="0069271C">
              <w:rPr>
                <w:rStyle w:val="Hyperlink"/>
                <w:noProof/>
              </w:rPr>
              <w:t>3.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Configuration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_Toc51668605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4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1759A5FF" w14:textId="07928C21" w:rsidR="008F36DB" w:rsidRDefault="00DC1303">
          <w:pPr>
            <w:pStyle w:val="TOC2"/>
            <w:tabs>
              <w:tab w:val="left" w:pos="96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06" w:history="1">
            <w:r w:rsidR="008F36DB" w:rsidRPr="0069271C">
              <w:rPr>
                <w:rStyle w:val="Hyperlink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Overview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_Toc51668606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4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6541F616" w14:textId="267A067E" w:rsidR="008F36DB" w:rsidRDefault="00DC1303">
          <w:pPr>
            <w:pStyle w:val="TOC2"/>
            <w:tabs>
              <w:tab w:val="left" w:pos="96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07" w:history="1">
            <w:r w:rsidR="008F36DB" w:rsidRPr="0069271C">
              <w:rPr>
                <w:rStyle w:val="Hyperlink"/>
                <w:noProof/>
                <w:lang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Configurable Items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_Toc51668607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4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2E8A8AA7" w14:textId="766F4B93" w:rsidR="008F36DB" w:rsidRDefault="00DC13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08" w:history="1">
            <w:r w:rsidR="008F36DB" w:rsidRPr="0069271C">
              <w:rPr>
                <w:rStyle w:val="Hyperlink"/>
                <w:noProof/>
              </w:rPr>
              <w:t>4.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HB Miss Low/High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_Toc51668608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6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13F5E849" w14:textId="329B801D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09" w:history="1">
            <w:r w:rsidR="008F36DB" w:rsidRPr="0069271C">
              <w:rPr>
                <w:rStyle w:val="Hyperlink"/>
                <w:noProof/>
              </w:rPr>
              <w:t>4.1.1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Example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_Toc51668609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6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5BDCF429" w14:textId="0A92C36E" w:rsidR="008F36DB" w:rsidRDefault="00DC13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0" w:history="1">
            <w:r w:rsidR="008F36DB" w:rsidRPr="0069271C">
              <w:rPr>
                <w:rStyle w:val="Hyperlink"/>
                <w:noProof/>
              </w:rPr>
              <w:t>5.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Dependencies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_Toc51668610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7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468FB936" w14:textId="56F3A7F8" w:rsidR="008F36DB" w:rsidRDefault="00DC13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1" w:history="1">
            <w:r w:rsidR="008F36DB" w:rsidRPr="0069271C">
              <w:rPr>
                <w:rStyle w:val="Hyperlink"/>
                <w:noProof/>
              </w:rPr>
              <w:t>6.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Watchdog Client Library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_Toc51668611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8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12C1312D" w14:textId="60FD3A18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2" w:history="1">
            <w:r w:rsidR="008F36DB" w:rsidRPr="0069271C">
              <w:rPr>
                <w:rStyle w:val="Hyperlink"/>
                <w:noProof/>
              </w:rPr>
              <w:t>6.1.1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Overview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_Toc51668612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8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188835AF" w14:textId="5B8EF542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3" w:history="1">
            <w:r w:rsidR="008F36DB" w:rsidRPr="0069271C">
              <w:rPr>
                <w:rStyle w:val="Hyperlink"/>
                <w:noProof/>
              </w:rPr>
              <w:t>6.1.2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Connect Function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_Toc51668613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8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3C80461A" w14:textId="07F22796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4" w:history="1">
            <w:r w:rsidR="008F36DB" w:rsidRPr="0069271C">
              <w:rPr>
                <w:rStyle w:val="Hyperlink"/>
                <w:noProof/>
              </w:rPr>
              <w:t>6.1.3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Disconnect Function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_Toc51668614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9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200E30E2" w14:textId="7D7B6053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5" w:history="1">
            <w:r w:rsidR="008F36DB" w:rsidRPr="0069271C">
              <w:rPr>
                <w:rStyle w:val="Hyperlink"/>
                <w:noProof/>
              </w:rPr>
              <w:t>6.1.4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Start Function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_Toc51668615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9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5B7614FB" w14:textId="279C0549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6" w:history="1">
            <w:r w:rsidR="008F36DB" w:rsidRPr="0069271C">
              <w:rPr>
                <w:rStyle w:val="Hyperlink"/>
                <w:noProof/>
              </w:rPr>
              <w:t>6.1.5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Pet Function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_Toc51668616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10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5C0FDAF1" w14:textId="401A1B6F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7" w:history="1">
            <w:r w:rsidR="008F36DB" w:rsidRPr="0069271C">
              <w:rPr>
                <w:rStyle w:val="Hyperlink"/>
                <w:noProof/>
              </w:rPr>
              <w:t>6.1.6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Pause Function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_Toc51668617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10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674F2FC2" w14:textId="1D5EAEE7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8" w:history="1">
            <w:r w:rsidR="008F36DB" w:rsidRPr="0069271C">
              <w:rPr>
                <w:rStyle w:val="Hyperlink"/>
                <w:noProof/>
              </w:rPr>
              <w:t>6.1.7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Resume Function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_Toc51668618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11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63E80801" w14:textId="7B902268" w:rsidR="008F36DB" w:rsidRDefault="00DC1303">
          <w:pPr>
            <w:pStyle w:val="TOC3"/>
            <w:tabs>
              <w:tab w:val="left" w:pos="1320"/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19" w:history="1">
            <w:r w:rsidR="008F36DB" w:rsidRPr="0069271C">
              <w:rPr>
                <w:rStyle w:val="Hyperlink"/>
                <w:noProof/>
              </w:rPr>
              <w:t>6.1.8</w:t>
            </w:r>
            <w:r w:rsidR="008F36DB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8F36DB" w:rsidRPr="0069271C">
              <w:rPr>
                <w:rStyle w:val="Hyperlink"/>
                <w:noProof/>
              </w:rPr>
              <w:t>Stop Function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_Toc51668619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11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57880918" w14:textId="102FBFA8" w:rsidR="008F36DB" w:rsidRDefault="00DC13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20" w:history="1">
            <w:r w:rsidR="008F36DB" w:rsidRPr="0069271C">
              <w:rPr>
                <w:rStyle w:val="Hyperlink"/>
                <w:noProof/>
              </w:rPr>
              <w:t>Appendix A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_Toc51668620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13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18D1CBCB" w14:textId="2D446019" w:rsidR="008F36DB" w:rsidRDefault="00DC1303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21" w:history="1">
            <w:r w:rsidR="008F36DB" w:rsidRPr="0069271C">
              <w:rPr>
                <w:rStyle w:val="Hyperlink"/>
                <w:noProof/>
              </w:rPr>
              <w:t>A-1 List of Figures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_Toc51668621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13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4383D7B4" w14:textId="380BCA58" w:rsidR="008F36DB" w:rsidRDefault="00DC1303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22" w:history="1">
            <w:r w:rsidR="008F36DB" w:rsidRPr="0069271C">
              <w:rPr>
                <w:rStyle w:val="Hyperlink"/>
                <w:noProof/>
              </w:rPr>
              <w:t>Appendix B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_Toc51668622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14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33F6EDA2" w14:textId="20084588" w:rsidR="008F36DB" w:rsidRDefault="00DC1303">
          <w:pPr>
            <w:pStyle w:val="TOC2"/>
            <w:tabs>
              <w:tab w:val="right" w:leader="dot" w:pos="1047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51668623" w:history="1">
            <w:r w:rsidR="008F36DB" w:rsidRPr="0069271C">
              <w:rPr>
                <w:rStyle w:val="Hyperlink"/>
                <w:noProof/>
              </w:rPr>
              <w:t>B-1 List of Tables</w:t>
            </w:r>
            <w:r w:rsidR="008F36DB">
              <w:rPr>
                <w:noProof/>
                <w:webHidden/>
              </w:rPr>
              <w:tab/>
            </w:r>
            <w:r w:rsidR="008F36DB">
              <w:rPr>
                <w:noProof/>
                <w:webHidden/>
              </w:rPr>
              <w:fldChar w:fldCharType="begin"/>
            </w:r>
            <w:r w:rsidR="008F36DB">
              <w:rPr>
                <w:noProof/>
                <w:webHidden/>
              </w:rPr>
              <w:instrText xml:space="preserve"> PAGEREF _Toc51668623 \h </w:instrText>
            </w:r>
            <w:r w:rsidR="008F36DB">
              <w:rPr>
                <w:noProof/>
                <w:webHidden/>
              </w:rPr>
            </w:r>
            <w:r w:rsidR="008F36DB">
              <w:rPr>
                <w:noProof/>
                <w:webHidden/>
              </w:rPr>
              <w:fldChar w:fldCharType="separate"/>
            </w:r>
            <w:r w:rsidR="008F36DB">
              <w:rPr>
                <w:noProof/>
                <w:webHidden/>
              </w:rPr>
              <w:t>14</w:t>
            </w:r>
            <w:r w:rsidR="008F36DB">
              <w:rPr>
                <w:noProof/>
                <w:webHidden/>
              </w:rPr>
              <w:fldChar w:fldCharType="end"/>
            </w:r>
          </w:hyperlink>
        </w:p>
        <w:p w14:paraId="66BD04A8" w14:textId="7860481F" w:rsidR="008F36DB" w:rsidRDefault="008F36DB">
          <w:r>
            <w:rPr>
              <w:b/>
              <w:bCs/>
              <w:noProof/>
            </w:rPr>
            <w:fldChar w:fldCharType="end"/>
          </w:r>
        </w:p>
      </w:sdtContent>
    </w:sdt>
    <w:p w14:paraId="2A9A48D2" w14:textId="77777777" w:rsidR="008F36DB" w:rsidRPr="008F36DB" w:rsidRDefault="008F36DB" w:rsidP="008F36DB">
      <w:pPr>
        <w:pStyle w:val="ListParagraph"/>
        <w:rPr>
          <w:sz w:val="22"/>
          <w:szCs w:val="22"/>
        </w:rPr>
      </w:pPr>
    </w:p>
    <w:p w14:paraId="5DDB7845" w14:textId="77777777" w:rsidR="00504C9A" w:rsidRDefault="00504C9A" w:rsidP="00504C9A">
      <w:pPr>
        <w:rPr>
          <w:color w:val="0070C0"/>
          <w:sz w:val="36"/>
          <w:szCs w:val="36"/>
        </w:rPr>
      </w:pPr>
    </w:p>
    <w:p w14:paraId="7712CA93" w14:textId="62AB39F6" w:rsidR="00504C9A" w:rsidRPr="00504C9A" w:rsidRDefault="00504C9A" w:rsidP="00504C9A">
      <w:pPr>
        <w:rPr>
          <w:color w:val="0070C0"/>
          <w:sz w:val="36"/>
          <w:szCs w:val="36"/>
        </w:rPr>
        <w:sectPr w:rsidR="00504C9A" w:rsidRPr="00504C9A" w:rsidSect="00F85EE3">
          <w:headerReference w:type="first" r:id="rId21"/>
          <w:footerReference w:type="first" r:id="rId22"/>
          <w:type w:val="oddPage"/>
          <w:pgSz w:w="11906" w:h="16838" w:code="9"/>
          <w:pgMar w:top="851" w:right="709" w:bottom="709" w:left="709" w:header="567" w:footer="567" w:gutter="0"/>
          <w:cols w:space="708"/>
          <w:docGrid w:linePitch="360"/>
        </w:sectPr>
      </w:pPr>
    </w:p>
    <w:p w14:paraId="5E27D812" w14:textId="77777777" w:rsidR="00230EE9" w:rsidRPr="00B37F91" w:rsidRDefault="00230EE9" w:rsidP="00191B31">
      <w:pPr>
        <w:pStyle w:val="Heading1"/>
        <w:rPr>
          <w:lang w:val="en-US"/>
        </w:rPr>
      </w:pPr>
      <w:bookmarkStart w:id="0" w:name="_Ref506383199"/>
      <w:bookmarkStart w:id="1" w:name="_Toc14192737"/>
      <w:bookmarkStart w:id="2" w:name="_Toc51668602"/>
      <w:bookmarkStart w:id="3" w:name="_Toc432583028"/>
      <w:bookmarkStart w:id="4" w:name="_Toc432583120"/>
      <w:r w:rsidRPr="00B37F91">
        <w:rPr>
          <w:lang w:val="en-US"/>
        </w:rPr>
        <w:lastRenderedPageBreak/>
        <w:t>Terminology</w:t>
      </w:r>
      <w:bookmarkEnd w:id="0"/>
      <w:bookmarkEnd w:id="1"/>
      <w:bookmarkEnd w:id="2"/>
    </w:p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2689"/>
        <w:gridCol w:w="7789"/>
      </w:tblGrid>
      <w:tr w:rsidR="00230EE9" w:rsidRPr="00B37F91" w14:paraId="5E27D815" w14:textId="77777777" w:rsidTr="54827C2A">
        <w:tc>
          <w:tcPr>
            <w:tcW w:w="2689" w:type="dxa"/>
          </w:tcPr>
          <w:p w14:paraId="5E27D813" w14:textId="77777777" w:rsidR="00230EE9" w:rsidRPr="00B37F91" w:rsidRDefault="00230EE9" w:rsidP="00230EE9">
            <w:pPr>
              <w:pStyle w:val="TableHeading"/>
              <w:rPr>
                <w:lang w:val="en-US"/>
              </w:rPr>
            </w:pPr>
            <w:r w:rsidRPr="00B37F91">
              <w:rPr>
                <w:lang w:val="en-US"/>
              </w:rPr>
              <w:t>Acronym / Abbreviation</w:t>
            </w:r>
          </w:p>
        </w:tc>
        <w:tc>
          <w:tcPr>
            <w:tcW w:w="7789" w:type="dxa"/>
          </w:tcPr>
          <w:p w14:paraId="5E27D814" w14:textId="77777777" w:rsidR="00230EE9" w:rsidRPr="00B37F91" w:rsidRDefault="00230EE9" w:rsidP="00230EE9">
            <w:pPr>
              <w:pStyle w:val="TableHeading"/>
              <w:rPr>
                <w:lang w:val="en-US"/>
              </w:rPr>
            </w:pPr>
            <w:r w:rsidRPr="00B37F91">
              <w:rPr>
                <w:lang w:val="en-US"/>
              </w:rPr>
              <w:t>Description</w:t>
            </w:r>
          </w:p>
        </w:tc>
      </w:tr>
      <w:tr w:rsidR="0020188E" w:rsidRPr="00B37F91" w14:paraId="6B4839E4" w14:textId="77777777" w:rsidTr="54827C2A">
        <w:tc>
          <w:tcPr>
            <w:tcW w:w="2689" w:type="dxa"/>
          </w:tcPr>
          <w:p w14:paraId="6CBC1613" w14:textId="3B3E24E4" w:rsidR="0020188E" w:rsidRDefault="19F1C29D" w:rsidP="005C6D1C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V</w:t>
            </w:r>
            <w:r w:rsidR="008A0418">
              <w:rPr>
                <w:lang w:val="en-US"/>
              </w:rPr>
              <w:t>I</w:t>
            </w:r>
            <w:r w:rsidRPr="54827C2A">
              <w:rPr>
                <w:lang w:val="en-US"/>
              </w:rPr>
              <w:t>P</w:t>
            </w:r>
          </w:p>
        </w:tc>
        <w:tc>
          <w:tcPr>
            <w:tcW w:w="7789" w:type="dxa"/>
          </w:tcPr>
          <w:p w14:paraId="06A7B7F1" w14:textId="51A6A6D7" w:rsidR="0020188E" w:rsidRDefault="19F1C29D" w:rsidP="005C6D1C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 xml:space="preserve">Vehicle </w:t>
            </w:r>
            <w:r w:rsidR="008A0418">
              <w:rPr>
                <w:lang w:val="en-US"/>
              </w:rPr>
              <w:t xml:space="preserve">Interface </w:t>
            </w:r>
            <w:r w:rsidRPr="54827C2A">
              <w:rPr>
                <w:lang w:val="en-US"/>
              </w:rPr>
              <w:t>Processor</w:t>
            </w:r>
          </w:p>
        </w:tc>
      </w:tr>
      <w:tr w:rsidR="005C6D1C" w:rsidRPr="00B37F91" w14:paraId="5E27D818" w14:textId="77777777" w:rsidTr="54827C2A">
        <w:tc>
          <w:tcPr>
            <w:tcW w:w="2689" w:type="dxa"/>
          </w:tcPr>
          <w:p w14:paraId="5E27D816" w14:textId="5A157278" w:rsidR="005C6D1C" w:rsidRPr="00B37F91" w:rsidRDefault="19F1C29D" w:rsidP="005C6D1C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GP</w:t>
            </w:r>
          </w:p>
        </w:tc>
        <w:tc>
          <w:tcPr>
            <w:tcW w:w="7789" w:type="dxa"/>
          </w:tcPr>
          <w:p w14:paraId="5E27D817" w14:textId="58CB1F97" w:rsidR="005C6D1C" w:rsidRPr="00B37F91" w:rsidRDefault="19F1C29D" w:rsidP="005C6D1C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Graphical Processor</w:t>
            </w:r>
          </w:p>
        </w:tc>
      </w:tr>
      <w:tr w:rsidR="00B74E98" w:rsidRPr="00B37F91" w14:paraId="15754F55" w14:textId="77777777" w:rsidTr="54827C2A">
        <w:tc>
          <w:tcPr>
            <w:tcW w:w="2689" w:type="dxa"/>
          </w:tcPr>
          <w:p w14:paraId="1ACD8643" w14:textId="68391F80" w:rsidR="00B74E98" w:rsidRDefault="19F1C29D" w:rsidP="00B74E98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HAM</w:t>
            </w:r>
          </w:p>
        </w:tc>
        <w:tc>
          <w:tcPr>
            <w:tcW w:w="7789" w:type="dxa"/>
          </w:tcPr>
          <w:p w14:paraId="59A476FB" w14:textId="307C3443" w:rsidR="00B74E98" w:rsidRDefault="19F1C29D" w:rsidP="00B74E98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High Availability Manager</w:t>
            </w:r>
          </w:p>
        </w:tc>
      </w:tr>
      <w:tr w:rsidR="00CA7B00" w:rsidRPr="00B37F91" w14:paraId="4A255E18" w14:textId="77777777" w:rsidTr="54827C2A">
        <w:tc>
          <w:tcPr>
            <w:tcW w:w="2689" w:type="dxa"/>
          </w:tcPr>
          <w:p w14:paraId="6B424B67" w14:textId="51EA9E79" w:rsidR="00CA7B00" w:rsidRDefault="19F1C29D" w:rsidP="00CA7B00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HB</w:t>
            </w:r>
          </w:p>
        </w:tc>
        <w:tc>
          <w:tcPr>
            <w:tcW w:w="7789" w:type="dxa"/>
          </w:tcPr>
          <w:p w14:paraId="6953AD1F" w14:textId="1EFCD8E6" w:rsidR="00CA7B00" w:rsidRDefault="19F1C29D" w:rsidP="00CA7B00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Heartbeat</w:t>
            </w:r>
          </w:p>
        </w:tc>
      </w:tr>
      <w:tr w:rsidR="00CA7B00" w:rsidRPr="00B37F91" w14:paraId="5E27D81B" w14:textId="77777777" w:rsidTr="54827C2A">
        <w:tc>
          <w:tcPr>
            <w:tcW w:w="2689" w:type="dxa"/>
          </w:tcPr>
          <w:p w14:paraId="5E27D819" w14:textId="6423A02D" w:rsidR="00CA7B00" w:rsidRPr="00B37F91" w:rsidRDefault="19F1C29D" w:rsidP="00CA7B00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SLM</w:t>
            </w:r>
          </w:p>
        </w:tc>
        <w:tc>
          <w:tcPr>
            <w:tcW w:w="7789" w:type="dxa"/>
          </w:tcPr>
          <w:p w14:paraId="5E27D81A" w14:textId="48F39B6C" w:rsidR="00CA7B00" w:rsidRPr="00B37F91" w:rsidRDefault="19F1C29D" w:rsidP="00CA7B00">
            <w:pPr>
              <w:pStyle w:val="TableBody"/>
              <w:rPr>
                <w:lang w:val="en-US"/>
              </w:rPr>
            </w:pPr>
            <w:r w:rsidRPr="54827C2A">
              <w:rPr>
                <w:lang w:val="en-US"/>
              </w:rPr>
              <w:t>System Launch and Monitor</w:t>
            </w:r>
          </w:p>
        </w:tc>
      </w:tr>
      <w:tr w:rsidR="00CA7B00" w:rsidRPr="00B37F91" w14:paraId="5E27D81E" w14:textId="77777777" w:rsidTr="54827C2A">
        <w:tc>
          <w:tcPr>
            <w:tcW w:w="2689" w:type="dxa"/>
          </w:tcPr>
          <w:p w14:paraId="5E27D81C" w14:textId="78EC4B0F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1D" w14:textId="0726DCAB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35EEF316" w14:textId="77777777" w:rsidTr="54827C2A">
        <w:tc>
          <w:tcPr>
            <w:tcW w:w="2689" w:type="dxa"/>
          </w:tcPr>
          <w:p w14:paraId="3C4CAC47" w14:textId="0A82BA5A" w:rsidR="00CA7B00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6479F668" w14:textId="1C086E78" w:rsidR="00CA7B00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E27D821" w14:textId="77777777" w:rsidTr="54827C2A">
        <w:tc>
          <w:tcPr>
            <w:tcW w:w="2689" w:type="dxa"/>
          </w:tcPr>
          <w:p w14:paraId="5E27D81F" w14:textId="62D1EAF4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20" w14:textId="5433D07B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127DEF5E" w14:textId="77777777" w:rsidTr="54827C2A">
        <w:tc>
          <w:tcPr>
            <w:tcW w:w="2689" w:type="dxa"/>
          </w:tcPr>
          <w:p w14:paraId="20280E85" w14:textId="7B163D2F" w:rsidR="00CA7B00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3BC1BD0A" w14:textId="2A2F7E8A" w:rsidR="00CA7B00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E27D824" w14:textId="77777777" w:rsidTr="54827C2A">
        <w:tc>
          <w:tcPr>
            <w:tcW w:w="2689" w:type="dxa"/>
          </w:tcPr>
          <w:p w14:paraId="5E27D822" w14:textId="7E12F304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23" w14:textId="1F36381A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462F14B5" w14:textId="77777777" w:rsidTr="54827C2A">
        <w:tc>
          <w:tcPr>
            <w:tcW w:w="2689" w:type="dxa"/>
          </w:tcPr>
          <w:p w14:paraId="1FEB7AB3" w14:textId="3A598743" w:rsidR="00CA7B00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27CEDE33" w14:textId="3801DBC9" w:rsidR="00CA7B00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E27D827" w14:textId="77777777" w:rsidTr="54827C2A">
        <w:tc>
          <w:tcPr>
            <w:tcW w:w="2689" w:type="dxa"/>
          </w:tcPr>
          <w:p w14:paraId="5E27D825" w14:textId="765E557B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26" w14:textId="17A6D5A2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E27D82A" w14:textId="77777777" w:rsidTr="54827C2A">
        <w:tc>
          <w:tcPr>
            <w:tcW w:w="2689" w:type="dxa"/>
          </w:tcPr>
          <w:p w14:paraId="5E27D828" w14:textId="1D8F025C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29" w14:textId="1C024147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047311E7" w14:textId="77777777" w:rsidTr="54827C2A">
        <w:tc>
          <w:tcPr>
            <w:tcW w:w="2689" w:type="dxa"/>
          </w:tcPr>
          <w:p w14:paraId="45D51710" w14:textId="299A0B7F" w:rsidR="00CA7B00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1AE2A8D1" w14:textId="125A346E" w:rsidR="00CA7B00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E27D82D" w14:textId="77777777" w:rsidTr="54827C2A">
        <w:tc>
          <w:tcPr>
            <w:tcW w:w="2689" w:type="dxa"/>
          </w:tcPr>
          <w:p w14:paraId="5E27D82B" w14:textId="478FA767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2C" w14:textId="15B7CF12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E27D830" w14:textId="77777777" w:rsidTr="54827C2A">
        <w:tc>
          <w:tcPr>
            <w:tcW w:w="2689" w:type="dxa"/>
          </w:tcPr>
          <w:p w14:paraId="5E27D82E" w14:textId="7C571005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2F" w14:textId="6D15E74B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E27D833" w14:textId="77777777" w:rsidTr="54827C2A">
        <w:tc>
          <w:tcPr>
            <w:tcW w:w="2689" w:type="dxa"/>
          </w:tcPr>
          <w:p w14:paraId="5E27D831" w14:textId="4E453DC1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5E27D832" w14:textId="330E7FAF" w:rsidR="00CA7B00" w:rsidRPr="00B37F91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2F8370F5" w14:textId="77777777" w:rsidTr="54827C2A">
        <w:tc>
          <w:tcPr>
            <w:tcW w:w="2689" w:type="dxa"/>
          </w:tcPr>
          <w:p w14:paraId="2CBA0FE7" w14:textId="45631163" w:rsidR="00CA7B00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7900D1F4" w14:textId="515F0581" w:rsidR="00CA7B00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24726E0E" w14:textId="77777777" w:rsidTr="54827C2A">
        <w:tc>
          <w:tcPr>
            <w:tcW w:w="2689" w:type="dxa"/>
          </w:tcPr>
          <w:p w14:paraId="371A7763" w14:textId="5B8CD366" w:rsidR="00CA7B00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0D62DAD9" w14:textId="049ECF8C" w:rsidR="00CA7B00" w:rsidRDefault="00CA7B00" w:rsidP="00CA7B00">
            <w:pPr>
              <w:pStyle w:val="TableBody"/>
              <w:rPr>
                <w:lang w:val="en-US"/>
              </w:rPr>
            </w:pPr>
          </w:p>
        </w:tc>
      </w:tr>
      <w:tr w:rsidR="00CA7B00" w:rsidRPr="00B37F91" w14:paraId="5CDBC14E" w14:textId="77777777" w:rsidTr="54827C2A">
        <w:tc>
          <w:tcPr>
            <w:tcW w:w="2689" w:type="dxa"/>
          </w:tcPr>
          <w:p w14:paraId="3120B138" w14:textId="67CF07BB" w:rsidR="00CA7B00" w:rsidRDefault="00CA7B00" w:rsidP="00CA7B00">
            <w:pPr>
              <w:pStyle w:val="TableBody"/>
              <w:rPr>
                <w:lang w:val="en-US"/>
              </w:rPr>
            </w:pPr>
          </w:p>
        </w:tc>
        <w:tc>
          <w:tcPr>
            <w:tcW w:w="7789" w:type="dxa"/>
          </w:tcPr>
          <w:p w14:paraId="4E3B87F6" w14:textId="4496C9F8" w:rsidR="00CA7B00" w:rsidRDefault="00CA7B00" w:rsidP="00CA7B00">
            <w:pPr>
              <w:pStyle w:val="TableBody"/>
              <w:rPr>
                <w:lang w:val="en-US"/>
              </w:rPr>
            </w:pPr>
          </w:p>
        </w:tc>
      </w:tr>
    </w:tbl>
    <w:p w14:paraId="34BDFA7C" w14:textId="01537B58" w:rsidR="4897FBB0" w:rsidRDefault="4897FBB0"/>
    <w:p w14:paraId="7FF08480" w14:textId="0F5329F1" w:rsidR="1CD241C2" w:rsidRDefault="1CD241C2"/>
    <w:p w14:paraId="5E27D834" w14:textId="77777777" w:rsidR="00230EE9" w:rsidRPr="00B37F91" w:rsidRDefault="00230EE9" w:rsidP="00230EE9">
      <w:pPr>
        <w:pStyle w:val="TextBody"/>
        <w:rPr>
          <w:lang w:val="en-US"/>
        </w:rPr>
      </w:pPr>
    </w:p>
    <w:p w14:paraId="5E27D835" w14:textId="77777777" w:rsidR="00230EE9" w:rsidRPr="00B37F91" w:rsidRDefault="00230EE9" w:rsidP="00230EE9">
      <w:pPr>
        <w:pStyle w:val="TextBody"/>
        <w:rPr>
          <w:lang w:val="en-US"/>
        </w:rPr>
        <w:sectPr w:rsidR="00230EE9" w:rsidRPr="00B37F91" w:rsidSect="0067233E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type w:val="oddPage"/>
          <w:pgSz w:w="11906" w:h="16838" w:code="9"/>
          <w:pgMar w:top="851" w:right="709" w:bottom="709" w:left="709" w:header="567" w:footer="567" w:gutter="0"/>
          <w:pgNumType w:start="1"/>
          <w:cols w:space="708"/>
          <w:titlePg/>
          <w:docGrid w:linePitch="360"/>
        </w:sectPr>
      </w:pPr>
    </w:p>
    <w:p w14:paraId="5135A7C2" w14:textId="4231513B" w:rsidR="00E10F84" w:rsidRDefault="002302D8" w:rsidP="00E10F84">
      <w:pPr>
        <w:pStyle w:val="Heading1"/>
        <w:rPr>
          <w:lang w:val="en-US"/>
        </w:rPr>
      </w:pPr>
      <w:bookmarkStart w:id="5" w:name="_Toc14192738"/>
      <w:bookmarkStart w:id="6" w:name="_Toc51668603"/>
      <w:bookmarkEnd w:id="3"/>
      <w:bookmarkEnd w:id="4"/>
      <w:r w:rsidRPr="54827C2A">
        <w:rPr>
          <w:lang w:val="en-US"/>
        </w:rPr>
        <w:lastRenderedPageBreak/>
        <w:t>Overview</w:t>
      </w:r>
      <w:bookmarkEnd w:id="5"/>
      <w:bookmarkEnd w:id="6"/>
    </w:p>
    <w:p w14:paraId="608637E4" w14:textId="2A2F1817" w:rsidR="6E0AC5FD" w:rsidRDefault="6E0AC5FD" w:rsidP="6E0AC5FD">
      <w:pPr>
        <w:pStyle w:val="TextBody"/>
        <w:rPr>
          <w:lang w:val="en-US"/>
        </w:rPr>
      </w:pPr>
    </w:p>
    <w:p w14:paraId="2B9645F9" w14:textId="77777777" w:rsidR="0087239A" w:rsidRDefault="0087239A" w:rsidP="00645909">
      <w:pPr>
        <w:pStyle w:val="Heading2"/>
        <w:numPr>
          <w:ilvl w:val="1"/>
          <w:numId w:val="0"/>
        </w:numPr>
        <w:ind w:left="794" w:hanging="794"/>
      </w:pPr>
      <w:bookmarkStart w:id="7" w:name="_Toc14192739"/>
      <w:bookmarkStart w:id="8" w:name="_Toc51668604"/>
      <w:r>
        <w:t>Introduction</w:t>
      </w:r>
      <w:bookmarkEnd w:id="7"/>
      <w:bookmarkEnd w:id="8"/>
    </w:p>
    <w:p w14:paraId="06A43B61" w14:textId="7EEA4774" w:rsidR="003B53F0" w:rsidRPr="007670D5" w:rsidRDefault="4CE51BFE" w:rsidP="6E0AC5FD">
      <w:pPr>
        <w:keepNext/>
        <w:spacing w:before="243"/>
        <w:rPr>
          <w:rFonts w:eastAsia="Arial" w:cs="Arial"/>
          <w:color w:val="222222"/>
          <w:szCs w:val="20"/>
          <w:lang w:val="de-DE"/>
        </w:rPr>
      </w:pPr>
      <w:r w:rsidRPr="1BA81029">
        <w:rPr>
          <w:rFonts w:eastAsia="Arial" w:cs="Arial"/>
          <w:b/>
          <w:bCs/>
          <w:color w:val="222222"/>
        </w:rPr>
        <w:t>Watchdog Proxy</w:t>
      </w:r>
      <w:r w:rsidRPr="1BA81029">
        <w:rPr>
          <w:rFonts w:eastAsia="Arial" w:cs="Arial"/>
          <w:color w:val="222222"/>
        </w:rPr>
        <w:t xml:space="preserve"> is a process that subscribes </w:t>
      </w:r>
      <w:r w:rsidR="00992CBC">
        <w:rPr>
          <w:rFonts w:eastAsia="Arial" w:cs="Arial"/>
          <w:color w:val="222222"/>
        </w:rPr>
        <w:t>to</w:t>
      </w:r>
      <w:r w:rsidRPr="1BA81029">
        <w:rPr>
          <w:rFonts w:eastAsia="Arial" w:cs="Arial"/>
          <w:color w:val="222222"/>
        </w:rPr>
        <w:t xml:space="preserve"> HAM events and take</w:t>
      </w:r>
      <w:r w:rsidR="00211D3C">
        <w:rPr>
          <w:rFonts w:eastAsia="Arial" w:cs="Arial"/>
          <w:color w:val="222222"/>
        </w:rPr>
        <w:t>s</w:t>
      </w:r>
      <w:r w:rsidRPr="1BA81029">
        <w:rPr>
          <w:rFonts w:eastAsia="Arial" w:cs="Arial"/>
          <w:color w:val="222222"/>
        </w:rPr>
        <w:t xml:space="preserve"> appropriate recovery action when the monitored process behaves errant</w:t>
      </w:r>
      <w:r w:rsidR="000F4CB0">
        <w:rPr>
          <w:rFonts w:eastAsia="Arial" w:cs="Arial"/>
          <w:color w:val="222222"/>
        </w:rPr>
        <w:t>ly</w:t>
      </w:r>
      <w:r w:rsidRPr="1BA81029">
        <w:rPr>
          <w:rFonts w:eastAsia="Arial" w:cs="Arial"/>
          <w:color w:val="222222"/>
        </w:rPr>
        <w:t xml:space="preserve"> and notifies the V</w:t>
      </w:r>
      <w:r w:rsidR="008A0418">
        <w:rPr>
          <w:rFonts w:eastAsia="Arial" w:cs="Arial"/>
          <w:color w:val="222222"/>
        </w:rPr>
        <w:t>I</w:t>
      </w:r>
      <w:r w:rsidRPr="1BA81029">
        <w:rPr>
          <w:rFonts w:eastAsia="Arial" w:cs="Arial"/>
          <w:color w:val="222222"/>
        </w:rPr>
        <w:t xml:space="preserve">P if error condition persists.  </w:t>
      </w:r>
    </w:p>
    <w:p w14:paraId="5B9AC33F" w14:textId="5741BF4B" w:rsidR="003B53F0" w:rsidRPr="007670D5" w:rsidRDefault="4CE51BFE" w:rsidP="6E0AC5FD">
      <w:pPr>
        <w:keepNext/>
        <w:spacing w:before="243"/>
        <w:rPr>
          <w:rFonts w:eastAsia="Arial" w:cs="Arial"/>
          <w:color w:val="222222"/>
          <w:szCs w:val="20"/>
          <w:lang w:val="de-DE"/>
        </w:rPr>
      </w:pPr>
      <w:r w:rsidRPr="1BA81029">
        <w:rPr>
          <w:rFonts w:eastAsia="Arial" w:cs="Arial"/>
          <w:b/>
          <w:bCs/>
          <w:color w:val="222222"/>
        </w:rPr>
        <w:t>Watchdog client</w:t>
      </w:r>
      <w:r w:rsidRPr="1BA81029">
        <w:rPr>
          <w:rFonts w:eastAsia="Arial" w:cs="Arial"/>
          <w:color w:val="222222"/>
        </w:rPr>
        <w:t xml:space="preserve"> is a library which provides APIs to monitor the threads within a process and report the consolidated health status to HAM.</w:t>
      </w:r>
    </w:p>
    <w:p w14:paraId="366988EE" w14:textId="77777777" w:rsidR="00CB472B" w:rsidRDefault="00CB472B" w:rsidP="00CB472B">
      <w:pPr>
        <w:pStyle w:val="BodyText"/>
        <w:keepNext/>
        <w:spacing w:before="243"/>
      </w:pPr>
      <w:bookmarkStart w:id="9" w:name="f1"/>
      <w:bookmarkStart w:id="10" w:name="_GoBack"/>
      <w:bookmarkEnd w:id="10"/>
      <w:r>
        <w:rPr>
          <w:noProof/>
          <w:lang w:val="en-IN" w:eastAsia="en-IN"/>
        </w:rPr>
        <w:drawing>
          <wp:inline distT="0" distB="0" distL="0" distR="0" wp14:anchorId="6D5062CB" wp14:editId="387507CF">
            <wp:extent cx="6659880" cy="29178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030C97BB" w14:textId="643FD728" w:rsidR="0087239A" w:rsidRDefault="00CB472B" w:rsidP="008B3FF9">
      <w:pPr>
        <w:pStyle w:val="Caption"/>
      </w:pPr>
      <w:r>
        <w:t xml:space="preserve">Figure </w:t>
      </w:r>
      <w:r w:rsidR="00DC1303">
        <w:fldChar w:fldCharType="begin"/>
      </w:r>
      <w:r w:rsidR="00DC1303">
        <w:instrText xml:space="preserve"> SEQ Figure \* ARABIC </w:instrText>
      </w:r>
      <w:r w:rsidR="00DC1303">
        <w:fldChar w:fldCharType="separate"/>
      </w:r>
      <w:r w:rsidR="00350F74">
        <w:rPr>
          <w:noProof/>
        </w:rPr>
        <w:t>1</w:t>
      </w:r>
      <w:r w:rsidR="00DC1303">
        <w:rPr>
          <w:noProof/>
        </w:rPr>
        <w:fldChar w:fldCharType="end"/>
      </w:r>
      <w:r>
        <w:t xml:space="preserve"> </w:t>
      </w:r>
      <w:r w:rsidRPr="002215F2">
        <w:t>Health Management Concept</w:t>
      </w:r>
    </w:p>
    <w:p w14:paraId="36FED8A7" w14:textId="77777777" w:rsidR="0049311C" w:rsidRDefault="0049311C" w:rsidP="0087239A">
      <w:pPr>
        <w:pStyle w:val="TextBody"/>
      </w:pPr>
    </w:p>
    <w:p w14:paraId="0228EEDB" w14:textId="45D47481" w:rsidR="6E0AC5FD" w:rsidRDefault="6E0AC5FD" w:rsidP="6E0AC5FD">
      <w:pPr>
        <w:pStyle w:val="TextBody"/>
      </w:pPr>
    </w:p>
    <w:p w14:paraId="333E1D8B" w14:textId="3B032484" w:rsidR="6E0AC5FD" w:rsidRDefault="6E0AC5FD" w:rsidP="6E0AC5FD">
      <w:pPr>
        <w:pStyle w:val="TextBody"/>
      </w:pPr>
    </w:p>
    <w:p w14:paraId="3746BD22" w14:textId="2BBAD5C2" w:rsidR="00F14DD5" w:rsidRDefault="00F14DD5">
      <w:r>
        <w:br w:type="page"/>
      </w:r>
    </w:p>
    <w:p w14:paraId="32B7751C" w14:textId="1B4FA20C" w:rsidR="005F248B" w:rsidRDefault="00156426" w:rsidP="005F248B">
      <w:pPr>
        <w:pStyle w:val="Heading1"/>
      </w:pPr>
      <w:bookmarkStart w:id="11" w:name="_Toc14192744"/>
      <w:bookmarkStart w:id="12" w:name="_Toc51668605"/>
      <w:r>
        <w:lastRenderedPageBreak/>
        <w:t>Configuration</w:t>
      </w:r>
      <w:bookmarkEnd w:id="11"/>
      <w:bookmarkEnd w:id="12"/>
    </w:p>
    <w:p w14:paraId="4FE62C13" w14:textId="4C35A36D" w:rsidR="00D325D3" w:rsidRDefault="00D325D3" w:rsidP="00D325D3">
      <w:pPr>
        <w:pStyle w:val="Heading2"/>
      </w:pPr>
      <w:bookmarkStart w:id="13" w:name="_Toc14192745"/>
      <w:bookmarkStart w:id="14" w:name="_Toc51668606"/>
      <w:r>
        <w:t>Overview</w:t>
      </w:r>
      <w:bookmarkEnd w:id="13"/>
      <w:bookmarkEnd w:id="14"/>
    </w:p>
    <w:p w14:paraId="2499935C" w14:textId="7EB7BCAB" w:rsidR="6E0AC5FD" w:rsidRPr="00B026B5" w:rsidRDefault="0BF5BFCC" w:rsidP="6E0AC5FD">
      <w:pPr>
        <w:rPr>
          <w:rFonts w:ascii="Calibri" w:eastAsia="Calibri" w:hAnsi="Calibri" w:cs="Calibri"/>
          <w:color w:val="000000" w:themeColor="text1"/>
          <w:sz w:val="22"/>
          <w:szCs w:val="22"/>
          <w:lang w:val="de-DE"/>
        </w:rPr>
      </w:pP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>The processes being monitored need to be specified in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wdg_proxy_cfg.h</w:t>
      </w:r>
      <w:proofErr w:type="spellEnd"/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header file. There </w:t>
      </w:r>
      <w:r w:rsidR="00B026B5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is a 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configuration template 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wdg_proxy_</w:t>
      </w:r>
      <w:proofErr w:type="spellStart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cfg</w:t>
      </w:r>
      <w:proofErr w:type="spellEnd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$.</w:t>
      </w:r>
      <w:r w:rsidR="00B47F6B"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 present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under </w:t>
      </w:r>
      <w:proofErr w:type="spellStart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wdg_proxy</w:t>
      </w:r>
      <w:proofErr w:type="spellEnd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B026B5">
        <w:rPr>
          <w:rFonts w:ascii="Calibri" w:eastAsia="Calibri" w:hAnsi="Calibri" w:cs="Calibri"/>
          <w:color w:val="000000" w:themeColor="text1"/>
          <w:sz w:val="22"/>
          <w:szCs w:val="22"/>
        </w:rPr>
        <w:t>directory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EBA552E" w14:textId="05226ACC" w:rsidR="0BF5BFCC" w:rsidRDefault="00B026B5" w:rsidP="6E0AC5FD">
      <w:pPr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A copy of this c</w:t>
      </w:r>
      <w:r w:rsidR="0BF5BFCC" w:rsidRPr="1BA81029">
        <w:rPr>
          <w:rFonts w:ascii="Calibri" w:eastAsia="Calibri" w:hAnsi="Calibri" w:cs="Calibri"/>
          <w:color w:val="222222"/>
          <w:sz w:val="22"/>
          <w:szCs w:val="22"/>
        </w:rPr>
        <w:t>onfigurat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ion file shall be placed under a variant specific directory and renamed to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wdg_proxy_cfg.h</w:t>
      </w:r>
      <w:proofErr w:type="spellEnd"/>
    </w:p>
    <w:p w14:paraId="1467B65B" w14:textId="087739B1" w:rsidR="00B026B5" w:rsidRDefault="00B026B5" w:rsidP="6E0AC5FD">
      <w:pPr>
        <w:rPr>
          <w:rFonts w:ascii="Calibri" w:eastAsia="Calibri" w:hAnsi="Calibri" w:cs="Calibri"/>
          <w:color w:val="222222"/>
          <w:sz w:val="22"/>
          <w:szCs w:val="22"/>
        </w:rPr>
      </w:pPr>
      <w:r>
        <w:rPr>
          <w:rFonts w:ascii="Calibri" w:eastAsia="Calibri" w:hAnsi="Calibri" w:cs="Calibri"/>
          <w:color w:val="222222"/>
          <w:sz w:val="22"/>
          <w:szCs w:val="22"/>
        </w:rPr>
        <w:t>Example:</w:t>
      </w:r>
    </w:p>
    <w:p w14:paraId="28F6FFFE" w14:textId="0BEC0F93" w:rsidR="0BF5BFCC" w:rsidRDefault="0BF5BFCC" w:rsidP="6E0AC5FD">
      <w:pPr>
        <w:rPr>
          <w:rFonts w:ascii="Calibri" w:eastAsia="Calibri" w:hAnsi="Calibri" w:cs="Calibri"/>
          <w:color w:val="222222"/>
          <w:sz w:val="24"/>
          <w:lang w:val="de-DE"/>
        </w:rPr>
      </w:pPr>
      <w:r w:rsidRPr="1BA81029">
        <w:rPr>
          <w:rFonts w:ascii="Calibri" w:eastAsia="Calibri" w:hAnsi="Calibri" w:cs="Calibri"/>
          <w:b/>
          <w:bCs/>
          <w:color w:val="222222"/>
          <w:sz w:val="24"/>
        </w:rPr>
        <w:t>${</w:t>
      </w:r>
      <w:proofErr w:type="spellStart"/>
      <w:r w:rsidRPr="1BA81029">
        <w:rPr>
          <w:rFonts w:ascii="Calibri" w:eastAsia="Calibri" w:hAnsi="Calibri" w:cs="Calibri"/>
          <w:b/>
          <w:bCs/>
          <w:color w:val="222222"/>
          <w:sz w:val="24"/>
        </w:rPr>
        <w:t>path_to_prebuilt</w:t>
      </w:r>
      <w:proofErr w:type="spellEnd"/>
      <w:r w:rsidRPr="1BA81029">
        <w:rPr>
          <w:rFonts w:ascii="Calibri" w:eastAsia="Calibri" w:hAnsi="Calibri" w:cs="Calibri"/>
          <w:b/>
          <w:bCs/>
          <w:color w:val="222222"/>
          <w:sz w:val="24"/>
        </w:rPr>
        <w:t>}/</w:t>
      </w:r>
      <w:proofErr w:type="spellStart"/>
      <w:r w:rsidRPr="1BA81029">
        <w:rPr>
          <w:rFonts w:ascii="Calibri" w:eastAsia="Calibri" w:hAnsi="Calibri" w:cs="Calibri"/>
          <w:b/>
          <w:bCs/>
          <w:color w:val="222222"/>
          <w:sz w:val="24"/>
        </w:rPr>
        <w:t>prebuilt_xx</w:t>
      </w:r>
      <w:proofErr w:type="spellEnd"/>
      <w:r w:rsidRPr="1BA81029">
        <w:rPr>
          <w:rFonts w:ascii="Calibri" w:eastAsia="Calibri" w:hAnsi="Calibri" w:cs="Calibri"/>
          <w:b/>
          <w:bCs/>
          <w:color w:val="222222"/>
          <w:sz w:val="24"/>
        </w:rPr>
        <w:t>/</w:t>
      </w:r>
      <w:proofErr w:type="spellStart"/>
      <w:r w:rsidRPr="1BA81029">
        <w:rPr>
          <w:rFonts w:ascii="Calibri" w:eastAsia="Calibri" w:hAnsi="Calibri" w:cs="Calibri"/>
          <w:b/>
          <w:bCs/>
          <w:color w:val="222222"/>
          <w:sz w:val="24"/>
        </w:rPr>
        <w:t>usr</w:t>
      </w:r>
      <w:proofErr w:type="spellEnd"/>
      <w:r w:rsidRPr="1BA81029">
        <w:rPr>
          <w:rFonts w:ascii="Calibri" w:eastAsia="Calibri" w:hAnsi="Calibri" w:cs="Calibri"/>
          <w:b/>
          <w:bCs/>
          <w:color w:val="222222"/>
          <w:sz w:val="24"/>
        </w:rPr>
        <w:t>/include/</w:t>
      </w:r>
      <w:proofErr w:type="spellStart"/>
      <w:r w:rsidRPr="1BA81029">
        <w:rPr>
          <w:rFonts w:ascii="Calibri" w:eastAsia="Calibri" w:hAnsi="Calibri" w:cs="Calibri"/>
          <w:b/>
          <w:bCs/>
          <w:color w:val="222222"/>
          <w:sz w:val="24"/>
        </w:rPr>
        <w:t>wdg_proxy_cfg.h</w:t>
      </w:r>
      <w:proofErr w:type="spellEnd"/>
      <w:r w:rsidRPr="1BA81029">
        <w:rPr>
          <w:rFonts w:ascii="Calibri" w:eastAsia="Calibri" w:hAnsi="Calibri" w:cs="Calibri"/>
          <w:b/>
          <w:bCs/>
          <w:color w:val="222222"/>
          <w:sz w:val="24"/>
        </w:rPr>
        <w:t xml:space="preserve"> </w:t>
      </w:r>
      <w:r w:rsidRPr="1BA81029">
        <w:rPr>
          <w:rFonts w:ascii="Calibri" w:eastAsia="Calibri" w:hAnsi="Calibri" w:cs="Calibri"/>
          <w:color w:val="222222"/>
          <w:sz w:val="24"/>
        </w:rPr>
        <w:t>for ford_bx755 project.</w:t>
      </w:r>
    </w:p>
    <w:p w14:paraId="41190B01" w14:textId="63772D36" w:rsidR="6E0AC5FD" w:rsidRDefault="0BF5BFCC" w:rsidP="54827C2A">
      <w:pPr>
        <w:rPr>
          <w:rFonts w:ascii="Calibri" w:eastAsia="Calibri" w:hAnsi="Calibri" w:cs="Calibri"/>
          <w:color w:val="222222"/>
          <w:sz w:val="24"/>
        </w:rPr>
      </w:pPr>
      <w:r w:rsidRPr="54827C2A">
        <w:rPr>
          <w:rFonts w:ascii="Calibri" w:eastAsia="Calibri" w:hAnsi="Calibri" w:cs="Calibri"/>
          <w:b/>
          <w:bCs/>
          <w:color w:val="222222"/>
          <w:sz w:val="24"/>
        </w:rPr>
        <w:t>${PROJECT_BUILD_DIR}/</w:t>
      </w:r>
      <w:proofErr w:type="spellStart"/>
      <w:r w:rsidRPr="54827C2A">
        <w:rPr>
          <w:rFonts w:ascii="Calibri" w:eastAsia="Calibri" w:hAnsi="Calibri" w:cs="Calibri"/>
          <w:b/>
          <w:bCs/>
          <w:color w:val="222222"/>
          <w:sz w:val="24"/>
        </w:rPr>
        <w:t>prebuilt_xx</w:t>
      </w:r>
      <w:proofErr w:type="spellEnd"/>
      <w:r w:rsidRPr="54827C2A">
        <w:rPr>
          <w:rFonts w:ascii="Calibri" w:eastAsia="Calibri" w:hAnsi="Calibri" w:cs="Calibri"/>
          <w:b/>
          <w:bCs/>
          <w:color w:val="222222"/>
          <w:sz w:val="24"/>
        </w:rPr>
        <w:t>/</w:t>
      </w:r>
      <w:proofErr w:type="spellStart"/>
      <w:r w:rsidRPr="54827C2A">
        <w:rPr>
          <w:rFonts w:ascii="Calibri" w:eastAsia="Calibri" w:hAnsi="Calibri" w:cs="Calibri"/>
          <w:b/>
          <w:bCs/>
          <w:color w:val="222222"/>
          <w:sz w:val="24"/>
        </w:rPr>
        <w:t>usr</w:t>
      </w:r>
      <w:proofErr w:type="spellEnd"/>
      <w:r w:rsidRPr="54827C2A">
        <w:rPr>
          <w:rFonts w:ascii="Calibri" w:eastAsia="Calibri" w:hAnsi="Calibri" w:cs="Calibri"/>
          <w:b/>
          <w:bCs/>
          <w:color w:val="222222"/>
          <w:sz w:val="24"/>
        </w:rPr>
        <w:t>/include/</w:t>
      </w:r>
      <w:proofErr w:type="spellStart"/>
      <w:r w:rsidRPr="54827C2A">
        <w:rPr>
          <w:rFonts w:ascii="Calibri" w:eastAsia="Calibri" w:hAnsi="Calibri" w:cs="Calibri"/>
          <w:b/>
          <w:bCs/>
          <w:color w:val="222222"/>
          <w:sz w:val="24"/>
        </w:rPr>
        <w:t>wdg_proxy_cfg.h</w:t>
      </w:r>
      <w:proofErr w:type="spellEnd"/>
      <w:r w:rsidRPr="54827C2A">
        <w:rPr>
          <w:rFonts w:ascii="Calibri" w:eastAsia="Calibri" w:hAnsi="Calibri" w:cs="Calibri"/>
          <w:color w:val="222222"/>
          <w:sz w:val="24"/>
        </w:rPr>
        <w:t xml:space="preserve"> for </w:t>
      </w:r>
      <w:r w:rsidR="0446C452" w:rsidRPr="54827C2A">
        <w:rPr>
          <w:rFonts w:ascii="Calibri" w:eastAsia="Calibri" w:hAnsi="Calibri" w:cs="Calibri"/>
          <w:color w:val="222222"/>
          <w:sz w:val="24"/>
        </w:rPr>
        <w:t>Honda</w:t>
      </w:r>
      <w:r w:rsidRPr="54827C2A">
        <w:rPr>
          <w:rFonts w:ascii="Calibri" w:eastAsia="Calibri" w:hAnsi="Calibri" w:cs="Calibri"/>
          <w:color w:val="222222"/>
          <w:sz w:val="24"/>
        </w:rPr>
        <w:t xml:space="preserve"> project</w:t>
      </w:r>
      <w:r w:rsidR="3615D586" w:rsidRPr="54827C2A">
        <w:rPr>
          <w:rFonts w:ascii="Calibri" w:eastAsia="Calibri" w:hAnsi="Calibri" w:cs="Calibri"/>
          <w:color w:val="222222"/>
          <w:sz w:val="24"/>
        </w:rPr>
        <w:t>.</w:t>
      </w:r>
    </w:p>
    <w:p w14:paraId="2EDC2CED" w14:textId="1EE601AA" w:rsidR="00157863" w:rsidRDefault="0BF5BFCC" w:rsidP="00D325D3">
      <w:pPr>
        <w:pStyle w:val="Heading2"/>
      </w:pPr>
      <w:bookmarkStart w:id="15" w:name="_Toc14192746"/>
      <w:bookmarkStart w:id="16" w:name="_Toc51668607"/>
      <w:r>
        <w:t>Configurable Items</w:t>
      </w:r>
      <w:bookmarkEnd w:id="15"/>
      <w:bookmarkEnd w:id="16"/>
    </w:p>
    <w:p w14:paraId="205D954D" w14:textId="2518912F" w:rsidR="765CEA26" w:rsidRDefault="765CEA26" w:rsidP="6E0AC5FD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6E0AC5FD">
        <w:rPr>
          <w:rFonts w:ascii="Calibri" w:eastAsia="Calibri" w:hAnsi="Calibri" w:cs="Calibri"/>
          <w:color w:val="222222"/>
          <w:sz w:val="22"/>
          <w:szCs w:val="22"/>
        </w:rPr>
        <w:t xml:space="preserve">1)  Watchdog Proxy </w:t>
      </w:r>
      <w:r w:rsidR="00B026B5">
        <w:rPr>
          <w:rFonts w:ascii="Calibri" w:eastAsia="Calibri" w:hAnsi="Calibri" w:cs="Calibri"/>
          <w:color w:val="222222"/>
          <w:sz w:val="22"/>
          <w:szCs w:val="22"/>
        </w:rPr>
        <w:t xml:space="preserve">Dijkstra </w:t>
      </w:r>
      <w:r w:rsidRPr="6E0AC5FD">
        <w:rPr>
          <w:rFonts w:ascii="Calibri" w:eastAsia="Calibri" w:hAnsi="Calibri" w:cs="Calibri"/>
          <w:color w:val="222222"/>
          <w:sz w:val="22"/>
          <w:szCs w:val="22"/>
        </w:rPr>
        <w:t>Component ID</w:t>
      </w:r>
      <w:r w:rsidR="006515BD">
        <w:rPr>
          <w:rFonts w:ascii="Calibri" w:eastAsia="Calibri" w:hAnsi="Calibri" w:cs="Calibri"/>
          <w:color w:val="222222"/>
          <w:sz w:val="22"/>
          <w:szCs w:val="22"/>
        </w:rPr>
        <w:t xml:space="preserve"> - </w:t>
      </w:r>
      <w:r w:rsidR="006515BD" w:rsidRPr="006515BD">
        <w:rPr>
          <w:rFonts w:ascii="Calibri" w:eastAsia="Calibri" w:hAnsi="Calibri" w:cs="Calibri"/>
          <w:color w:val="222222"/>
          <w:sz w:val="22"/>
          <w:szCs w:val="22"/>
        </w:rPr>
        <w:t>WDG_COMP_ID</w:t>
      </w:r>
    </w:p>
    <w:p w14:paraId="1695ADE3" w14:textId="17C6ACA8" w:rsidR="765CEA26" w:rsidRDefault="765CEA26" w:rsidP="6E0AC5FD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1BA81029">
        <w:rPr>
          <w:rFonts w:ascii="Calibri" w:eastAsia="Calibri" w:hAnsi="Calibri" w:cs="Calibri"/>
          <w:color w:val="222222"/>
          <w:sz w:val="22"/>
          <w:szCs w:val="22"/>
        </w:rPr>
        <w:t>2)  VMF Message Heartbeat periodicity for the VP</w:t>
      </w:r>
      <w:r w:rsidR="006515BD">
        <w:rPr>
          <w:rFonts w:ascii="Calibri" w:eastAsia="Calibri" w:hAnsi="Calibri" w:cs="Calibri"/>
          <w:color w:val="222222"/>
          <w:sz w:val="22"/>
          <w:szCs w:val="22"/>
        </w:rPr>
        <w:t xml:space="preserve"> </w:t>
      </w:r>
      <w:r w:rsidR="002F7B75">
        <w:rPr>
          <w:rFonts w:ascii="Calibri" w:eastAsia="Calibri" w:hAnsi="Calibri" w:cs="Calibri"/>
          <w:color w:val="222222"/>
          <w:sz w:val="22"/>
          <w:szCs w:val="22"/>
        </w:rPr>
        <w:t xml:space="preserve">in milliseconds </w:t>
      </w:r>
      <w:r w:rsidR="006515BD">
        <w:rPr>
          <w:rFonts w:ascii="Calibri" w:eastAsia="Calibri" w:hAnsi="Calibri" w:cs="Calibri"/>
          <w:color w:val="222222"/>
          <w:sz w:val="22"/>
          <w:szCs w:val="22"/>
        </w:rPr>
        <w:t xml:space="preserve">- </w:t>
      </w:r>
      <w:r w:rsidR="006515BD" w:rsidRPr="006515BD">
        <w:rPr>
          <w:rFonts w:ascii="Calibri" w:eastAsia="Calibri" w:hAnsi="Calibri" w:cs="Calibri"/>
          <w:color w:val="222222"/>
          <w:sz w:val="22"/>
          <w:szCs w:val="22"/>
        </w:rPr>
        <w:t>WDG_VMF_MSG_PERIODICITY</w:t>
      </w:r>
      <w:r w:rsidR="007A45E2">
        <w:rPr>
          <w:rFonts w:ascii="Calibri" w:eastAsia="Calibri" w:hAnsi="Calibri" w:cs="Calibri"/>
          <w:color w:val="222222"/>
          <w:sz w:val="22"/>
          <w:szCs w:val="22"/>
        </w:rPr>
        <w:t>. F</w:t>
      </w:r>
      <w:r w:rsidR="002F7B75">
        <w:rPr>
          <w:rFonts w:ascii="Calibri" w:eastAsia="Calibri" w:hAnsi="Calibri" w:cs="Calibri"/>
          <w:color w:val="222222"/>
          <w:sz w:val="22"/>
          <w:szCs w:val="22"/>
        </w:rPr>
        <w:t>loored internally to 200</w:t>
      </w:r>
      <w:r w:rsidR="007A45E2">
        <w:rPr>
          <w:rFonts w:ascii="Calibri" w:eastAsia="Calibri" w:hAnsi="Calibri" w:cs="Calibri"/>
          <w:color w:val="222222"/>
          <w:sz w:val="22"/>
          <w:szCs w:val="22"/>
        </w:rPr>
        <w:t>ms.</w:t>
      </w:r>
    </w:p>
    <w:p w14:paraId="19C5E4F5" w14:textId="3E7EF63D" w:rsidR="765CEA26" w:rsidRDefault="765CEA26" w:rsidP="6E0AC5FD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1BA81029">
        <w:rPr>
          <w:rFonts w:ascii="Calibri" w:eastAsia="Calibri" w:hAnsi="Calibri" w:cs="Calibri"/>
          <w:color w:val="222222"/>
          <w:sz w:val="22"/>
          <w:szCs w:val="22"/>
        </w:rPr>
        <w:t>3)  VMF Group and Event IDs</w:t>
      </w:r>
      <w:r w:rsidR="006515BD">
        <w:rPr>
          <w:rFonts w:ascii="Calibri" w:eastAsia="Calibri" w:hAnsi="Calibri" w:cs="Calibri"/>
          <w:color w:val="222222"/>
          <w:sz w:val="22"/>
          <w:szCs w:val="22"/>
        </w:rPr>
        <w:t xml:space="preserve"> - </w:t>
      </w:r>
      <w:r w:rsidR="006515BD" w:rsidRPr="006515BD">
        <w:rPr>
          <w:rFonts w:ascii="Calibri" w:eastAsia="Calibri" w:hAnsi="Calibri" w:cs="Calibri"/>
          <w:color w:val="222222"/>
          <w:sz w:val="22"/>
          <w:szCs w:val="22"/>
        </w:rPr>
        <w:t>WDG_VMF_GID</w:t>
      </w:r>
      <w:r w:rsidR="006515BD">
        <w:rPr>
          <w:rFonts w:ascii="Calibri" w:eastAsia="Calibri" w:hAnsi="Calibri" w:cs="Calibri"/>
          <w:color w:val="222222"/>
          <w:sz w:val="22"/>
          <w:szCs w:val="22"/>
        </w:rPr>
        <w:t xml:space="preserve">, </w:t>
      </w:r>
      <w:r w:rsidR="006515BD" w:rsidRPr="006515BD">
        <w:rPr>
          <w:rFonts w:ascii="Calibri" w:eastAsia="Calibri" w:hAnsi="Calibri" w:cs="Calibri"/>
          <w:color w:val="222222"/>
          <w:sz w:val="22"/>
          <w:szCs w:val="22"/>
        </w:rPr>
        <w:t>WDG_VMF_HEALTHY_EID</w:t>
      </w:r>
      <w:r w:rsidR="006515BD">
        <w:rPr>
          <w:rFonts w:ascii="Calibri" w:eastAsia="Calibri" w:hAnsi="Calibri" w:cs="Calibri"/>
          <w:color w:val="222222"/>
          <w:sz w:val="22"/>
          <w:szCs w:val="22"/>
        </w:rPr>
        <w:t xml:space="preserve"> and </w:t>
      </w:r>
      <w:r w:rsidR="006515BD" w:rsidRPr="006515BD">
        <w:rPr>
          <w:rFonts w:ascii="Calibri" w:eastAsia="Calibri" w:hAnsi="Calibri" w:cs="Calibri"/>
          <w:color w:val="222222"/>
          <w:sz w:val="22"/>
          <w:szCs w:val="22"/>
        </w:rPr>
        <w:t>WDG_VMF_FATAL_ERROR_EID</w:t>
      </w:r>
    </w:p>
    <w:p w14:paraId="044128EC" w14:textId="41CBC78A" w:rsidR="54827C2A" w:rsidRPr="002F7B75" w:rsidRDefault="765CEA26" w:rsidP="54827C2A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54827C2A">
        <w:rPr>
          <w:rFonts w:ascii="Calibri" w:eastAsia="Calibri" w:hAnsi="Calibri" w:cs="Calibri"/>
          <w:color w:val="222222"/>
          <w:sz w:val="22"/>
          <w:szCs w:val="22"/>
        </w:rPr>
        <w:t>4)  The process list and specific recovery actions for the processes.</w:t>
      </w:r>
    </w:p>
    <w:p w14:paraId="3CDBE0EF" w14:textId="72174221" w:rsidR="230F81AE" w:rsidRDefault="230F81AE" w:rsidP="54827C2A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54827C2A">
        <w:rPr>
          <w:rFonts w:ascii="Calibri" w:eastAsia="Calibri" w:hAnsi="Calibri" w:cs="Calibri"/>
          <w:color w:val="222222"/>
          <w:sz w:val="22"/>
          <w:szCs w:val="22"/>
        </w:rPr>
        <w:t>Process Monitor List shall be specified in following format: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48"/>
        <w:gridCol w:w="1748"/>
        <w:gridCol w:w="1748"/>
        <w:gridCol w:w="1748"/>
        <w:gridCol w:w="1748"/>
      </w:tblGrid>
      <w:tr w:rsidR="6E0AC5FD" w14:paraId="27E37146" w14:textId="77777777" w:rsidTr="1BA81029">
        <w:tc>
          <w:tcPr>
            <w:tcW w:w="1748" w:type="dxa"/>
            <w:shd w:val="clear" w:color="auto" w:fill="9CC2E5" w:themeFill="accent1" w:themeFillTint="99"/>
          </w:tcPr>
          <w:p w14:paraId="3CFF9DC3" w14:textId="4CA54486" w:rsidR="6E0AC5FD" w:rsidRDefault="6E0AC5FD" w:rsidP="6E0AC5F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1BA81029">
              <w:rPr>
                <w:rFonts w:ascii="Calibri" w:eastAsia="Calibri" w:hAnsi="Calibri" w:cs="Calibri"/>
                <w:sz w:val="22"/>
                <w:szCs w:val="22"/>
              </w:rPr>
              <w:t>Entity Name</w:t>
            </w:r>
          </w:p>
        </w:tc>
        <w:tc>
          <w:tcPr>
            <w:tcW w:w="1748" w:type="dxa"/>
            <w:shd w:val="clear" w:color="auto" w:fill="9CC2E5" w:themeFill="accent1" w:themeFillTint="99"/>
          </w:tcPr>
          <w:p w14:paraId="7CC471BA" w14:textId="7597EBE0" w:rsidR="6E0AC5FD" w:rsidRDefault="6E0AC5FD" w:rsidP="6E0AC5F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1BA81029">
              <w:rPr>
                <w:rFonts w:ascii="Calibri" w:eastAsia="Calibri" w:hAnsi="Calibri" w:cs="Calibri"/>
                <w:sz w:val="22"/>
                <w:szCs w:val="22"/>
              </w:rPr>
              <w:t>HB Enabled</w:t>
            </w:r>
          </w:p>
        </w:tc>
        <w:tc>
          <w:tcPr>
            <w:tcW w:w="1748" w:type="dxa"/>
            <w:shd w:val="clear" w:color="auto" w:fill="9CC2E5" w:themeFill="accent1" w:themeFillTint="99"/>
          </w:tcPr>
          <w:p w14:paraId="36B2089C" w14:textId="2D022AE5" w:rsidR="6E0AC5FD" w:rsidRDefault="6E0AC5FD" w:rsidP="6E0AC5F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1BA81029">
              <w:rPr>
                <w:rFonts w:ascii="Calibri" w:eastAsia="Calibri" w:hAnsi="Calibri" w:cs="Calibri"/>
                <w:sz w:val="22"/>
                <w:szCs w:val="22"/>
              </w:rPr>
              <w:t>HB Low Miss Action</w:t>
            </w:r>
          </w:p>
        </w:tc>
        <w:tc>
          <w:tcPr>
            <w:tcW w:w="1748" w:type="dxa"/>
            <w:shd w:val="clear" w:color="auto" w:fill="9CC2E5" w:themeFill="accent1" w:themeFillTint="99"/>
          </w:tcPr>
          <w:p w14:paraId="20FDD9F4" w14:textId="1E1407A1" w:rsidR="6E0AC5FD" w:rsidRDefault="6E0AC5FD" w:rsidP="6E0AC5F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1BA81029">
              <w:rPr>
                <w:rFonts w:ascii="Calibri" w:eastAsia="Calibri" w:hAnsi="Calibri" w:cs="Calibri"/>
                <w:sz w:val="22"/>
                <w:szCs w:val="22"/>
              </w:rPr>
              <w:t>HB Low Miss Action</w:t>
            </w:r>
          </w:p>
        </w:tc>
        <w:tc>
          <w:tcPr>
            <w:tcW w:w="1748" w:type="dxa"/>
            <w:shd w:val="clear" w:color="auto" w:fill="9CC2E5" w:themeFill="accent1" w:themeFillTint="99"/>
          </w:tcPr>
          <w:p w14:paraId="2DCB2143" w14:textId="627D9181" w:rsidR="6E0AC5FD" w:rsidRDefault="6E0AC5FD" w:rsidP="6E0AC5FD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1BA81029">
              <w:rPr>
                <w:rFonts w:ascii="Calibri" w:eastAsia="Calibri" w:hAnsi="Calibri" w:cs="Calibri"/>
                <w:sz w:val="22"/>
                <w:szCs w:val="22"/>
              </w:rPr>
              <w:t xml:space="preserve"> Restart Count</w:t>
            </w:r>
          </w:p>
        </w:tc>
      </w:tr>
    </w:tbl>
    <w:p w14:paraId="7FECB337" w14:textId="7280D53B" w:rsidR="6E0AC5FD" w:rsidRDefault="6E0AC5FD" w:rsidP="6E0AC5FD">
      <w:pPr>
        <w:rPr>
          <w:rFonts w:ascii="Calibri" w:eastAsia="Calibri" w:hAnsi="Calibri" w:cs="Calibri"/>
          <w:color w:val="000000" w:themeColor="text1"/>
          <w:sz w:val="22"/>
          <w:szCs w:val="22"/>
          <w:lang w:val="de-DE"/>
        </w:rPr>
      </w:pPr>
    </w:p>
    <w:p w14:paraId="66936A42" w14:textId="4967081A" w:rsidR="230F81AE" w:rsidRDefault="230F81AE" w:rsidP="6E0AC5FD">
      <w:pPr>
        <w:rPr>
          <w:rFonts w:ascii="Calibri" w:eastAsia="Calibri" w:hAnsi="Calibri" w:cs="Calibri"/>
          <w:color w:val="000000" w:themeColor="text1"/>
          <w:sz w:val="22"/>
          <w:szCs w:val="22"/>
          <w:lang w:val="de-DE"/>
        </w:rPr>
      </w:pP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Entity Name:  </w:t>
      </w:r>
      <w:r w:rsidR="009A784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Name of process to be monitored. </w:t>
      </w:r>
    </w:p>
    <w:p w14:paraId="3EC0D24B" w14:textId="461514BC" w:rsidR="230F81AE" w:rsidRDefault="230F81AE" w:rsidP="6E0AC5FD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HB Enabled:  </w:t>
      </w:r>
      <w:r w:rsidRPr="1BA81029">
        <w:rPr>
          <w:rFonts w:ascii="Calibri" w:eastAsia="Calibri" w:hAnsi="Calibri" w:cs="Calibri"/>
          <w:color w:val="222222"/>
          <w:sz w:val="22"/>
          <w:szCs w:val="22"/>
        </w:rPr>
        <w:t>FALSE for processes that does not support process heartbeat monitoring such as drivers and QNX services.</w:t>
      </w:r>
    </w:p>
    <w:p w14:paraId="1EC2477C" w14:textId="6D9F81EA" w:rsidR="230F81AE" w:rsidRDefault="230F81AE" w:rsidP="6E0AC5FD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54827C2A">
        <w:rPr>
          <w:rFonts w:ascii="Calibri" w:eastAsia="Calibri" w:hAnsi="Calibri" w:cs="Calibri"/>
          <w:b/>
          <w:bCs/>
          <w:color w:val="222222"/>
          <w:sz w:val="22"/>
          <w:szCs w:val="22"/>
        </w:rPr>
        <w:t>HB Low Miss Action</w:t>
      </w:r>
      <w:r w:rsidRPr="54827C2A">
        <w:rPr>
          <w:rFonts w:ascii="Calibri" w:eastAsia="Calibri" w:hAnsi="Calibri" w:cs="Calibri"/>
          <w:color w:val="222222"/>
          <w:sz w:val="22"/>
          <w:szCs w:val="22"/>
        </w:rPr>
        <w:t xml:space="preserve"> is the expected action to be performed when the watchdog low watermark is missed by the process</w:t>
      </w:r>
      <w:r w:rsidR="6DC3CCA6" w:rsidRPr="54827C2A"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45C79133" w14:textId="21764097" w:rsidR="230F81AE" w:rsidRDefault="230F81AE" w:rsidP="6E0AC5FD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54827C2A">
        <w:rPr>
          <w:rFonts w:ascii="Calibri" w:eastAsia="Calibri" w:hAnsi="Calibri" w:cs="Calibri"/>
          <w:b/>
          <w:bCs/>
          <w:color w:val="222222"/>
          <w:sz w:val="22"/>
          <w:szCs w:val="22"/>
        </w:rPr>
        <w:t>HB High Miss Action</w:t>
      </w:r>
      <w:r w:rsidRPr="54827C2A">
        <w:rPr>
          <w:rFonts w:ascii="Calibri" w:eastAsia="Calibri" w:hAnsi="Calibri" w:cs="Calibri"/>
          <w:color w:val="222222"/>
          <w:sz w:val="22"/>
          <w:szCs w:val="22"/>
        </w:rPr>
        <w:t xml:space="preserve"> is the expected action to be performed when the watchdog </w:t>
      </w:r>
      <w:r w:rsidR="005202AB">
        <w:rPr>
          <w:rFonts w:ascii="Calibri" w:eastAsia="Calibri" w:hAnsi="Calibri" w:cs="Calibri"/>
          <w:color w:val="222222"/>
          <w:sz w:val="22"/>
          <w:szCs w:val="22"/>
        </w:rPr>
        <w:t>high</w:t>
      </w:r>
      <w:r w:rsidRPr="54827C2A">
        <w:rPr>
          <w:rFonts w:ascii="Calibri" w:eastAsia="Calibri" w:hAnsi="Calibri" w:cs="Calibri"/>
          <w:color w:val="222222"/>
          <w:sz w:val="22"/>
          <w:szCs w:val="22"/>
        </w:rPr>
        <w:t xml:space="preserve"> watermark is missed by the process</w:t>
      </w:r>
      <w:r w:rsidR="55F980A4" w:rsidRPr="54827C2A">
        <w:rPr>
          <w:rFonts w:ascii="Calibri" w:eastAsia="Calibri" w:hAnsi="Calibri" w:cs="Calibri"/>
          <w:color w:val="222222"/>
          <w:sz w:val="22"/>
          <w:szCs w:val="22"/>
        </w:rPr>
        <w:t>.</w:t>
      </w:r>
    </w:p>
    <w:p w14:paraId="32231152" w14:textId="74B7A16A" w:rsidR="230F81AE" w:rsidRDefault="230F81AE" w:rsidP="6E0AC5FD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1BA81029">
        <w:rPr>
          <w:rFonts w:ascii="Calibri" w:eastAsia="Calibri" w:hAnsi="Calibri" w:cs="Calibri"/>
          <w:b/>
          <w:bCs/>
          <w:color w:val="222222"/>
          <w:sz w:val="22"/>
          <w:szCs w:val="22"/>
        </w:rPr>
        <w:t>Death Action</w:t>
      </w:r>
      <w:r w:rsidRPr="1BA81029">
        <w:rPr>
          <w:rFonts w:ascii="Calibri" w:eastAsia="Calibri" w:hAnsi="Calibri" w:cs="Calibri"/>
          <w:color w:val="222222"/>
          <w:sz w:val="22"/>
          <w:szCs w:val="22"/>
        </w:rPr>
        <w:t xml:space="preserve"> is the expected action to be performed when the process crashes</w:t>
      </w:r>
    </w:p>
    <w:p w14:paraId="4BB9BA83" w14:textId="630FB543" w:rsidR="6E0AC5FD" w:rsidRDefault="230F81AE" w:rsidP="54827C2A">
      <w:pPr>
        <w:rPr>
          <w:rFonts w:ascii="Calibri" w:eastAsia="Calibri" w:hAnsi="Calibri" w:cs="Calibri"/>
          <w:color w:val="222222"/>
          <w:sz w:val="22"/>
          <w:szCs w:val="22"/>
          <w:lang w:val="de-DE"/>
        </w:rPr>
      </w:pPr>
      <w:r w:rsidRPr="54827C2A">
        <w:rPr>
          <w:rFonts w:ascii="Calibri" w:eastAsia="Calibri" w:hAnsi="Calibri" w:cs="Calibri"/>
          <w:b/>
          <w:bCs/>
          <w:color w:val="222222"/>
          <w:sz w:val="22"/>
          <w:szCs w:val="22"/>
        </w:rPr>
        <w:t>Restart Count</w:t>
      </w:r>
      <w:r w:rsidRPr="54827C2A">
        <w:rPr>
          <w:rFonts w:ascii="Calibri" w:eastAsia="Calibri" w:hAnsi="Calibri" w:cs="Calibri"/>
          <w:color w:val="222222"/>
          <w:sz w:val="22"/>
          <w:szCs w:val="22"/>
        </w:rPr>
        <w:t xml:space="preserve"> is the number of times the process to be restarted before raising a FATAL error to the VP.</w:t>
      </w:r>
    </w:p>
    <w:p w14:paraId="2D7D20BB" w14:textId="51F4534E" w:rsidR="721B291D" w:rsidRDefault="721B291D" w:rsidP="54827C2A">
      <w:pPr>
        <w:rPr>
          <w:rFonts w:ascii="Calibri" w:eastAsia="Calibri" w:hAnsi="Calibri" w:cs="Calibri"/>
          <w:color w:val="222222"/>
          <w:sz w:val="22"/>
          <w:szCs w:val="22"/>
        </w:rPr>
      </w:pPr>
      <w:r w:rsidRPr="54827C2A">
        <w:rPr>
          <w:rFonts w:ascii="Calibri" w:eastAsia="Calibri" w:hAnsi="Calibri" w:cs="Calibri"/>
          <w:b/>
          <w:bCs/>
          <w:color w:val="222222"/>
          <w:sz w:val="22"/>
          <w:szCs w:val="22"/>
        </w:rPr>
        <w:t>HB Low/High Miss</w:t>
      </w:r>
      <w:r w:rsidR="00CA0047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and Death</w:t>
      </w:r>
      <w:r w:rsidRPr="54827C2A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 Action can be one of following:</w:t>
      </w:r>
    </w:p>
    <w:p w14:paraId="4F72A64C" w14:textId="09F4BCC5" w:rsidR="721B291D" w:rsidRDefault="721B291D" w:rsidP="54827C2A">
      <w:pPr>
        <w:rPr>
          <w:rFonts w:ascii="Calibri" w:eastAsia="Calibri" w:hAnsi="Calibri" w:cs="Calibri"/>
          <w:b/>
          <w:bCs/>
          <w:color w:val="222222"/>
          <w:sz w:val="22"/>
          <w:szCs w:val="22"/>
        </w:rPr>
      </w:pPr>
      <w:r w:rsidRPr="54827C2A">
        <w:rPr>
          <w:rFonts w:ascii="Calibri" w:eastAsia="Calibri" w:hAnsi="Calibri" w:cs="Calibri"/>
          <w:color w:val="222222"/>
          <w:sz w:val="22"/>
          <w:szCs w:val="22"/>
        </w:rPr>
        <w:t>1) None</w:t>
      </w:r>
    </w:p>
    <w:p w14:paraId="548B679C" w14:textId="7166222C" w:rsidR="721B291D" w:rsidRDefault="721B291D" w:rsidP="54827C2A">
      <w:pPr>
        <w:rPr>
          <w:rFonts w:ascii="Calibri" w:eastAsia="Calibri" w:hAnsi="Calibri" w:cs="Calibri"/>
          <w:color w:val="222222"/>
          <w:sz w:val="22"/>
          <w:szCs w:val="22"/>
        </w:rPr>
      </w:pPr>
      <w:r w:rsidRPr="54827C2A">
        <w:rPr>
          <w:rFonts w:ascii="Calibri" w:eastAsia="Calibri" w:hAnsi="Calibri" w:cs="Calibri"/>
          <w:color w:val="222222"/>
          <w:sz w:val="22"/>
          <w:szCs w:val="22"/>
        </w:rPr>
        <w:t>2) Restart</w:t>
      </w:r>
    </w:p>
    <w:p w14:paraId="3622016E" w14:textId="16DBB7DF" w:rsidR="721B291D" w:rsidRDefault="721B291D" w:rsidP="54827C2A">
      <w:pPr>
        <w:rPr>
          <w:rFonts w:ascii="Calibri" w:eastAsia="Calibri" w:hAnsi="Calibri" w:cs="Calibri"/>
          <w:color w:val="222222"/>
          <w:sz w:val="22"/>
          <w:szCs w:val="22"/>
        </w:rPr>
      </w:pPr>
      <w:r w:rsidRPr="54827C2A">
        <w:rPr>
          <w:rFonts w:ascii="Calibri" w:eastAsia="Calibri" w:hAnsi="Calibri" w:cs="Calibri"/>
          <w:color w:val="222222"/>
          <w:sz w:val="22"/>
          <w:szCs w:val="22"/>
        </w:rPr>
        <w:t>3) Fatal</w:t>
      </w:r>
    </w:p>
    <w:p w14:paraId="211758DD" w14:textId="4CC8908E" w:rsidR="54827C2A" w:rsidRDefault="54827C2A" w:rsidP="54827C2A">
      <w:pPr>
        <w:rPr>
          <w:rFonts w:ascii="Calibri" w:eastAsia="Calibri" w:hAnsi="Calibri" w:cs="Calibri"/>
          <w:color w:val="222222"/>
          <w:sz w:val="22"/>
          <w:szCs w:val="22"/>
        </w:rPr>
      </w:pPr>
    </w:p>
    <w:p w14:paraId="534AFBB8" w14:textId="76218881" w:rsidR="54827C2A" w:rsidRDefault="00DA1A41" w:rsidP="54827C2A">
      <w:pPr>
        <w:pStyle w:val="TextBody"/>
        <w:rPr>
          <w:rFonts w:ascii="Calibri" w:eastAsia="Calibri" w:hAnsi="Calibri" w:cs="Calibri"/>
          <w:color w:val="222222"/>
          <w:sz w:val="22"/>
          <w:szCs w:val="22"/>
          <w:lang w:val="en-US"/>
        </w:rPr>
      </w:pPr>
      <w:r>
        <w:rPr>
          <w:rFonts w:ascii="Calibri" w:eastAsia="Calibri" w:hAnsi="Calibri" w:cs="Calibri"/>
          <w:color w:val="222222"/>
          <w:sz w:val="22"/>
          <w:szCs w:val="22"/>
          <w:lang w:val="en-US"/>
        </w:rPr>
        <w:lastRenderedPageBreak/>
        <w:t>Due to an implementation limitation if either HB Low/High Miss actions are set to restart the corresponding death action shall also be set to restart.</w:t>
      </w:r>
    </w:p>
    <w:p w14:paraId="59045C6B" w14:textId="26CD8BA2" w:rsidR="230F81AE" w:rsidRPr="00D231B8" w:rsidRDefault="75676572" w:rsidP="6E0AC5FD">
      <w:pPr>
        <w:pStyle w:val="TextBody"/>
        <w:rPr>
          <w:rFonts w:ascii="Calibri" w:eastAsia="Calibri" w:hAnsi="Calibri" w:cs="Calibri"/>
          <w:color w:val="222222"/>
          <w:sz w:val="22"/>
          <w:szCs w:val="22"/>
          <w:lang w:val="en-US"/>
        </w:rPr>
      </w:pPr>
      <w:r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H</w:t>
      </w:r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ealth </w:t>
      </w:r>
      <w:r w:rsidR="497308A0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M</w:t>
      </w:r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anager </w:t>
      </w:r>
      <w:r w:rsidR="00454581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Components</w:t>
      </w:r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depends on SLM to start and </w:t>
      </w:r>
      <w:r w:rsidR="00454581">
        <w:rPr>
          <w:rFonts w:ascii="Calibri" w:eastAsia="Calibri" w:hAnsi="Calibri" w:cs="Calibri"/>
          <w:color w:val="222222"/>
          <w:sz w:val="22"/>
          <w:szCs w:val="22"/>
          <w:lang w:val="en-US"/>
        </w:rPr>
        <w:t>stop</w:t>
      </w:r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processes. So, the processes being monitored by watchdog proxy, mentioned in </w:t>
      </w:r>
      <w:proofErr w:type="spellStart"/>
      <w:r w:rsidR="230F81AE" w:rsidRPr="00371950">
        <w:rPr>
          <w:rFonts w:ascii="Calibri" w:eastAsia="Calibri" w:hAnsi="Calibri" w:cs="Calibri"/>
          <w:b/>
          <w:color w:val="222222"/>
          <w:sz w:val="22"/>
          <w:szCs w:val="22"/>
          <w:lang w:val="en-US"/>
        </w:rPr>
        <w:t>wdg_proxy_cfg.h</w:t>
      </w:r>
      <w:proofErr w:type="spellEnd"/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, shall b</w:t>
      </w:r>
      <w:r w:rsidR="48476F7B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e </w:t>
      </w:r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mentioned in </w:t>
      </w:r>
      <w:r w:rsidR="6068888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SLM configuration</w:t>
      </w:r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file</w:t>
      </w:r>
      <w:r w:rsidR="46FCCE33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and </w:t>
      </w:r>
      <w:r w:rsidR="7824207F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shall</w:t>
      </w:r>
      <w:r w:rsidR="00454581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all be</w:t>
      </w:r>
      <w:r w:rsidR="7824207F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</w:t>
      </w:r>
      <w:r w:rsidR="46FCCE33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start</w:t>
      </w:r>
      <w:r w:rsidR="00454581">
        <w:rPr>
          <w:rFonts w:ascii="Calibri" w:eastAsia="Calibri" w:hAnsi="Calibri" w:cs="Calibri"/>
          <w:color w:val="222222"/>
          <w:sz w:val="22"/>
          <w:szCs w:val="22"/>
          <w:lang w:val="en-US"/>
        </w:rPr>
        <w:t>ed</w:t>
      </w:r>
      <w:r w:rsidR="46FCCE33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before </w:t>
      </w:r>
      <w:proofErr w:type="spellStart"/>
      <w:r w:rsidR="46FCCE33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wdg_proxy</w:t>
      </w:r>
      <w:proofErr w:type="spellEnd"/>
      <w:r w:rsidR="4A69FB1B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starts</w:t>
      </w:r>
      <w:r w:rsidR="230F81AE" w:rsidRPr="54827C2A">
        <w:rPr>
          <w:rFonts w:ascii="Calibri" w:eastAsia="Calibri" w:hAnsi="Calibri" w:cs="Calibri"/>
          <w:color w:val="222222"/>
          <w:sz w:val="22"/>
          <w:szCs w:val="22"/>
          <w:lang w:val="en-US"/>
        </w:rPr>
        <w:t>.</w:t>
      </w:r>
    </w:p>
    <w:p w14:paraId="1275FCB5" w14:textId="183FA122" w:rsidR="00454581" w:rsidRPr="00D231B8" w:rsidRDefault="0C28FB46" w:rsidP="00D231B8">
      <w:pPr>
        <w:pStyle w:val="TextBody"/>
        <w:rPr>
          <w:rFonts w:ascii="Calibri" w:eastAsia="Calibri" w:hAnsi="Calibri" w:cs="Calibri"/>
          <w:color w:val="222222"/>
          <w:sz w:val="22"/>
          <w:szCs w:val="22"/>
          <w:lang w:val="en-US"/>
        </w:rPr>
      </w:pPr>
      <w:r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Entity names </w:t>
      </w:r>
      <w:r w:rsidR="00FA2988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>specified</w:t>
      </w:r>
      <w:r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in </w:t>
      </w:r>
      <w:proofErr w:type="spellStart"/>
      <w:r w:rsidRPr="00371950">
        <w:rPr>
          <w:rFonts w:ascii="Calibri" w:eastAsia="Calibri" w:hAnsi="Calibri" w:cs="Calibri"/>
          <w:b/>
          <w:color w:val="222222"/>
          <w:sz w:val="22"/>
          <w:szCs w:val="22"/>
          <w:lang w:val="en-US"/>
        </w:rPr>
        <w:t>wdg_proxy_cfg.h</w:t>
      </w:r>
      <w:proofErr w:type="spellEnd"/>
      <w:r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shall match the</w:t>
      </w:r>
      <w:r w:rsidR="00FA2988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corresponding component name specified</w:t>
      </w:r>
      <w:r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in SLM </w:t>
      </w:r>
      <w:r w:rsidR="7DD7A6B1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configuration file. </w:t>
      </w:r>
      <w:r w:rsidR="625BD507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>Usually component name is</w:t>
      </w:r>
      <w:r w:rsidR="00876287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the</w:t>
      </w:r>
      <w:r w:rsidR="625BD507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</w:t>
      </w:r>
      <w:r w:rsidR="0A6FC484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>same</w:t>
      </w:r>
      <w:r w:rsidR="625BD507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</w:t>
      </w:r>
      <w:r w:rsidR="00876287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as the </w:t>
      </w:r>
      <w:r w:rsidR="625BD507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process name </w:t>
      </w:r>
      <w:r w:rsidR="00876287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and is specified the same by </w:t>
      </w:r>
      <w:proofErr w:type="gramStart"/>
      <w:r w:rsidR="00876287">
        <w:rPr>
          <w:rFonts w:ascii="Calibri" w:eastAsia="Calibri" w:hAnsi="Calibri" w:cs="Calibri"/>
          <w:color w:val="222222"/>
          <w:sz w:val="22"/>
          <w:szCs w:val="22"/>
          <w:lang w:val="en-US"/>
        </w:rPr>
        <w:t>convention</w:t>
      </w:r>
      <w:proofErr w:type="gramEnd"/>
      <w:r w:rsidR="00876287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</w:t>
      </w:r>
      <w:r w:rsidR="7C2ED91F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>but it can be different t</w:t>
      </w:r>
      <w:r w:rsidR="00FA2988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>oo and that will still be valid. But f</w:t>
      </w:r>
      <w:r w:rsidR="00454581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>or HB</w:t>
      </w:r>
      <w:r w:rsidR="00FA2988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enabled processes the entity name, </w:t>
      </w:r>
      <w:proofErr w:type="spellStart"/>
      <w:r w:rsidR="00FA2988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>slm</w:t>
      </w:r>
      <w:proofErr w:type="spellEnd"/>
      <w:r w:rsidR="00FA2988" w:rsidRPr="00D231B8">
        <w:rPr>
          <w:rFonts w:ascii="Calibri" w:eastAsia="Calibri" w:hAnsi="Calibri" w:cs="Calibri"/>
          <w:color w:val="222222"/>
          <w:sz w:val="22"/>
          <w:szCs w:val="22"/>
          <w:lang w:val="en-US"/>
        </w:rPr>
        <w:t xml:space="preserve"> component name and the process shall all match.</w:t>
      </w:r>
    </w:p>
    <w:p w14:paraId="36061551" w14:textId="15E7B8B6" w:rsidR="00F31BAC" w:rsidRDefault="00F31BAC" w:rsidP="003537BB">
      <w:pPr>
        <w:pStyle w:val="TextBody"/>
      </w:pPr>
    </w:p>
    <w:p w14:paraId="226C82EB" w14:textId="77777777" w:rsidR="00F31BAC" w:rsidRDefault="00F31BAC" w:rsidP="003537BB">
      <w:pPr>
        <w:pStyle w:val="TextBody"/>
      </w:pPr>
    </w:p>
    <w:p w14:paraId="2CBB79C0" w14:textId="2EB590D8" w:rsidR="6E0AC5FD" w:rsidRDefault="6E0AC5FD" w:rsidP="6E0AC5FD">
      <w:pPr>
        <w:pStyle w:val="TextBody"/>
      </w:pPr>
    </w:p>
    <w:p w14:paraId="6305C916" w14:textId="75959C06" w:rsidR="6E0AC5FD" w:rsidRDefault="6E0AC5FD" w:rsidP="6E0AC5FD">
      <w:pPr>
        <w:pStyle w:val="TextBody"/>
      </w:pPr>
    </w:p>
    <w:p w14:paraId="1D11C376" w14:textId="665457C1" w:rsidR="007C4AB1" w:rsidRDefault="4867CBF6" w:rsidP="6E0AC5FD">
      <w:pPr>
        <w:pStyle w:val="Heading1"/>
      </w:pPr>
      <w:bookmarkStart w:id="17" w:name="_Toc51668608"/>
      <w:r>
        <w:lastRenderedPageBreak/>
        <w:t>HB Miss Low/High</w:t>
      </w:r>
      <w:bookmarkEnd w:id="17"/>
    </w:p>
    <w:p w14:paraId="09B62A12" w14:textId="27AC2355" w:rsidR="6E0AC5FD" w:rsidRDefault="6E0AC5FD" w:rsidP="6E0AC5FD">
      <w:pPr>
        <w:rPr>
          <w:rFonts w:ascii="Calibri" w:eastAsia="Calibri" w:hAnsi="Calibri" w:cs="Calibri"/>
          <w:b/>
          <w:bCs/>
          <w:color w:val="222222"/>
          <w:sz w:val="22"/>
          <w:szCs w:val="22"/>
        </w:rPr>
      </w:pPr>
    </w:p>
    <w:p w14:paraId="4BB92C63" w14:textId="63B68F19" w:rsidR="6E0AC5FD" w:rsidRPr="000F1B0B" w:rsidRDefault="474EE9D8" w:rsidP="6E0AC5FD">
      <w:pPr>
        <w:rPr>
          <w:rFonts w:ascii="Calibri" w:eastAsia="Calibri" w:hAnsi="Calibri" w:cs="Calibri"/>
          <w:color w:val="2F2F2F"/>
          <w:sz w:val="22"/>
          <w:szCs w:val="22"/>
          <w:lang w:val="de-DE"/>
        </w:rPr>
      </w:pPr>
      <w:r w:rsidRPr="6E0AC5FD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HB Miss </w:t>
      </w:r>
      <w:r w:rsidR="0034416E" w:rsidRPr="6E0AC5FD">
        <w:rPr>
          <w:rFonts w:ascii="Calibri" w:eastAsia="Calibri" w:hAnsi="Calibri" w:cs="Calibri"/>
          <w:b/>
          <w:bCs/>
          <w:color w:val="222222"/>
          <w:sz w:val="22"/>
          <w:szCs w:val="22"/>
        </w:rPr>
        <w:t>Low</w:t>
      </w:r>
      <w:r w:rsidRPr="6E0AC5FD">
        <w:rPr>
          <w:rFonts w:ascii="Calibri" w:eastAsia="Calibri" w:hAnsi="Calibri" w:cs="Calibri"/>
          <w:color w:val="222222"/>
          <w:sz w:val="22"/>
          <w:szCs w:val="22"/>
        </w:rPr>
        <w:t xml:space="preserve">: </w:t>
      </w:r>
      <w:r w:rsidRPr="6E0AC5FD">
        <w:rPr>
          <w:rFonts w:ascii="Calibri" w:eastAsia="Calibri" w:hAnsi="Calibri" w:cs="Calibri"/>
          <w:color w:val="2F2F2F"/>
          <w:sz w:val="22"/>
          <w:szCs w:val="22"/>
        </w:rPr>
        <w:t>The number of permiss</w:t>
      </w:r>
      <w:r w:rsidR="00D63FCC">
        <w:rPr>
          <w:rFonts w:ascii="Calibri" w:eastAsia="Calibri" w:hAnsi="Calibri" w:cs="Calibri"/>
          <w:color w:val="2F2F2F"/>
          <w:sz w:val="22"/>
          <w:szCs w:val="22"/>
        </w:rPr>
        <w:t xml:space="preserve">ible missed heartbeats before a heartbeat low </w:t>
      </w:r>
      <w:r w:rsidR="009F41AC">
        <w:rPr>
          <w:rFonts w:ascii="Calibri" w:eastAsia="Calibri" w:hAnsi="Calibri" w:cs="Calibri"/>
          <w:color w:val="2F2F2F"/>
          <w:sz w:val="22"/>
          <w:szCs w:val="22"/>
        </w:rPr>
        <w:t xml:space="preserve">miss </w:t>
      </w:r>
      <w:r w:rsidR="00D63FCC">
        <w:rPr>
          <w:rFonts w:ascii="Calibri" w:eastAsia="Calibri" w:hAnsi="Calibri" w:cs="Calibri"/>
          <w:color w:val="2F2F2F"/>
          <w:sz w:val="22"/>
          <w:szCs w:val="22"/>
        </w:rPr>
        <w:t xml:space="preserve">action is triggered and </w:t>
      </w:r>
      <w:r w:rsidRPr="6E0AC5FD">
        <w:rPr>
          <w:rFonts w:ascii="Calibri" w:eastAsia="Calibri" w:hAnsi="Calibri" w:cs="Calibri"/>
          <w:color w:val="2F2F2F"/>
          <w:sz w:val="22"/>
          <w:szCs w:val="22"/>
        </w:rPr>
        <w:t xml:space="preserve">refers to </w:t>
      </w:r>
      <w:r w:rsidR="009F41AC">
        <w:rPr>
          <w:rFonts w:ascii="Calibri" w:eastAsia="Calibri" w:hAnsi="Calibri" w:cs="Calibri"/>
          <w:color w:val="2F2F2F"/>
          <w:sz w:val="22"/>
          <w:szCs w:val="22"/>
        </w:rPr>
        <w:t xml:space="preserve">a </w:t>
      </w:r>
      <w:r w:rsidRPr="6E0AC5FD">
        <w:rPr>
          <w:rFonts w:ascii="Calibri" w:eastAsia="Calibri" w:hAnsi="Calibri" w:cs="Calibri"/>
          <w:color w:val="2F2F2F"/>
          <w:sz w:val="22"/>
          <w:szCs w:val="22"/>
        </w:rPr>
        <w:t>condition of “low” severity.</w:t>
      </w:r>
    </w:p>
    <w:p w14:paraId="566985E6" w14:textId="47D7CFA6" w:rsidR="474EE9D8" w:rsidRDefault="0034416E" w:rsidP="6E0AC5FD">
      <w:pPr>
        <w:rPr>
          <w:rFonts w:ascii="Calibri" w:eastAsia="Calibri" w:hAnsi="Calibri" w:cs="Calibri"/>
          <w:color w:val="2F2F2F"/>
          <w:sz w:val="22"/>
          <w:szCs w:val="22"/>
          <w:lang w:val="de-DE"/>
        </w:rPr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HB Miss H</w:t>
      </w:r>
      <w:r w:rsidR="474EE9D8" w:rsidRPr="6E0AC5FD">
        <w:rPr>
          <w:rFonts w:ascii="Calibri" w:eastAsia="Calibri" w:hAnsi="Calibri" w:cs="Calibri"/>
          <w:b/>
          <w:bCs/>
          <w:color w:val="222222"/>
          <w:sz w:val="22"/>
          <w:szCs w:val="22"/>
        </w:rPr>
        <w:t xml:space="preserve">igh: </w:t>
      </w:r>
      <w:r w:rsidR="009F41AC" w:rsidRPr="6E0AC5FD">
        <w:rPr>
          <w:rFonts w:ascii="Calibri" w:eastAsia="Calibri" w:hAnsi="Calibri" w:cs="Calibri"/>
          <w:color w:val="2F2F2F"/>
          <w:sz w:val="22"/>
          <w:szCs w:val="22"/>
        </w:rPr>
        <w:t>The number of permiss</w:t>
      </w:r>
      <w:r w:rsidR="009F41AC">
        <w:rPr>
          <w:rFonts w:ascii="Calibri" w:eastAsia="Calibri" w:hAnsi="Calibri" w:cs="Calibri"/>
          <w:color w:val="2F2F2F"/>
          <w:sz w:val="22"/>
          <w:szCs w:val="22"/>
        </w:rPr>
        <w:t xml:space="preserve">ible missed heartbeats before a heartbeat high miss action is triggered and </w:t>
      </w:r>
      <w:r w:rsidR="009F41AC" w:rsidRPr="6E0AC5FD">
        <w:rPr>
          <w:rFonts w:ascii="Calibri" w:eastAsia="Calibri" w:hAnsi="Calibri" w:cs="Calibri"/>
          <w:color w:val="2F2F2F"/>
          <w:sz w:val="22"/>
          <w:szCs w:val="22"/>
        </w:rPr>
        <w:t xml:space="preserve">refers to </w:t>
      </w:r>
      <w:r w:rsidR="009F41AC">
        <w:rPr>
          <w:rFonts w:ascii="Calibri" w:eastAsia="Calibri" w:hAnsi="Calibri" w:cs="Calibri"/>
          <w:color w:val="2F2F2F"/>
          <w:sz w:val="22"/>
          <w:szCs w:val="22"/>
        </w:rPr>
        <w:t xml:space="preserve">a </w:t>
      </w:r>
      <w:r w:rsidR="009F41AC" w:rsidRPr="6E0AC5FD">
        <w:rPr>
          <w:rFonts w:ascii="Calibri" w:eastAsia="Calibri" w:hAnsi="Calibri" w:cs="Calibri"/>
          <w:color w:val="2F2F2F"/>
          <w:sz w:val="22"/>
          <w:szCs w:val="22"/>
        </w:rPr>
        <w:t>condition of “</w:t>
      </w:r>
      <w:r w:rsidR="009F41AC">
        <w:rPr>
          <w:rFonts w:ascii="Calibri" w:eastAsia="Calibri" w:hAnsi="Calibri" w:cs="Calibri"/>
          <w:color w:val="2F2F2F"/>
          <w:sz w:val="22"/>
          <w:szCs w:val="22"/>
        </w:rPr>
        <w:t>high</w:t>
      </w:r>
      <w:r w:rsidR="009F41AC" w:rsidRPr="6E0AC5FD">
        <w:rPr>
          <w:rFonts w:ascii="Calibri" w:eastAsia="Calibri" w:hAnsi="Calibri" w:cs="Calibri"/>
          <w:color w:val="2F2F2F"/>
          <w:sz w:val="22"/>
          <w:szCs w:val="22"/>
        </w:rPr>
        <w:t>” severity.</w:t>
      </w:r>
    </w:p>
    <w:p w14:paraId="7EFB410A" w14:textId="701A39C8" w:rsidR="6E0AC5FD" w:rsidRDefault="6E0AC5FD" w:rsidP="6E0AC5FD">
      <w:pPr>
        <w:pStyle w:val="TextBody"/>
        <w:ind w:firstLine="709"/>
      </w:pPr>
    </w:p>
    <w:p w14:paraId="1776B866" w14:textId="345962FC" w:rsidR="007E15B6" w:rsidRPr="006F4917" w:rsidRDefault="585ACAEC" w:rsidP="54827C2A">
      <w:pPr>
        <w:pStyle w:val="Heading3"/>
      </w:pPr>
      <w:bookmarkStart w:id="18" w:name="_Toc51668609"/>
      <w:r>
        <w:t>Example</w:t>
      </w:r>
      <w:bookmarkEnd w:id="18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6E0AC5FD" w14:paraId="32388AE6" w14:textId="77777777" w:rsidTr="54827C2A">
        <w:tc>
          <w:tcPr>
            <w:tcW w:w="10488" w:type="dxa"/>
            <w:shd w:val="clear" w:color="auto" w:fill="9CC2E5" w:themeFill="accent1" w:themeFillTint="99"/>
          </w:tcPr>
          <w:p w14:paraId="40915FDC" w14:textId="77777777" w:rsidR="0034416E" w:rsidRDefault="585ACAEC" w:rsidP="0034416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int32_t </w:t>
            </w:r>
            <w:proofErr w:type="gramStart"/>
            <w:r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connect</w:t>
            </w:r>
            <w:proofErr w:type="gramEnd"/>
            <w:r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19779024"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(const</w:t>
            </w:r>
            <w:r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c</w:t>
            </w:r>
            <w:r w:rsidR="003441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har *</w:t>
            </w:r>
            <w:proofErr w:type="spellStart"/>
            <w:r w:rsidR="003441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pProcessName</w:t>
            </w:r>
            <w:proofErr w:type="spellEnd"/>
            <w:r w:rsidR="003441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= __</w:t>
            </w:r>
            <w:proofErr w:type="spellStart"/>
            <w:r w:rsidR="003441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progname</w:t>
            </w:r>
            <w:proofErr w:type="spellEnd"/>
            <w:r w:rsidR="0034416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,</w:t>
            </w:r>
          </w:p>
          <w:p w14:paraId="6F6AA4ED" w14:textId="77777777" w:rsidR="0034416E" w:rsidRDefault="0034416E" w:rsidP="0034416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                             </w:t>
            </w:r>
            <w:r w:rsidR="585ACAEC"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uint3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2_t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reqTimeoutPeriodMs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= 1000U,</w:t>
            </w:r>
          </w:p>
          <w:p w14:paraId="4EA872E6" w14:textId="77777777" w:rsidR="0034416E" w:rsidRDefault="0034416E" w:rsidP="0034416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                             int32_t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wdgLowMark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= 1,</w:t>
            </w:r>
          </w:p>
          <w:p w14:paraId="17B82939" w14:textId="65C8E9D6" w:rsidR="585ACAEC" w:rsidRDefault="0034416E" w:rsidP="0034416E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                             </w:t>
            </w:r>
            <w:r w:rsidR="585ACAEC"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int32_t </w:t>
            </w:r>
            <w:proofErr w:type="spellStart"/>
            <w:r w:rsidR="585ACAEC"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wdgHighMark</w:t>
            </w:r>
            <w:proofErr w:type="spellEnd"/>
            <w:r w:rsidR="585ACAEC"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= </w:t>
            </w:r>
            <w:r w:rsidR="202D57E9"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2)</w:t>
            </w:r>
            <w:r w:rsidR="585ACAEC" w:rsidRPr="54827C2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;</w:t>
            </w:r>
          </w:p>
        </w:tc>
      </w:tr>
    </w:tbl>
    <w:p w14:paraId="75367952" w14:textId="77777777" w:rsidR="0034416E" w:rsidRDefault="0034416E" w:rsidP="6E0AC5FD">
      <w:pPr>
        <w:rPr>
          <w:rFonts w:ascii="Calibri" w:eastAsia="Calibri" w:hAnsi="Calibri" w:cs="Calibri"/>
          <w:color w:val="2F2F2F"/>
          <w:sz w:val="22"/>
          <w:szCs w:val="22"/>
        </w:rPr>
      </w:pPr>
    </w:p>
    <w:p w14:paraId="6F54B086" w14:textId="67C62EE2" w:rsidR="007E15B6" w:rsidRPr="00AF472F" w:rsidRDefault="585ACAEC" w:rsidP="00AF472F">
      <w:pPr>
        <w:rPr>
          <w:rFonts w:ascii="Calibri" w:eastAsia="Calibri" w:hAnsi="Calibri" w:cs="Calibri"/>
          <w:color w:val="2F2F2F"/>
          <w:sz w:val="22"/>
          <w:szCs w:val="22"/>
          <w:lang w:val="de-DE"/>
        </w:rPr>
      </w:pPr>
      <w:r w:rsidRPr="54827C2A">
        <w:rPr>
          <w:rFonts w:ascii="Calibri" w:eastAsia="Calibri" w:hAnsi="Calibri" w:cs="Calibri"/>
          <w:color w:val="2F2F2F"/>
          <w:sz w:val="22"/>
          <w:szCs w:val="22"/>
        </w:rPr>
        <w:t>Here, the connect() connects the process to watchdog for monitoring.</w:t>
      </w:r>
    </w:p>
    <w:p w14:paraId="1986953D" w14:textId="77777777" w:rsidR="00350F74" w:rsidRDefault="0034416E" w:rsidP="00350F74">
      <w:pPr>
        <w:keepNext/>
      </w:pPr>
      <w:bookmarkStart w:id="19" w:name="fig2"/>
      <w:r>
        <w:rPr>
          <w:noProof/>
          <w:lang w:val="en-IN" w:eastAsia="en-IN"/>
        </w:rPr>
        <w:drawing>
          <wp:inline distT="0" distB="0" distL="0" distR="0" wp14:anchorId="5887B964" wp14:editId="69E01A27">
            <wp:extent cx="5943600" cy="1933575"/>
            <wp:effectExtent l="19050" t="19050" r="19050" b="28575"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9"/>
    </w:p>
    <w:p w14:paraId="15C8FD5C" w14:textId="0A7886FA" w:rsidR="0034416E" w:rsidRDefault="00350F74" w:rsidP="00350F74">
      <w:pPr>
        <w:pStyle w:val="Caption"/>
      </w:pPr>
      <w:r>
        <w:t xml:space="preserve">Figure </w:t>
      </w:r>
      <w:r w:rsidR="00DC1303">
        <w:fldChar w:fldCharType="begin"/>
      </w:r>
      <w:r w:rsidR="00DC1303">
        <w:instrText xml:space="preserve"> SEQ Figure \* ARABIC </w:instrText>
      </w:r>
      <w:r w:rsidR="00DC1303">
        <w:fldChar w:fldCharType="separate"/>
      </w:r>
      <w:r>
        <w:rPr>
          <w:noProof/>
        </w:rPr>
        <w:t>2</w:t>
      </w:r>
      <w:r w:rsidR="00DC1303">
        <w:rPr>
          <w:noProof/>
        </w:rPr>
        <w:fldChar w:fldCharType="end"/>
      </w:r>
      <w:r w:rsidRPr="00B07BAD">
        <w:t xml:space="preserve"> Low and High watermark miss</w:t>
      </w:r>
    </w:p>
    <w:p w14:paraId="29618C16" w14:textId="074EF8AE" w:rsidR="0086549A" w:rsidRPr="00BA4F39" w:rsidRDefault="585ACAEC" w:rsidP="6E0AC5FD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proofErr w:type="spellStart"/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PeriodicTask</w:t>
      </w:r>
      <w:proofErr w:type="spellEnd"/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()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execute</w:t>
      </w:r>
      <w:r w:rsidR="00BA4F39">
        <w:rPr>
          <w:rFonts w:ascii="Calibri" w:eastAsia="Calibri" w:hAnsi="Calibri" w:cs="Calibri"/>
          <w:color w:val="000000" w:themeColor="text1"/>
          <w:sz w:val="22"/>
          <w:szCs w:val="22"/>
        </w:rPr>
        <w:t>s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0.5 * every </w:t>
      </w:r>
      <w:proofErr w:type="spellStart"/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reqTimeoutPeriodMs</w:t>
      </w:r>
      <w:proofErr w:type="spellEnd"/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 milliseconds. By default, </w:t>
      </w:r>
      <w:proofErr w:type="spellStart"/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>reqTimeoutPeriodMs</w:t>
      </w:r>
      <w:proofErr w:type="spellEnd"/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set to 1000ms so, the periodic task will be triggered every 500ms. So, every 500ms it will report </w:t>
      </w: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missed </w:t>
      </w:r>
      <w:r w:rsidR="00BE7D3E"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check-in</w:t>
      </w: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.  </w:t>
      </w:r>
    </w:p>
    <w:p w14:paraId="6F7D6BF0" w14:textId="7BD4B86F" w:rsidR="0086549A" w:rsidRPr="003E670C" w:rsidRDefault="585ACAEC" w:rsidP="6E0AC5FD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HAM 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expects heartbeat at interval of </w:t>
      </w:r>
      <w:proofErr w:type="spellStart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reqTimeoutPeriodMs</w:t>
      </w:r>
      <w:proofErr w:type="spellEnd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(1000 </w:t>
      </w:r>
      <w:proofErr w:type="spellStart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ms</w:t>
      </w:r>
      <w:proofErr w:type="spellEnd"/>
      <w:r w:rsidR="00BE7D3E"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).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So, at end of 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1000ms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HAM will miss a heartbeat and since value of 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HB Miss Low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set to 1, 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HB Miss Low Condition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will be triggered (specified in </w:t>
      </w:r>
      <w:proofErr w:type="spellStart"/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>wdg_proxy_cfg.h</w:t>
      </w:r>
      <w:proofErr w:type="spellEnd"/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).  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HB Miss Low </w:t>
      </w:r>
      <w:r w:rsidR="00BA4F39"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Condition is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triggered when 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HAM 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has missed number of </w:t>
      </w:r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permissible heartbeats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which is passed as argument </w:t>
      </w:r>
      <w:proofErr w:type="spellStart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wdgLowMark</w:t>
      </w:r>
      <w:proofErr w:type="spellEnd"/>
      <w:r w:rsidRPr="54827C2A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54827C2A">
        <w:rPr>
          <w:rFonts w:ascii="Calibri" w:eastAsia="Calibri" w:hAnsi="Calibri" w:cs="Calibri"/>
          <w:color w:val="000000" w:themeColor="text1"/>
          <w:sz w:val="22"/>
          <w:szCs w:val="22"/>
        </w:rPr>
        <w:t>to connect() function.</w:t>
      </w:r>
    </w:p>
    <w:p w14:paraId="14A05765" w14:textId="283B6D77" w:rsidR="0086549A" w:rsidRPr="00F377EF" w:rsidRDefault="585ACAEC" w:rsidP="00F377EF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When the total number of missed heartbeats reaches to </w:t>
      </w:r>
      <w:proofErr w:type="spellStart"/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wdgHighMark</w:t>
      </w:r>
      <w:proofErr w:type="spellEnd"/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value, </w:t>
      </w: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HB Miss High Condition 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will be triggered. In default case value of </w:t>
      </w:r>
      <w:proofErr w:type="spellStart"/>
      <w:r w:rsidR="00AF5BBA"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wdgHighMark</w:t>
      </w:r>
      <w:proofErr w:type="spellEnd"/>
      <w:r w:rsidR="00AF5BBA"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is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set to 2 so, </w:t>
      </w: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HB Miss High Condition 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will be triggered once </w:t>
      </w: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2 heartbeats has been missed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I.e., after </w:t>
      </w:r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2000 </w:t>
      </w:r>
      <w:proofErr w:type="spellStart"/>
      <w:r w:rsidRPr="1BA81029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ms</w:t>
      </w:r>
      <w:r w:rsidRPr="1BA8102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  <w:proofErr w:type="spellEnd"/>
    </w:p>
    <w:p w14:paraId="1E0FECDE" w14:textId="64B02A29" w:rsidR="0086549A" w:rsidRPr="003E670C" w:rsidRDefault="0086549A" w:rsidP="00FE0112">
      <w:pPr>
        <w:pStyle w:val="TextBody"/>
        <w:ind w:firstLine="709"/>
      </w:pPr>
    </w:p>
    <w:p w14:paraId="61AC6574" w14:textId="13EFDB1F" w:rsidR="0086549A" w:rsidRPr="003E670C" w:rsidRDefault="0086549A" w:rsidP="00FE0112">
      <w:pPr>
        <w:pStyle w:val="TextBody"/>
        <w:ind w:firstLine="709"/>
      </w:pPr>
    </w:p>
    <w:p w14:paraId="176614C6" w14:textId="614CE894" w:rsidR="0086549A" w:rsidRPr="003E670C" w:rsidRDefault="0086549A" w:rsidP="00FE0112">
      <w:pPr>
        <w:pStyle w:val="TextBody"/>
        <w:ind w:firstLine="709"/>
      </w:pPr>
    </w:p>
    <w:p w14:paraId="7364A327" w14:textId="785819C6" w:rsidR="0086549A" w:rsidRPr="003E670C" w:rsidRDefault="52993F7E" w:rsidP="6E0AC5FD">
      <w:pPr>
        <w:pStyle w:val="Heading1"/>
      </w:pPr>
      <w:bookmarkStart w:id="20" w:name="_Toc51668610"/>
      <w:r>
        <w:lastRenderedPageBreak/>
        <w:t>Dependencies</w:t>
      </w:r>
      <w:bookmarkEnd w:id="20"/>
    </w:p>
    <w:p w14:paraId="06ACB03B" w14:textId="05E47641" w:rsidR="0086549A" w:rsidRPr="003E670C" w:rsidRDefault="0086549A" w:rsidP="00FE0112">
      <w:pPr>
        <w:pStyle w:val="TextBody"/>
        <w:ind w:firstLine="709"/>
      </w:pPr>
    </w:p>
    <w:p w14:paraId="727E0DFC" w14:textId="3E4808A8" w:rsidR="0086549A" w:rsidRPr="003E670C" w:rsidRDefault="00E311EC" w:rsidP="6E0AC5FD">
      <w:pPr>
        <w:rPr>
          <w:rFonts w:ascii="Calibri" w:eastAsia="Calibri" w:hAnsi="Calibri" w:cs="Calibri"/>
          <w:color w:val="2F2F2F"/>
          <w:sz w:val="24"/>
        </w:rPr>
      </w:pPr>
      <w:r>
        <w:rPr>
          <w:rFonts w:ascii="Calibri" w:eastAsia="Calibri" w:hAnsi="Calibri" w:cs="Calibri"/>
          <w:b/>
          <w:bCs/>
          <w:color w:val="2F2F2F"/>
          <w:sz w:val="24"/>
        </w:rPr>
        <w:t>ham</w:t>
      </w:r>
      <w:r w:rsidR="3CE7E59E" w:rsidRPr="54827C2A">
        <w:rPr>
          <w:rFonts w:ascii="Calibri" w:eastAsia="Calibri" w:hAnsi="Calibri" w:cs="Calibri"/>
          <w:b/>
          <w:bCs/>
          <w:color w:val="2F2F2F"/>
          <w:sz w:val="24"/>
        </w:rPr>
        <w:t xml:space="preserve">: </w:t>
      </w:r>
      <w:proofErr w:type="spellStart"/>
      <w:r>
        <w:rPr>
          <w:rFonts w:ascii="Calibri" w:eastAsia="Calibri" w:hAnsi="Calibri" w:cs="Calibri"/>
          <w:color w:val="2F2F2F"/>
          <w:sz w:val="24"/>
        </w:rPr>
        <w:t>w</w:t>
      </w:r>
      <w:r w:rsidR="3CE7E59E" w:rsidRPr="54827C2A">
        <w:rPr>
          <w:rFonts w:ascii="Calibri" w:eastAsia="Calibri" w:hAnsi="Calibri" w:cs="Calibri"/>
          <w:color w:val="2F2F2F"/>
          <w:sz w:val="24"/>
        </w:rPr>
        <w:t>dg_proxy</w:t>
      </w:r>
      <w:proofErr w:type="spellEnd"/>
      <w:r w:rsidR="3CE7E59E" w:rsidRPr="54827C2A">
        <w:rPr>
          <w:rFonts w:ascii="Calibri" w:eastAsia="Calibri" w:hAnsi="Calibri" w:cs="Calibri"/>
          <w:color w:val="2F2F2F"/>
          <w:sz w:val="24"/>
        </w:rPr>
        <w:t xml:space="preserve"> </w:t>
      </w:r>
      <w:r w:rsidR="00A02C20">
        <w:rPr>
          <w:rFonts w:ascii="Calibri" w:eastAsia="Calibri" w:hAnsi="Calibri" w:cs="Calibri"/>
          <w:color w:val="2F2F2F"/>
          <w:sz w:val="24"/>
        </w:rPr>
        <w:t xml:space="preserve">and </w:t>
      </w:r>
      <w:proofErr w:type="spellStart"/>
      <w:r w:rsidR="00A02C20">
        <w:rPr>
          <w:rFonts w:ascii="Calibri" w:eastAsia="Calibri" w:hAnsi="Calibri" w:cs="Calibri"/>
          <w:color w:val="2F2F2F"/>
          <w:sz w:val="24"/>
        </w:rPr>
        <w:t>wdg_client</w:t>
      </w:r>
      <w:proofErr w:type="spellEnd"/>
      <w:r w:rsidR="00A02C20">
        <w:rPr>
          <w:rFonts w:ascii="Calibri" w:eastAsia="Calibri" w:hAnsi="Calibri" w:cs="Calibri"/>
          <w:color w:val="2F2F2F"/>
          <w:sz w:val="24"/>
        </w:rPr>
        <w:t xml:space="preserve"> both </w:t>
      </w:r>
      <w:r w:rsidR="3CE7E59E" w:rsidRPr="54827C2A">
        <w:rPr>
          <w:rFonts w:ascii="Calibri" w:eastAsia="Calibri" w:hAnsi="Calibri" w:cs="Calibri"/>
          <w:color w:val="2F2F2F"/>
          <w:sz w:val="24"/>
        </w:rPr>
        <w:t xml:space="preserve">connects to </w:t>
      </w:r>
      <w:r w:rsidR="00B8482B">
        <w:rPr>
          <w:rFonts w:ascii="Calibri" w:eastAsia="Calibri" w:hAnsi="Calibri" w:cs="Calibri"/>
          <w:color w:val="2F2F2F"/>
          <w:sz w:val="24"/>
        </w:rPr>
        <w:t xml:space="preserve">the </w:t>
      </w:r>
      <w:r w:rsidR="3CE7E59E" w:rsidRPr="54827C2A">
        <w:rPr>
          <w:rFonts w:ascii="Calibri" w:eastAsia="Calibri" w:hAnsi="Calibri" w:cs="Calibri"/>
          <w:color w:val="2F2F2F"/>
          <w:sz w:val="24"/>
        </w:rPr>
        <w:t>HAM process and HAM in turn</w:t>
      </w:r>
      <w:r>
        <w:rPr>
          <w:rFonts w:ascii="Calibri" w:eastAsia="Calibri" w:hAnsi="Calibri" w:cs="Calibri"/>
          <w:color w:val="2F2F2F"/>
          <w:sz w:val="24"/>
        </w:rPr>
        <w:t xml:space="preserve"> monitor</w:t>
      </w:r>
      <w:r w:rsidR="00B8482B">
        <w:rPr>
          <w:rFonts w:ascii="Calibri" w:eastAsia="Calibri" w:hAnsi="Calibri" w:cs="Calibri"/>
          <w:color w:val="2F2F2F"/>
          <w:sz w:val="24"/>
        </w:rPr>
        <w:t>s the registered processes</w:t>
      </w:r>
      <w:r w:rsidR="3CE7E59E" w:rsidRPr="54827C2A">
        <w:rPr>
          <w:rFonts w:ascii="Calibri" w:eastAsia="Calibri" w:hAnsi="Calibri" w:cs="Calibri"/>
          <w:color w:val="2F2F2F"/>
          <w:sz w:val="24"/>
        </w:rPr>
        <w:t xml:space="preserve">. So, HAM process shall be running before </w:t>
      </w:r>
      <w:proofErr w:type="spellStart"/>
      <w:r w:rsidR="3CE7E59E" w:rsidRPr="54827C2A">
        <w:rPr>
          <w:rFonts w:ascii="Calibri" w:eastAsia="Calibri" w:hAnsi="Calibri" w:cs="Calibri"/>
          <w:color w:val="2F2F2F"/>
          <w:sz w:val="24"/>
        </w:rPr>
        <w:t>wdg_proxy</w:t>
      </w:r>
      <w:proofErr w:type="spellEnd"/>
      <w:r w:rsidR="3CE7E59E" w:rsidRPr="54827C2A">
        <w:rPr>
          <w:rFonts w:ascii="Calibri" w:eastAsia="Calibri" w:hAnsi="Calibri" w:cs="Calibri"/>
          <w:color w:val="2F2F2F"/>
          <w:sz w:val="24"/>
        </w:rPr>
        <w:t xml:space="preserve"> starts.</w:t>
      </w:r>
    </w:p>
    <w:p w14:paraId="447CC97F" w14:textId="7359D89B" w:rsidR="0086549A" w:rsidRPr="003E670C" w:rsidRDefault="3CE7E59E" w:rsidP="6E0AC5FD">
      <w:pPr>
        <w:rPr>
          <w:rFonts w:ascii="Calibri" w:eastAsia="Calibri" w:hAnsi="Calibri" w:cs="Calibri"/>
          <w:color w:val="2F2F2F"/>
          <w:sz w:val="24"/>
        </w:rPr>
      </w:pPr>
      <w:proofErr w:type="spellStart"/>
      <w:r w:rsidRPr="54827C2A">
        <w:rPr>
          <w:rFonts w:ascii="Calibri" w:eastAsia="Calibri" w:hAnsi="Calibri" w:cs="Calibri"/>
          <w:b/>
          <w:bCs/>
          <w:color w:val="2F2F2F"/>
          <w:sz w:val="24"/>
        </w:rPr>
        <w:t>dk_logger</w:t>
      </w:r>
      <w:proofErr w:type="spellEnd"/>
      <w:r w:rsidRPr="54827C2A">
        <w:rPr>
          <w:rFonts w:ascii="Calibri" w:eastAsia="Calibri" w:hAnsi="Calibri" w:cs="Calibri"/>
          <w:b/>
          <w:bCs/>
          <w:color w:val="2F2F2F"/>
          <w:sz w:val="24"/>
        </w:rPr>
        <w:t xml:space="preserve">: </w:t>
      </w:r>
      <w:r w:rsidR="00A02C20">
        <w:rPr>
          <w:rFonts w:ascii="Calibri" w:eastAsia="Calibri" w:hAnsi="Calibri" w:cs="Calibri"/>
          <w:color w:val="2F2F2F"/>
          <w:sz w:val="24"/>
        </w:rPr>
        <w:t xml:space="preserve"> </w:t>
      </w:r>
      <w:proofErr w:type="spellStart"/>
      <w:r w:rsidR="00A02C20">
        <w:rPr>
          <w:rFonts w:ascii="Calibri" w:eastAsia="Calibri" w:hAnsi="Calibri" w:cs="Calibri"/>
          <w:color w:val="2F2F2F"/>
          <w:sz w:val="24"/>
        </w:rPr>
        <w:t>w</w:t>
      </w:r>
      <w:r w:rsidR="1AE18D6A" w:rsidRPr="54827C2A">
        <w:rPr>
          <w:rFonts w:ascii="Calibri" w:eastAsia="Calibri" w:hAnsi="Calibri" w:cs="Calibri"/>
          <w:color w:val="2F2F2F"/>
          <w:sz w:val="24"/>
        </w:rPr>
        <w:t>dg_</w:t>
      </w:r>
      <w:r w:rsidR="71DB4F51" w:rsidRPr="54827C2A">
        <w:rPr>
          <w:rFonts w:ascii="Calibri" w:eastAsia="Calibri" w:hAnsi="Calibri" w:cs="Calibri"/>
          <w:color w:val="2F2F2F"/>
          <w:sz w:val="24"/>
        </w:rPr>
        <w:t>proxy</w:t>
      </w:r>
      <w:proofErr w:type="spellEnd"/>
      <w:r w:rsidR="00A02C20">
        <w:rPr>
          <w:rFonts w:ascii="Calibri" w:eastAsia="Calibri" w:hAnsi="Calibri" w:cs="Calibri"/>
          <w:color w:val="2F2F2F"/>
          <w:sz w:val="24"/>
        </w:rPr>
        <w:t xml:space="preserve"> and </w:t>
      </w:r>
      <w:proofErr w:type="spellStart"/>
      <w:r w:rsidR="00A02C20">
        <w:rPr>
          <w:rFonts w:ascii="Calibri" w:eastAsia="Calibri" w:hAnsi="Calibri" w:cs="Calibri"/>
          <w:color w:val="2F2F2F"/>
          <w:sz w:val="24"/>
        </w:rPr>
        <w:t>wdg_client</w:t>
      </w:r>
      <w:proofErr w:type="spellEnd"/>
      <w:r w:rsidR="00A02C20">
        <w:rPr>
          <w:rFonts w:ascii="Calibri" w:eastAsia="Calibri" w:hAnsi="Calibri" w:cs="Calibri"/>
          <w:color w:val="2F2F2F"/>
          <w:sz w:val="24"/>
        </w:rPr>
        <w:t xml:space="preserve"> both use the</w:t>
      </w:r>
      <w:r w:rsidR="1AE18D6A" w:rsidRPr="54827C2A">
        <w:rPr>
          <w:rFonts w:ascii="Calibri" w:eastAsia="Calibri" w:hAnsi="Calibri" w:cs="Calibri"/>
          <w:color w:val="2F2F2F"/>
          <w:sz w:val="24"/>
        </w:rPr>
        <w:t xml:space="preserve"> </w:t>
      </w:r>
      <w:proofErr w:type="spellStart"/>
      <w:r w:rsidR="1AE18D6A" w:rsidRPr="54827C2A">
        <w:rPr>
          <w:rFonts w:ascii="Calibri" w:eastAsia="Calibri" w:hAnsi="Calibri" w:cs="Calibri"/>
          <w:color w:val="2F2F2F"/>
          <w:sz w:val="24"/>
        </w:rPr>
        <w:t>dk_</w:t>
      </w:r>
      <w:r w:rsidR="00A02C20" w:rsidRPr="54827C2A">
        <w:rPr>
          <w:rFonts w:ascii="Calibri" w:eastAsia="Calibri" w:hAnsi="Calibri" w:cs="Calibri"/>
          <w:color w:val="2F2F2F"/>
          <w:sz w:val="24"/>
        </w:rPr>
        <w:t>logger</w:t>
      </w:r>
      <w:proofErr w:type="spellEnd"/>
      <w:r w:rsidR="00A02C20" w:rsidRPr="54827C2A">
        <w:rPr>
          <w:rFonts w:ascii="Calibri" w:eastAsia="Calibri" w:hAnsi="Calibri" w:cs="Calibri"/>
          <w:color w:val="2F2F2F"/>
          <w:sz w:val="24"/>
        </w:rPr>
        <w:t xml:space="preserve"> library</w:t>
      </w:r>
      <w:r w:rsidR="3CE2872A" w:rsidRPr="54827C2A">
        <w:rPr>
          <w:rFonts w:ascii="Calibri" w:eastAsia="Calibri" w:hAnsi="Calibri" w:cs="Calibri"/>
          <w:color w:val="2F2F2F"/>
          <w:sz w:val="24"/>
        </w:rPr>
        <w:t xml:space="preserve"> </w:t>
      </w:r>
      <w:r w:rsidR="1AE18D6A" w:rsidRPr="54827C2A">
        <w:rPr>
          <w:rFonts w:ascii="Calibri" w:eastAsia="Calibri" w:hAnsi="Calibri" w:cs="Calibri"/>
          <w:color w:val="2F2F2F"/>
          <w:sz w:val="24"/>
        </w:rPr>
        <w:t>APIs for logging</w:t>
      </w:r>
      <w:r w:rsidR="3406B512" w:rsidRPr="54827C2A">
        <w:rPr>
          <w:rFonts w:ascii="Calibri" w:eastAsia="Calibri" w:hAnsi="Calibri" w:cs="Calibri"/>
          <w:color w:val="2F2F2F"/>
          <w:sz w:val="24"/>
        </w:rPr>
        <w:t>.</w:t>
      </w:r>
      <w:r w:rsidR="157265D5" w:rsidRPr="54827C2A">
        <w:rPr>
          <w:rFonts w:ascii="Calibri" w:eastAsia="Calibri" w:hAnsi="Calibri" w:cs="Calibri"/>
          <w:color w:val="2F2F2F"/>
          <w:sz w:val="24"/>
        </w:rPr>
        <w:t xml:space="preserve"> </w:t>
      </w:r>
      <w:r w:rsidR="1D3F0624" w:rsidRPr="54827C2A">
        <w:rPr>
          <w:rFonts w:ascii="Calibri" w:eastAsia="Calibri" w:hAnsi="Calibri" w:cs="Calibri"/>
          <w:color w:val="2F2F2F"/>
          <w:sz w:val="24"/>
        </w:rPr>
        <w:t xml:space="preserve"> </w:t>
      </w:r>
    </w:p>
    <w:p w14:paraId="7D35BD02" w14:textId="172FEDBF" w:rsidR="0086549A" w:rsidRPr="00664326" w:rsidRDefault="3CE7E59E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proofErr w:type="spellStart"/>
      <w:r w:rsidRPr="1BA81029">
        <w:rPr>
          <w:rFonts w:ascii="Calibri" w:eastAsia="Calibri" w:hAnsi="Calibri" w:cs="Calibri"/>
          <w:b/>
          <w:bCs/>
          <w:color w:val="2F2F2F"/>
          <w:sz w:val="24"/>
        </w:rPr>
        <w:t>vmf</w:t>
      </w:r>
      <w:proofErr w:type="spellEnd"/>
      <w:r w:rsidRPr="1BA81029">
        <w:rPr>
          <w:rFonts w:ascii="Calibri" w:eastAsia="Calibri" w:hAnsi="Calibri" w:cs="Calibri"/>
          <w:color w:val="2F2F2F"/>
          <w:sz w:val="24"/>
        </w:rPr>
        <w:t xml:space="preserve">: </w:t>
      </w:r>
      <w:proofErr w:type="spellStart"/>
      <w:r w:rsidRPr="1BA81029">
        <w:rPr>
          <w:rFonts w:ascii="Calibri" w:eastAsia="Calibri" w:hAnsi="Calibri" w:cs="Calibri"/>
          <w:color w:val="2F2F2F"/>
          <w:sz w:val="24"/>
        </w:rPr>
        <w:t>vmf_client</w:t>
      </w:r>
      <w:proofErr w:type="spellEnd"/>
      <w:r w:rsidRPr="1BA81029">
        <w:rPr>
          <w:rFonts w:ascii="Calibri" w:eastAsia="Calibri" w:hAnsi="Calibri" w:cs="Calibri"/>
          <w:color w:val="2F2F2F"/>
          <w:sz w:val="24"/>
        </w:rPr>
        <w:t xml:space="preserve"> library needs to be linked as to send periodic HB and </w:t>
      </w:r>
      <w:r w:rsidR="00D451F1">
        <w:rPr>
          <w:rFonts w:ascii="Calibri" w:eastAsia="Calibri" w:hAnsi="Calibri" w:cs="Calibri"/>
          <w:color w:val="2F2F2F"/>
          <w:sz w:val="24"/>
        </w:rPr>
        <w:t>fatal</w:t>
      </w:r>
      <w:r w:rsidRPr="1BA81029">
        <w:rPr>
          <w:rFonts w:ascii="Calibri" w:eastAsia="Calibri" w:hAnsi="Calibri" w:cs="Calibri"/>
          <w:color w:val="2F2F2F"/>
          <w:sz w:val="24"/>
        </w:rPr>
        <w:t xml:space="preserve"> messages over </w:t>
      </w:r>
      <w:proofErr w:type="spellStart"/>
      <w:r w:rsidRPr="1BA81029">
        <w:rPr>
          <w:rFonts w:ascii="Calibri" w:eastAsia="Calibri" w:hAnsi="Calibri" w:cs="Calibri"/>
          <w:color w:val="2F2F2F"/>
          <w:sz w:val="24"/>
        </w:rPr>
        <w:t>vmf</w:t>
      </w:r>
      <w:proofErr w:type="spellEnd"/>
      <w:r w:rsidRPr="1BA81029">
        <w:rPr>
          <w:rFonts w:ascii="Calibri" w:eastAsia="Calibri" w:hAnsi="Calibri" w:cs="Calibri"/>
          <w:color w:val="2F2F2F"/>
          <w:sz w:val="24"/>
        </w:rPr>
        <w:t>.</w:t>
      </w:r>
    </w:p>
    <w:p w14:paraId="738F2673" w14:textId="43AB9A03" w:rsidR="0086549A" w:rsidRDefault="3CE7E59E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proofErr w:type="spellStart"/>
      <w:r w:rsidRPr="1BA81029">
        <w:rPr>
          <w:rFonts w:ascii="Calibri" w:eastAsia="Calibri" w:hAnsi="Calibri" w:cs="Calibri"/>
          <w:b/>
          <w:bCs/>
          <w:color w:val="2F2F2F"/>
          <w:sz w:val="24"/>
        </w:rPr>
        <w:t>mq</w:t>
      </w:r>
      <w:proofErr w:type="spellEnd"/>
      <w:r w:rsidRPr="1BA81029">
        <w:rPr>
          <w:rFonts w:ascii="Calibri" w:eastAsia="Calibri" w:hAnsi="Calibri" w:cs="Calibri"/>
          <w:b/>
          <w:bCs/>
          <w:color w:val="2F2F2F"/>
          <w:sz w:val="24"/>
        </w:rPr>
        <w:t xml:space="preserve">: </w:t>
      </w:r>
      <w:r w:rsidRPr="1BA81029">
        <w:rPr>
          <w:rFonts w:ascii="Calibri" w:eastAsia="Calibri" w:hAnsi="Calibri" w:cs="Calibri"/>
          <w:color w:val="2F2F2F"/>
          <w:sz w:val="24"/>
        </w:rPr>
        <w:t>To us</w:t>
      </w:r>
      <w:r w:rsidR="00F54E7F">
        <w:rPr>
          <w:rFonts w:ascii="Calibri" w:eastAsia="Calibri" w:hAnsi="Calibri" w:cs="Calibri"/>
          <w:color w:val="2F2F2F"/>
          <w:sz w:val="24"/>
        </w:rPr>
        <w:t xml:space="preserve">e message queue implementation as required by </w:t>
      </w:r>
      <w:proofErr w:type="spellStart"/>
      <w:r w:rsidR="00F54E7F">
        <w:rPr>
          <w:rFonts w:ascii="Calibri" w:eastAsia="Calibri" w:hAnsi="Calibri" w:cs="Calibri"/>
          <w:color w:val="2F2F2F"/>
          <w:sz w:val="24"/>
        </w:rPr>
        <w:t>vmf</w:t>
      </w:r>
      <w:proofErr w:type="spellEnd"/>
      <w:r w:rsidR="00F54E7F">
        <w:rPr>
          <w:rFonts w:ascii="Calibri" w:eastAsia="Calibri" w:hAnsi="Calibri" w:cs="Calibri"/>
          <w:color w:val="2F2F2F"/>
          <w:sz w:val="24"/>
        </w:rPr>
        <w:t>.</w:t>
      </w:r>
    </w:p>
    <w:p w14:paraId="294033D7" w14:textId="77777777" w:rsidR="00664326" w:rsidRPr="00664326" w:rsidRDefault="00664326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</w:p>
    <w:p w14:paraId="30AB726E" w14:textId="49EF91DB" w:rsidR="0086549A" w:rsidRPr="003E670C" w:rsidRDefault="3CE7E59E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>System libraries to link against:</w:t>
      </w:r>
    </w:p>
    <w:p w14:paraId="12366AAB" w14:textId="7B334573" w:rsidR="0086549A" w:rsidRPr="003E670C" w:rsidRDefault="003E120F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r>
        <w:rPr>
          <w:rFonts w:ascii="Calibri" w:eastAsia="Calibri" w:hAnsi="Calibri" w:cs="Calibri"/>
          <w:color w:val="2F2F2F"/>
          <w:sz w:val="24"/>
        </w:rPr>
        <w:t>1</w:t>
      </w:r>
      <w:r w:rsidR="3CE7E59E" w:rsidRPr="1BA81029">
        <w:rPr>
          <w:rFonts w:ascii="Calibri" w:eastAsia="Calibri" w:hAnsi="Calibri" w:cs="Calibri"/>
          <w:color w:val="2F2F2F"/>
          <w:sz w:val="24"/>
        </w:rPr>
        <w:t xml:space="preserve">) </w:t>
      </w:r>
      <w:proofErr w:type="spellStart"/>
      <w:r w:rsidR="3CE7E59E" w:rsidRPr="1BA81029">
        <w:rPr>
          <w:rFonts w:ascii="Calibri" w:eastAsia="Calibri" w:hAnsi="Calibri" w:cs="Calibri"/>
          <w:color w:val="2F2F2F"/>
          <w:sz w:val="24"/>
        </w:rPr>
        <w:t>mq</w:t>
      </w:r>
      <w:proofErr w:type="spellEnd"/>
    </w:p>
    <w:p w14:paraId="39E5E31F" w14:textId="191EA374" w:rsidR="0086549A" w:rsidRPr="003E670C" w:rsidRDefault="003E120F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r>
        <w:rPr>
          <w:rFonts w:ascii="Calibri" w:eastAsia="Calibri" w:hAnsi="Calibri" w:cs="Calibri"/>
          <w:color w:val="2F2F2F"/>
          <w:sz w:val="24"/>
        </w:rPr>
        <w:t>2</w:t>
      </w:r>
      <w:r w:rsidR="3CE7E59E" w:rsidRPr="1BA81029">
        <w:rPr>
          <w:rFonts w:ascii="Calibri" w:eastAsia="Calibri" w:hAnsi="Calibri" w:cs="Calibri"/>
          <w:color w:val="2F2F2F"/>
          <w:sz w:val="24"/>
        </w:rPr>
        <w:t>) ham</w:t>
      </w:r>
    </w:p>
    <w:p w14:paraId="16CF937A" w14:textId="16E0B04F" w:rsidR="0086549A" w:rsidRPr="003E670C" w:rsidRDefault="0086549A" w:rsidP="6E0AC5FD">
      <w:pPr>
        <w:rPr>
          <w:rFonts w:ascii="Calibri" w:eastAsia="Calibri" w:hAnsi="Calibri" w:cs="Calibri"/>
          <w:color w:val="2F2F2F"/>
          <w:sz w:val="24"/>
        </w:rPr>
      </w:pPr>
    </w:p>
    <w:p w14:paraId="3763D375" w14:textId="32AEF8CC" w:rsidR="0086549A" w:rsidRPr="003E670C" w:rsidRDefault="3CE7E59E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>Dependency libraries to add:</w:t>
      </w:r>
    </w:p>
    <w:p w14:paraId="56095D87" w14:textId="0B42689E" w:rsidR="0086549A" w:rsidRPr="003E670C" w:rsidRDefault="003E120F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r>
        <w:rPr>
          <w:rFonts w:ascii="Calibri" w:eastAsia="Calibri" w:hAnsi="Calibri" w:cs="Calibri"/>
          <w:color w:val="2F2F2F"/>
          <w:sz w:val="24"/>
        </w:rPr>
        <w:t>1</w:t>
      </w:r>
      <w:r w:rsidR="3CE7E59E" w:rsidRPr="1BA81029">
        <w:rPr>
          <w:rFonts w:ascii="Calibri" w:eastAsia="Calibri" w:hAnsi="Calibri" w:cs="Calibri"/>
          <w:color w:val="2F2F2F"/>
          <w:sz w:val="24"/>
        </w:rPr>
        <w:t xml:space="preserve">) </w:t>
      </w:r>
      <w:proofErr w:type="spellStart"/>
      <w:r w:rsidR="3CE7E59E" w:rsidRPr="1BA81029">
        <w:rPr>
          <w:rFonts w:ascii="Calibri" w:eastAsia="Calibri" w:hAnsi="Calibri" w:cs="Calibri"/>
          <w:color w:val="2F2F2F"/>
          <w:sz w:val="24"/>
        </w:rPr>
        <w:t>vmf_client</w:t>
      </w:r>
      <w:proofErr w:type="spellEnd"/>
    </w:p>
    <w:p w14:paraId="04528612" w14:textId="246D63EA" w:rsidR="0086549A" w:rsidRPr="003E670C" w:rsidRDefault="003E120F" w:rsidP="6E0AC5FD">
      <w:pPr>
        <w:rPr>
          <w:rFonts w:ascii="Calibri" w:eastAsia="Calibri" w:hAnsi="Calibri" w:cs="Calibri"/>
          <w:color w:val="2F2F2F"/>
          <w:sz w:val="24"/>
          <w:lang w:val="de-DE"/>
        </w:rPr>
      </w:pPr>
      <w:r>
        <w:rPr>
          <w:rFonts w:ascii="Calibri" w:eastAsia="Calibri" w:hAnsi="Calibri" w:cs="Calibri"/>
          <w:color w:val="2F2F2F"/>
          <w:sz w:val="24"/>
        </w:rPr>
        <w:t>2</w:t>
      </w:r>
      <w:r w:rsidR="3CE7E59E" w:rsidRPr="1BA81029">
        <w:rPr>
          <w:rFonts w:ascii="Calibri" w:eastAsia="Calibri" w:hAnsi="Calibri" w:cs="Calibri"/>
          <w:color w:val="2F2F2F"/>
          <w:sz w:val="24"/>
        </w:rPr>
        <w:t xml:space="preserve">) </w:t>
      </w:r>
      <w:proofErr w:type="spellStart"/>
      <w:r w:rsidR="3CE7E59E" w:rsidRPr="1BA81029">
        <w:rPr>
          <w:rFonts w:ascii="Calibri" w:eastAsia="Calibri" w:hAnsi="Calibri" w:cs="Calibri"/>
          <w:color w:val="2F2F2F"/>
          <w:sz w:val="24"/>
        </w:rPr>
        <w:t>dk_logger</w:t>
      </w:r>
      <w:proofErr w:type="spellEnd"/>
    </w:p>
    <w:p w14:paraId="2BB72A7A" w14:textId="1523EDBA" w:rsidR="0086549A" w:rsidRPr="003E670C" w:rsidRDefault="0086549A" w:rsidP="00FE0112">
      <w:pPr>
        <w:pStyle w:val="TextBody"/>
        <w:ind w:firstLine="709"/>
      </w:pPr>
    </w:p>
    <w:p w14:paraId="4D6A1438" w14:textId="53AAD57B" w:rsidR="0086549A" w:rsidRPr="003E670C" w:rsidRDefault="306B8461" w:rsidP="6E0AC5FD">
      <w:pPr>
        <w:pStyle w:val="Heading1"/>
      </w:pPr>
      <w:bookmarkStart w:id="21" w:name="_Toc51668611"/>
      <w:r>
        <w:lastRenderedPageBreak/>
        <w:t>Watchdog Client Library</w:t>
      </w:r>
      <w:bookmarkEnd w:id="21"/>
    </w:p>
    <w:p w14:paraId="6C54770F" w14:textId="70354D71" w:rsidR="00F240AA" w:rsidRDefault="5D20D7B8" w:rsidP="00F240AA">
      <w:pPr>
        <w:pStyle w:val="Heading3"/>
      </w:pPr>
      <w:bookmarkStart w:id="22" w:name="_Toc14192751"/>
      <w:bookmarkStart w:id="23" w:name="_Toc51668612"/>
      <w:r>
        <w:t>Overview</w:t>
      </w:r>
      <w:bookmarkEnd w:id="22"/>
      <w:bookmarkEnd w:id="23"/>
    </w:p>
    <w:p w14:paraId="3FBC23B6" w14:textId="79EBD6CD" w:rsidR="6E0AC5FD" w:rsidRDefault="00FE0112" w:rsidP="6E0AC5FD">
      <w:pPr>
        <w:rPr>
          <w:rFonts w:ascii="Calibri" w:eastAsia="Calibri" w:hAnsi="Calibri" w:cs="Calibri"/>
          <w:color w:val="2F2F2F"/>
          <w:sz w:val="24"/>
        </w:rPr>
      </w:pPr>
      <w:r>
        <w:t>T</w:t>
      </w:r>
      <w:r w:rsidR="50251F2C">
        <w:t>he</w:t>
      </w:r>
      <w:r w:rsidR="50251F2C" w:rsidRPr="54827C2A">
        <w:rPr>
          <w:rFonts w:ascii="Calibri" w:eastAsia="Calibri" w:hAnsi="Calibri" w:cs="Calibri"/>
          <w:color w:val="2F2F2F"/>
          <w:sz w:val="24"/>
        </w:rPr>
        <w:t xml:space="preserve"> Watchdog client provides </w:t>
      </w:r>
      <w:r w:rsidR="00D13C8D">
        <w:rPr>
          <w:rFonts w:ascii="Calibri" w:eastAsia="Calibri" w:hAnsi="Calibri" w:cs="Calibri"/>
          <w:color w:val="2F2F2F"/>
          <w:sz w:val="24"/>
        </w:rPr>
        <w:t xml:space="preserve">a </w:t>
      </w:r>
      <w:r w:rsidR="09480B1A" w:rsidRPr="54827C2A">
        <w:rPr>
          <w:rFonts w:ascii="Calibri" w:eastAsia="Calibri" w:hAnsi="Calibri" w:cs="Calibri"/>
          <w:color w:val="2F2F2F"/>
          <w:sz w:val="24"/>
        </w:rPr>
        <w:t xml:space="preserve">set of </w:t>
      </w:r>
      <w:r w:rsidR="50251F2C" w:rsidRPr="54827C2A">
        <w:rPr>
          <w:rFonts w:ascii="Calibri" w:eastAsia="Calibri" w:hAnsi="Calibri" w:cs="Calibri"/>
          <w:color w:val="2F2F2F"/>
          <w:sz w:val="24"/>
        </w:rPr>
        <w:t>APIs to connect application to health monitoring system and to monitor threads within the process.</w:t>
      </w:r>
    </w:p>
    <w:p w14:paraId="16754141" w14:textId="3882A2AA" w:rsidR="50251F2C" w:rsidRDefault="50251F2C" w:rsidP="6E0AC5FD">
      <w:pPr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 xml:space="preserve">APIs provided by </w:t>
      </w:r>
      <w:proofErr w:type="spellStart"/>
      <w:r w:rsidRPr="1BA81029">
        <w:rPr>
          <w:rFonts w:ascii="Calibri" w:eastAsia="Calibri" w:hAnsi="Calibri" w:cs="Calibri"/>
          <w:color w:val="2F2F2F"/>
          <w:sz w:val="24"/>
        </w:rPr>
        <w:t>wdg_client</w:t>
      </w:r>
      <w:proofErr w:type="spellEnd"/>
      <w:r w:rsidRPr="1BA81029">
        <w:rPr>
          <w:rFonts w:ascii="Calibri" w:eastAsia="Calibri" w:hAnsi="Calibri" w:cs="Calibri"/>
          <w:color w:val="2F2F2F"/>
          <w:sz w:val="24"/>
        </w:rPr>
        <w:t xml:space="preserve"> library</w:t>
      </w:r>
      <w:r w:rsidR="002D7E19">
        <w:rPr>
          <w:rFonts w:ascii="Calibri" w:eastAsia="Calibri" w:hAnsi="Calibri" w:cs="Calibri"/>
          <w:color w:val="2F2F2F"/>
          <w:sz w:val="24"/>
        </w:rPr>
        <w:t xml:space="preserve"> are</w:t>
      </w:r>
      <w:r w:rsidRPr="1BA81029">
        <w:rPr>
          <w:rFonts w:ascii="Calibri" w:eastAsia="Calibri" w:hAnsi="Calibri" w:cs="Calibri"/>
          <w:color w:val="2F2F2F"/>
          <w:sz w:val="24"/>
        </w:rPr>
        <w:t>:</w:t>
      </w:r>
    </w:p>
    <w:p w14:paraId="4CA8B91B" w14:textId="662EBFA6" w:rsidR="50251F2C" w:rsidRDefault="50251F2C" w:rsidP="1BA81029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color w:val="2F2F2F"/>
          <w:sz w:val="24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 xml:space="preserve"> connect</w:t>
      </w:r>
    </w:p>
    <w:p w14:paraId="74476630" w14:textId="7CBD2972" w:rsidR="50251F2C" w:rsidRDefault="50251F2C" w:rsidP="1BA81029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color w:val="2F2F2F"/>
          <w:sz w:val="24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 xml:space="preserve"> disconnect</w:t>
      </w:r>
    </w:p>
    <w:p w14:paraId="530AA10D" w14:textId="45517674" w:rsidR="50251F2C" w:rsidRDefault="50251F2C" w:rsidP="1BA81029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color w:val="2F2F2F"/>
          <w:sz w:val="24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 xml:space="preserve"> start</w:t>
      </w:r>
    </w:p>
    <w:p w14:paraId="2511316D" w14:textId="2E87B97F" w:rsidR="50251F2C" w:rsidRDefault="50251F2C" w:rsidP="1BA81029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color w:val="2F2F2F"/>
          <w:sz w:val="24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 xml:space="preserve"> stop</w:t>
      </w:r>
    </w:p>
    <w:p w14:paraId="7847E579" w14:textId="463A4161" w:rsidR="50251F2C" w:rsidRDefault="50251F2C" w:rsidP="1BA81029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color w:val="2F2F2F"/>
          <w:sz w:val="24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 xml:space="preserve"> pause</w:t>
      </w:r>
    </w:p>
    <w:p w14:paraId="193D422A" w14:textId="01E7C282" w:rsidR="50251F2C" w:rsidRDefault="50251F2C" w:rsidP="1BA81029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color w:val="2F2F2F"/>
          <w:sz w:val="24"/>
        </w:rPr>
      </w:pPr>
      <w:r w:rsidRPr="1BA81029">
        <w:rPr>
          <w:rFonts w:ascii="Calibri" w:eastAsia="Calibri" w:hAnsi="Calibri" w:cs="Calibri"/>
          <w:b/>
          <w:bCs/>
          <w:color w:val="2F2F2F"/>
          <w:sz w:val="24"/>
        </w:rPr>
        <w:t xml:space="preserve"> resume</w:t>
      </w:r>
    </w:p>
    <w:p w14:paraId="473F6935" w14:textId="0E5FB3FD" w:rsidR="50251F2C" w:rsidRDefault="50251F2C" w:rsidP="1BA81029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color w:val="2F2F2F"/>
          <w:sz w:val="24"/>
        </w:rPr>
      </w:pPr>
      <w:r w:rsidRPr="54827C2A">
        <w:rPr>
          <w:rFonts w:ascii="Calibri" w:eastAsia="Calibri" w:hAnsi="Calibri" w:cs="Calibri"/>
          <w:b/>
          <w:bCs/>
          <w:color w:val="2F2F2F"/>
          <w:sz w:val="24"/>
        </w:rPr>
        <w:t xml:space="preserve"> </w:t>
      </w:r>
      <w:r w:rsidR="129E8930" w:rsidRPr="54827C2A">
        <w:rPr>
          <w:rFonts w:ascii="Calibri" w:eastAsia="Calibri" w:hAnsi="Calibri" w:cs="Calibri"/>
          <w:b/>
          <w:bCs/>
          <w:color w:val="2F2F2F"/>
          <w:sz w:val="24"/>
        </w:rPr>
        <w:t>p</w:t>
      </w:r>
      <w:r w:rsidRPr="54827C2A">
        <w:rPr>
          <w:rFonts w:ascii="Calibri" w:eastAsia="Calibri" w:hAnsi="Calibri" w:cs="Calibri"/>
          <w:b/>
          <w:bCs/>
          <w:color w:val="2F2F2F"/>
          <w:sz w:val="24"/>
        </w:rPr>
        <w:t>et</w:t>
      </w:r>
    </w:p>
    <w:p w14:paraId="18C42F15" w14:textId="42875083" w:rsidR="6E0AC5FD" w:rsidRDefault="6E0AC5FD" w:rsidP="6E0AC5FD">
      <w:pPr>
        <w:ind w:left="360" w:hanging="360"/>
        <w:rPr>
          <w:rFonts w:ascii="Calibri" w:eastAsia="Calibri" w:hAnsi="Calibri" w:cs="Calibri"/>
          <w:b/>
          <w:bCs/>
          <w:color w:val="2F2F2F"/>
          <w:sz w:val="24"/>
        </w:rPr>
      </w:pPr>
    </w:p>
    <w:p w14:paraId="41886058" w14:textId="2C2E1094" w:rsidR="50251F2C" w:rsidRDefault="50251F2C" w:rsidP="6E0AC5FD">
      <w:pPr>
        <w:pStyle w:val="Heading3"/>
      </w:pPr>
      <w:bookmarkStart w:id="24" w:name="_Toc51668613"/>
      <w:r>
        <w:t>Connect Function</w:t>
      </w:r>
      <w:bookmarkEnd w:id="24"/>
    </w:p>
    <w:p w14:paraId="471085CD" w14:textId="26FD7D0D" w:rsidR="6E0AC5FD" w:rsidRDefault="15E65144" w:rsidP="54827C2A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>The connect function connects the process to the watchdog for monitoring.</w:t>
      </w:r>
      <w:r w:rsidR="3073B09E" w:rsidRPr="54827C2A">
        <w:rPr>
          <w:rFonts w:ascii="Calibri" w:eastAsia="Calibri" w:hAnsi="Calibri" w:cs="Calibri"/>
          <w:sz w:val="24"/>
        </w:rPr>
        <w:t xml:space="preserve"> When connect() is called without any arguments then it takes default </w:t>
      </w:r>
      <w:r w:rsidR="04290309" w:rsidRPr="54827C2A">
        <w:rPr>
          <w:rFonts w:ascii="Calibri" w:eastAsia="Calibri" w:hAnsi="Calibri" w:cs="Calibri"/>
          <w:sz w:val="24"/>
        </w:rPr>
        <w:t>values as shown below.</w:t>
      </w:r>
      <w:r w:rsidR="3073B09E" w:rsidRPr="54827C2A">
        <w:rPr>
          <w:rFonts w:ascii="Calibri" w:eastAsia="Calibri" w:hAnsi="Calibri" w:cs="Calibri"/>
          <w:sz w:val="24"/>
        </w:rPr>
        <w:t xml:space="preserve"> </w:t>
      </w:r>
    </w:p>
    <w:p w14:paraId="2710EFDC" w14:textId="3948AA70" w:rsidR="6E0AC5FD" w:rsidRDefault="15E65144" w:rsidP="54827C2A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 xml:space="preserve">The prototype </w:t>
      </w:r>
      <w:r w:rsidR="009B5513">
        <w:rPr>
          <w:rFonts w:ascii="Calibri" w:eastAsia="Calibri" w:hAnsi="Calibri" w:cs="Calibri"/>
          <w:sz w:val="24"/>
        </w:rPr>
        <w:t>of the function is as follows</w:t>
      </w:r>
      <w:r w:rsidRPr="54827C2A">
        <w:rPr>
          <w:rFonts w:ascii="Calibri" w:eastAsia="Calibri" w:hAnsi="Calibri" w:cs="Calibri"/>
          <w:sz w:val="24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6E0AC5FD" w14:paraId="7EFD0040" w14:textId="77777777" w:rsidTr="6E0AC5FD">
        <w:tc>
          <w:tcPr>
            <w:tcW w:w="10488" w:type="dxa"/>
            <w:shd w:val="clear" w:color="auto" w:fill="9CC2E5" w:themeFill="accent1" w:themeFillTint="99"/>
          </w:tcPr>
          <w:p w14:paraId="2692044F" w14:textId="469298C7" w:rsidR="004C5930" w:rsidRPr="00196F4B" w:rsidRDefault="15E65144" w:rsidP="6E0AC5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int32_t </w:t>
            </w:r>
            <w:proofErr w:type="gramStart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connect</w:t>
            </w:r>
            <w:proofErr w:type="gramEnd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(</w:t>
            </w:r>
            <w:r w:rsidR="007C0474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const c</w:t>
            </w:r>
            <w:r w:rsidR="004C5930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har *</w:t>
            </w:r>
            <w:proofErr w:type="spellStart"/>
            <w:r w:rsidR="004C5930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pProcessName</w:t>
            </w:r>
            <w:proofErr w:type="spellEnd"/>
            <w:r w:rsidR="004C5930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= __</w:t>
            </w:r>
            <w:proofErr w:type="spellStart"/>
            <w:r w:rsidR="004C5930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progname</w:t>
            </w:r>
            <w:proofErr w:type="spellEnd"/>
            <w:r w:rsidR="004C5930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,</w:t>
            </w:r>
          </w:p>
          <w:p w14:paraId="5E3B9A10" w14:textId="761B0364" w:rsidR="004C5930" w:rsidRPr="00196F4B" w:rsidRDefault="004C5930" w:rsidP="6E0AC5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                              </w:t>
            </w:r>
            <w:r w:rsidR="007C0474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15E65144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uint3</w:t>
            </w: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2_t </w:t>
            </w:r>
            <w:proofErr w:type="spellStart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reqTimeoutPeriodMs</w:t>
            </w:r>
            <w:proofErr w:type="spellEnd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= 1000U,</w:t>
            </w:r>
          </w:p>
          <w:p w14:paraId="35E5C679" w14:textId="381CDFDA" w:rsidR="004C5930" w:rsidRPr="00196F4B" w:rsidRDefault="004C5930" w:rsidP="6E0AC5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                              </w:t>
            </w:r>
            <w:r w:rsidR="007C0474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int32_t </w:t>
            </w:r>
            <w:proofErr w:type="spellStart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wdgLowMark</w:t>
            </w:r>
            <w:proofErr w:type="spellEnd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= 1,</w:t>
            </w:r>
          </w:p>
          <w:p w14:paraId="7799A496" w14:textId="39445D2D" w:rsidR="15E65144" w:rsidRDefault="004C5930" w:rsidP="6E0AC5FD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</w:rPr>
            </w:pP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                              </w:t>
            </w:r>
            <w:r w:rsidR="007C0474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15E65144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int32_t </w:t>
            </w:r>
            <w:proofErr w:type="spellStart"/>
            <w:r w:rsidR="15E65144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wdgHighMark</w:t>
            </w:r>
            <w:proofErr w:type="spellEnd"/>
            <w:r w:rsidR="15E65144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= 2</w:t>
            </w:r>
            <w:r w:rsidR="007C0474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15E65144"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);</w:t>
            </w:r>
          </w:p>
        </w:tc>
      </w:tr>
    </w:tbl>
    <w:p w14:paraId="4600C4B4" w14:textId="59B239EF" w:rsidR="6E0AC5FD" w:rsidRDefault="6E0AC5FD" w:rsidP="6E0AC5FD">
      <w:pPr>
        <w:pStyle w:val="TextBody"/>
        <w:rPr>
          <w:b/>
          <w:bCs/>
        </w:rPr>
      </w:pPr>
    </w:p>
    <w:p w14:paraId="53B45B02" w14:textId="321C948A" w:rsidR="00A62303" w:rsidRDefault="00A62303" w:rsidP="00A62303">
      <w:pPr>
        <w:pStyle w:val="TextBody"/>
        <w:rPr>
          <w:b/>
        </w:rPr>
      </w:pPr>
      <w:r w:rsidRPr="6E0AC5FD">
        <w:rPr>
          <w:b/>
          <w:bCs/>
        </w:rPr>
        <w:t>Arguments:</w:t>
      </w:r>
    </w:p>
    <w:p w14:paraId="07CA4D3E" w14:textId="3CEAC882" w:rsidR="0034732E" w:rsidRDefault="00776FE0" w:rsidP="54827C2A">
      <w:pPr>
        <w:ind w:firstLine="720"/>
        <w:rPr>
          <w:rFonts w:ascii="Calibri" w:eastAsia="Calibri" w:hAnsi="Calibri" w:cs="Calibri"/>
          <w:color w:val="2F2F2F"/>
          <w:sz w:val="24"/>
        </w:rPr>
      </w:pPr>
      <w:proofErr w:type="spellStart"/>
      <w:r>
        <w:rPr>
          <w:rFonts w:ascii="Calibri" w:eastAsia="Calibri" w:hAnsi="Calibri" w:cs="Calibri"/>
          <w:b/>
          <w:bCs/>
          <w:color w:val="2F2F2F"/>
          <w:sz w:val="24"/>
        </w:rPr>
        <w:t>p</w:t>
      </w:r>
      <w:r w:rsidR="0034732E" w:rsidRPr="54827C2A">
        <w:rPr>
          <w:rFonts w:ascii="Calibri" w:eastAsia="Calibri" w:hAnsi="Calibri" w:cs="Calibri"/>
          <w:b/>
          <w:bCs/>
          <w:color w:val="2F2F2F"/>
          <w:sz w:val="24"/>
        </w:rPr>
        <w:t>ProcessName</w:t>
      </w:r>
      <w:proofErr w:type="spellEnd"/>
      <w:r w:rsidR="0034732E" w:rsidRPr="54827C2A">
        <w:rPr>
          <w:rFonts w:ascii="Calibri" w:eastAsia="Calibri" w:hAnsi="Calibri" w:cs="Calibri"/>
          <w:color w:val="2F2F2F"/>
          <w:sz w:val="24"/>
        </w:rPr>
        <w:t>:  Name of the process/entity</w:t>
      </w:r>
      <w:r w:rsidR="5C28813C" w:rsidRPr="54827C2A">
        <w:rPr>
          <w:rFonts w:ascii="Calibri" w:eastAsia="Calibri" w:hAnsi="Calibri" w:cs="Calibri"/>
          <w:color w:val="2F2F2F"/>
          <w:sz w:val="24"/>
        </w:rPr>
        <w:t xml:space="preserve"> (</w:t>
      </w:r>
      <w:r w:rsidR="5C28813C" w:rsidRPr="54827C2A">
        <w:rPr>
          <w:rFonts w:ascii="Calibri" w:eastAsia="Calibri" w:hAnsi="Calibri" w:cs="Calibri"/>
          <w:b/>
          <w:bCs/>
          <w:color w:val="2F2F2F"/>
          <w:sz w:val="24"/>
        </w:rPr>
        <w:t xml:space="preserve">default </w:t>
      </w:r>
      <w:r w:rsidR="4B9BD9D8" w:rsidRPr="54827C2A">
        <w:rPr>
          <w:rFonts w:ascii="Calibri" w:eastAsia="Calibri" w:hAnsi="Calibri" w:cs="Calibri"/>
          <w:b/>
          <w:bCs/>
          <w:color w:val="2F2F2F"/>
          <w:sz w:val="24"/>
        </w:rPr>
        <w:t>value:</w:t>
      </w:r>
      <w:r w:rsidR="5C28813C" w:rsidRPr="54827C2A">
        <w:rPr>
          <w:rFonts w:ascii="Calibri" w:eastAsia="Calibri" w:hAnsi="Calibri" w:cs="Calibri"/>
          <w:b/>
          <w:bCs/>
          <w:color w:val="2F2F2F"/>
          <w:sz w:val="24"/>
        </w:rPr>
        <w:t xml:space="preserve">  base name of program</w:t>
      </w:r>
      <w:r w:rsidR="5C28813C" w:rsidRPr="54827C2A">
        <w:rPr>
          <w:rFonts w:ascii="Calibri" w:eastAsia="Calibri" w:hAnsi="Calibri" w:cs="Calibri"/>
          <w:color w:val="2F2F2F"/>
          <w:sz w:val="24"/>
        </w:rPr>
        <w:t>).</w:t>
      </w:r>
    </w:p>
    <w:p w14:paraId="0B5BA7D7" w14:textId="07D88AB9" w:rsidR="0034732E" w:rsidRDefault="00776FE0" w:rsidP="54827C2A">
      <w:pPr>
        <w:ind w:firstLine="720"/>
        <w:rPr>
          <w:rFonts w:ascii="Calibri" w:eastAsia="Calibri" w:hAnsi="Calibri" w:cs="Calibri"/>
          <w:color w:val="2F2F2F"/>
          <w:sz w:val="24"/>
        </w:rPr>
      </w:pPr>
      <w:proofErr w:type="spellStart"/>
      <w:r>
        <w:rPr>
          <w:rFonts w:ascii="Calibri" w:eastAsia="Calibri" w:hAnsi="Calibri" w:cs="Calibri"/>
          <w:b/>
          <w:bCs/>
          <w:color w:val="2F2F2F"/>
          <w:sz w:val="24"/>
        </w:rPr>
        <w:t>r</w:t>
      </w:r>
      <w:r w:rsidR="0034732E" w:rsidRPr="54827C2A">
        <w:rPr>
          <w:rFonts w:ascii="Calibri" w:eastAsia="Calibri" w:hAnsi="Calibri" w:cs="Calibri"/>
          <w:b/>
          <w:bCs/>
          <w:color w:val="2F2F2F"/>
          <w:sz w:val="24"/>
        </w:rPr>
        <w:t>eqTimeoutPeriodMs</w:t>
      </w:r>
      <w:proofErr w:type="spellEnd"/>
      <w:r w:rsidR="0034732E" w:rsidRPr="54827C2A">
        <w:rPr>
          <w:rFonts w:ascii="Calibri" w:eastAsia="Calibri" w:hAnsi="Calibri" w:cs="Calibri"/>
          <w:color w:val="2F2F2F"/>
          <w:sz w:val="24"/>
        </w:rPr>
        <w:t>:  Requested watchdog petting period.</w:t>
      </w:r>
      <w:r w:rsidR="0D9540E7" w:rsidRPr="54827C2A">
        <w:rPr>
          <w:rFonts w:ascii="Calibri" w:eastAsia="Calibri" w:hAnsi="Calibri" w:cs="Calibri"/>
          <w:color w:val="2F2F2F"/>
          <w:sz w:val="24"/>
        </w:rPr>
        <w:t xml:space="preserve"> (</w:t>
      </w:r>
      <w:r w:rsidR="00DA011A">
        <w:rPr>
          <w:rFonts w:ascii="Calibri" w:eastAsia="Calibri" w:hAnsi="Calibri" w:cs="Calibri"/>
          <w:b/>
          <w:bCs/>
          <w:color w:val="2F2F2F"/>
          <w:sz w:val="24"/>
        </w:rPr>
        <w:t>d</w:t>
      </w:r>
      <w:r w:rsidR="000D76E9" w:rsidRPr="54827C2A">
        <w:rPr>
          <w:rFonts w:ascii="Calibri" w:eastAsia="Calibri" w:hAnsi="Calibri" w:cs="Calibri"/>
          <w:b/>
          <w:bCs/>
          <w:color w:val="2F2F2F"/>
          <w:sz w:val="24"/>
        </w:rPr>
        <w:t>efault</w:t>
      </w:r>
      <w:r w:rsidR="0D9540E7" w:rsidRPr="54827C2A">
        <w:rPr>
          <w:rFonts w:ascii="Calibri" w:eastAsia="Calibri" w:hAnsi="Calibri" w:cs="Calibri"/>
          <w:b/>
          <w:bCs/>
          <w:color w:val="2F2F2F"/>
          <w:sz w:val="24"/>
        </w:rPr>
        <w:t xml:space="preserve"> value: 1000 milliseconds</w:t>
      </w:r>
      <w:r w:rsidR="0D9540E7" w:rsidRPr="54827C2A">
        <w:rPr>
          <w:rFonts w:ascii="Calibri" w:eastAsia="Calibri" w:hAnsi="Calibri" w:cs="Calibri"/>
          <w:color w:val="2F2F2F"/>
          <w:sz w:val="24"/>
        </w:rPr>
        <w:t>).</w:t>
      </w:r>
    </w:p>
    <w:p w14:paraId="4D22D38B" w14:textId="66FC9DF6" w:rsidR="0034732E" w:rsidRDefault="00776FE0" w:rsidP="54827C2A">
      <w:pPr>
        <w:ind w:firstLine="720"/>
        <w:rPr>
          <w:rFonts w:ascii="Calibri" w:eastAsia="Calibri" w:hAnsi="Calibri" w:cs="Calibri"/>
          <w:color w:val="2F2F2F"/>
          <w:sz w:val="24"/>
        </w:rPr>
      </w:pPr>
      <w:proofErr w:type="spellStart"/>
      <w:r>
        <w:rPr>
          <w:rFonts w:ascii="Calibri" w:eastAsia="Calibri" w:hAnsi="Calibri" w:cs="Calibri"/>
          <w:b/>
          <w:bCs/>
          <w:color w:val="2F2F2F"/>
          <w:sz w:val="24"/>
        </w:rPr>
        <w:t>w</w:t>
      </w:r>
      <w:r w:rsidR="0034732E" w:rsidRPr="54827C2A">
        <w:rPr>
          <w:rFonts w:ascii="Calibri" w:eastAsia="Calibri" w:hAnsi="Calibri" w:cs="Calibri"/>
          <w:b/>
          <w:bCs/>
          <w:color w:val="2F2F2F"/>
          <w:sz w:val="24"/>
        </w:rPr>
        <w:t>dgLowMark</w:t>
      </w:r>
      <w:proofErr w:type="spellEnd"/>
      <w:r w:rsidR="0034732E" w:rsidRPr="54827C2A">
        <w:rPr>
          <w:rFonts w:ascii="Calibri" w:eastAsia="Calibri" w:hAnsi="Calibri" w:cs="Calibri"/>
          <w:color w:val="2F2F2F"/>
          <w:sz w:val="24"/>
        </w:rPr>
        <w:t>: Watchdog miss low watermark</w:t>
      </w:r>
      <w:r w:rsidR="56052618" w:rsidRPr="54827C2A">
        <w:rPr>
          <w:rFonts w:ascii="Calibri" w:eastAsia="Calibri" w:hAnsi="Calibri" w:cs="Calibri"/>
          <w:color w:val="2F2F2F"/>
          <w:sz w:val="24"/>
        </w:rPr>
        <w:t xml:space="preserve"> (</w:t>
      </w:r>
      <w:r w:rsidR="56052618" w:rsidRPr="54827C2A">
        <w:rPr>
          <w:rFonts w:ascii="Calibri" w:eastAsia="Calibri" w:hAnsi="Calibri" w:cs="Calibri"/>
          <w:b/>
          <w:bCs/>
          <w:color w:val="2F2F2F"/>
          <w:sz w:val="24"/>
        </w:rPr>
        <w:t>default value: 1</w:t>
      </w:r>
      <w:r w:rsidR="56052618" w:rsidRPr="54827C2A">
        <w:rPr>
          <w:rFonts w:ascii="Calibri" w:eastAsia="Calibri" w:hAnsi="Calibri" w:cs="Calibri"/>
          <w:color w:val="2F2F2F"/>
          <w:sz w:val="24"/>
        </w:rPr>
        <w:t>).</w:t>
      </w:r>
    </w:p>
    <w:p w14:paraId="0CD8D9A2" w14:textId="1AC6DDA5" w:rsidR="0034732E" w:rsidRDefault="00776FE0" w:rsidP="54827C2A">
      <w:pPr>
        <w:ind w:firstLine="720"/>
        <w:rPr>
          <w:rFonts w:ascii="Calibri" w:eastAsia="Calibri" w:hAnsi="Calibri" w:cs="Calibri"/>
          <w:color w:val="2F2F2F"/>
          <w:sz w:val="24"/>
        </w:rPr>
      </w:pPr>
      <w:proofErr w:type="spellStart"/>
      <w:r>
        <w:rPr>
          <w:rFonts w:ascii="Calibri" w:eastAsia="Calibri" w:hAnsi="Calibri" w:cs="Calibri"/>
          <w:b/>
          <w:bCs/>
          <w:color w:val="2F2F2F"/>
          <w:sz w:val="24"/>
        </w:rPr>
        <w:t>w</w:t>
      </w:r>
      <w:r w:rsidR="0034732E" w:rsidRPr="54827C2A">
        <w:rPr>
          <w:rFonts w:ascii="Calibri" w:eastAsia="Calibri" w:hAnsi="Calibri" w:cs="Calibri"/>
          <w:b/>
          <w:bCs/>
          <w:color w:val="2F2F2F"/>
          <w:sz w:val="24"/>
        </w:rPr>
        <w:t>dgHighMark</w:t>
      </w:r>
      <w:proofErr w:type="spellEnd"/>
      <w:r w:rsidR="0034732E" w:rsidRPr="54827C2A">
        <w:rPr>
          <w:rFonts w:ascii="Calibri" w:eastAsia="Calibri" w:hAnsi="Calibri" w:cs="Calibri"/>
          <w:color w:val="2F2F2F"/>
          <w:sz w:val="24"/>
        </w:rPr>
        <w:t>: Watchdog miss high watermark</w:t>
      </w:r>
      <w:r w:rsidR="522FC018" w:rsidRPr="54827C2A">
        <w:rPr>
          <w:rFonts w:ascii="Calibri" w:eastAsia="Calibri" w:hAnsi="Calibri" w:cs="Calibri"/>
          <w:color w:val="2F2F2F"/>
          <w:sz w:val="24"/>
        </w:rPr>
        <w:t xml:space="preserve"> (</w:t>
      </w:r>
      <w:r w:rsidR="522FC018" w:rsidRPr="54827C2A">
        <w:rPr>
          <w:rFonts w:ascii="Calibri" w:eastAsia="Calibri" w:hAnsi="Calibri" w:cs="Calibri"/>
          <w:b/>
          <w:bCs/>
          <w:color w:val="2F2F2F"/>
          <w:sz w:val="24"/>
        </w:rPr>
        <w:t>default value: 2</w:t>
      </w:r>
      <w:r w:rsidR="522FC018" w:rsidRPr="54827C2A">
        <w:rPr>
          <w:rFonts w:ascii="Calibri" w:eastAsia="Calibri" w:hAnsi="Calibri" w:cs="Calibri"/>
          <w:color w:val="2F2F2F"/>
          <w:sz w:val="24"/>
        </w:rPr>
        <w:t>).</w:t>
      </w:r>
    </w:p>
    <w:p w14:paraId="152B5F80" w14:textId="63EF1CDA" w:rsidR="6E0AC5FD" w:rsidRDefault="6E0AC5FD" w:rsidP="6E0AC5FD">
      <w:pPr>
        <w:pStyle w:val="TextBody"/>
        <w:ind w:left="2127" w:firstLine="709"/>
      </w:pPr>
    </w:p>
    <w:p w14:paraId="24885449" w14:textId="6F0205D5" w:rsidR="00220C5E" w:rsidRPr="00E368F6" w:rsidRDefault="00220C5E" w:rsidP="00220C5E">
      <w:pPr>
        <w:pStyle w:val="TextBody"/>
        <w:rPr>
          <w:b/>
        </w:rPr>
      </w:pPr>
      <w:r w:rsidRPr="6E0AC5FD">
        <w:rPr>
          <w:b/>
          <w:bCs/>
        </w:rPr>
        <w:t>Return:</w:t>
      </w:r>
    </w:p>
    <w:p w14:paraId="6873974F" w14:textId="42716AD4" w:rsidR="6BF54638" w:rsidRDefault="6BF54638" w:rsidP="6E0AC5FD">
      <w:pPr>
        <w:ind w:firstLine="720"/>
        <w:rPr>
          <w:rFonts w:ascii="Calibri" w:eastAsia="Calibri" w:hAnsi="Calibri" w:cs="Calibri"/>
          <w:color w:val="2F2F2F"/>
          <w:sz w:val="24"/>
          <w:lang w:val="de-DE"/>
        </w:rPr>
      </w:pPr>
      <w:r w:rsidRPr="1BA81029">
        <w:rPr>
          <w:rFonts w:ascii="Calibri" w:eastAsia="Calibri" w:hAnsi="Calibri" w:cs="Calibri"/>
          <w:color w:val="2F2F2F"/>
          <w:sz w:val="24"/>
        </w:rPr>
        <w:t>It returns granted watchdog petting period. By granted, this is minimum petting period any                             thread in that process can be set to.</w:t>
      </w:r>
    </w:p>
    <w:p w14:paraId="6EE6A4A2" w14:textId="7098B106" w:rsidR="6E0AC5FD" w:rsidRDefault="6E0AC5FD" w:rsidP="6E0AC5FD">
      <w:pPr>
        <w:pStyle w:val="TextBody"/>
        <w:ind w:left="2127" w:firstLine="709"/>
      </w:pPr>
    </w:p>
    <w:p w14:paraId="72CDBF17" w14:textId="23666300" w:rsidR="6E0AC5FD" w:rsidRDefault="6E0AC5FD" w:rsidP="00BD41AE">
      <w:pPr>
        <w:pStyle w:val="TextBody"/>
      </w:pPr>
    </w:p>
    <w:p w14:paraId="7F6877A7" w14:textId="14030FB1" w:rsidR="00F240AA" w:rsidRDefault="6D30DA25" w:rsidP="00F240AA">
      <w:pPr>
        <w:pStyle w:val="Heading3"/>
      </w:pPr>
      <w:bookmarkStart w:id="25" w:name="_Toc14192752"/>
      <w:bookmarkStart w:id="26" w:name="_Toc51668614"/>
      <w:r>
        <w:lastRenderedPageBreak/>
        <w:t xml:space="preserve">Disconnect </w:t>
      </w:r>
      <w:r w:rsidR="00F240AA">
        <w:t>Function</w:t>
      </w:r>
      <w:bookmarkEnd w:id="25"/>
      <w:bookmarkEnd w:id="26"/>
    </w:p>
    <w:p w14:paraId="73C56A7D" w14:textId="28E15B66" w:rsidR="00B76E70" w:rsidRPr="005325E1" w:rsidRDefault="0ECF0EB1" w:rsidP="54827C2A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>Disconnects the process from the Watchdog for monitoring.</w:t>
      </w:r>
      <w:r w:rsidR="14BF8681" w:rsidRPr="54827C2A">
        <w:rPr>
          <w:rFonts w:ascii="Calibri" w:eastAsia="Calibri" w:hAnsi="Calibri" w:cs="Calibri"/>
          <w:sz w:val="24"/>
        </w:rPr>
        <w:t xml:space="preserve"> This basically closes the connection to HAM and HAM no longer monitor</w:t>
      </w:r>
      <w:r w:rsidR="2A5BA3A7" w:rsidRPr="54827C2A">
        <w:rPr>
          <w:rFonts w:ascii="Calibri" w:eastAsia="Calibri" w:hAnsi="Calibri" w:cs="Calibri"/>
          <w:sz w:val="24"/>
        </w:rPr>
        <w:t>s</w:t>
      </w:r>
      <w:r w:rsidR="14BF8681" w:rsidRPr="54827C2A">
        <w:rPr>
          <w:rFonts w:ascii="Calibri" w:eastAsia="Calibri" w:hAnsi="Calibri" w:cs="Calibri"/>
          <w:sz w:val="24"/>
        </w:rPr>
        <w:t xml:space="preserve"> the process.</w:t>
      </w:r>
      <w:r w:rsidRPr="54827C2A">
        <w:rPr>
          <w:rFonts w:ascii="Calibri" w:eastAsia="Calibri" w:hAnsi="Calibri" w:cs="Calibri"/>
          <w:sz w:val="24"/>
        </w:rPr>
        <w:t xml:space="preserve"> </w:t>
      </w:r>
    </w:p>
    <w:p w14:paraId="04255F0A" w14:textId="7F326C88" w:rsidR="00B76E70" w:rsidRDefault="009B5513" w:rsidP="54827C2A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 xml:space="preserve">The prototype </w:t>
      </w:r>
      <w:r>
        <w:rPr>
          <w:rFonts w:ascii="Calibri" w:eastAsia="Calibri" w:hAnsi="Calibri" w:cs="Calibri"/>
          <w:sz w:val="24"/>
        </w:rPr>
        <w:t>of the function is as follows</w:t>
      </w:r>
      <w:r>
        <w:rPr>
          <w:rFonts w:ascii="Calibri" w:eastAsia="Calibri" w:hAnsi="Calibri" w:cs="Calibri"/>
          <w:sz w:val="24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6E0AC5FD" w14:paraId="0F4FAEEC" w14:textId="77777777" w:rsidTr="1BA81029">
        <w:tc>
          <w:tcPr>
            <w:tcW w:w="10488" w:type="dxa"/>
            <w:shd w:val="clear" w:color="auto" w:fill="9CC2E5" w:themeFill="accent1" w:themeFillTint="99"/>
          </w:tcPr>
          <w:p w14:paraId="5FF91982" w14:textId="08FE75EB" w:rsidR="779A6868" w:rsidRDefault="779A6868" w:rsidP="6E0AC5FD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  <w:lang w:val="de-DE"/>
              </w:rPr>
            </w:pP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int32_t </w:t>
            </w:r>
            <w:proofErr w:type="gramStart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disconnect</w:t>
            </w:r>
            <w:proofErr w:type="gramEnd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(</w:t>
            </w:r>
            <w:r w:rsidR="00046CA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void</w:t>
            </w:r>
            <w:r w:rsidR="00046CA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);</w:t>
            </w:r>
          </w:p>
        </w:tc>
      </w:tr>
    </w:tbl>
    <w:p w14:paraId="32169A95" w14:textId="77777777" w:rsidR="005325E1" w:rsidRDefault="005325E1" w:rsidP="00E368F6">
      <w:pPr>
        <w:pStyle w:val="TextBody"/>
      </w:pPr>
    </w:p>
    <w:p w14:paraId="5EB59A4C" w14:textId="717BB689" w:rsidR="009A20AE" w:rsidRDefault="009A20AE" w:rsidP="00E368F6">
      <w:pPr>
        <w:pStyle w:val="TextBody"/>
        <w:rPr>
          <w:b/>
        </w:rPr>
      </w:pPr>
      <w:r w:rsidRPr="6E0AC5FD">
        <w:rPr>
          <w:b/>
          <w:bCs/>
        </w:rPr>
        <w:t>Arguments:</w:t>
      </w:r>
    </w:p>
    <w:p w14:paraId="386351F9" w14:textId="1ABC0946" w:rsidR="48DE167C" w:rsidRDefault="00873737" w:rsidP="6E0AC5FD">
      <w:pPr>
        <w:pStyle w:val="TextBody"/>
        <w:ind w:firstLine="709"/>
        <w:rPr>
          <w:b/>
          <w:bCs/>
        </w:rPr>
      </w:pPr>
      <w:r>
        <w:t>none</w:t>
      </w:r>
    </w:p>
    <w:p w14:paraId="231B9199" w14:textId="13D73701" w:rsidR="00E368F6" w:rsidRDefault="00E368F6" w:rsidP="00E368F6">
      <w:pPr>
        <w:pStyle w:val="TextBody"/>
        <w:rPr>
          <w:b/>
        </w:rPr>
      </w:pPr>
      <w:r w:rsidRPr="6E0AC5FD">
        <w:rPr>
          <w:b/>
          <w:bCs/>
        </w:rPr>
        <w:t>Return:</w:t>
      </w:r>
    </w:p>
    <w:p w14:paraId="1E18C856" w14:textId="5A51A888" w:rsidR="4A2B71C3" w:rsidRDefault="4A2B71C3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WDG_OK - Success</w:t>
      </w:r>
    </w:p>
    <w:p w14:paraId="33F1F169" w14:textId="750B125A" w:rsidR="4A2B71C3" w:rsidRDefault="4A2B71C3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WDG_ERR - Failure</w:t>
      </w:r>
    </w:p>
    <w:p w14:paraId="2BD60FA2" w14:textId="72A24C9B" w:rsidR="6E0AC5FD" w:rsidRDefault="6E0AC5FD" w:rsidP="6E0AC5FD">
      <w:pPr>
        <w:pStyle w:val="TextBody"/>
      </w:pPr>
    </w:p>
    <w:p w14:paraId="58B5CB43" w14:textId="516CE03A" w:rsidR="0014728A" w:rsidRDefault="4A2B71C3" w:rsidP="6E0AC5FD">
      <w:pPr>
        <w:pStyle w:val="Heading3"/>
      </w:pPr>
      <w:bookmarkStart w:id="27" w:name="_Toc14192753"/>
      <w:bookmarkStart w:id="28" w:name="_Toc51668615"/>
      <w:r>
        <w:t xml:space="preserve">Start </w:t>
      </w:r>
      <w:r w:rsidR="0014728A">
        <w:t>Function</w:t>
      </w:r>
      <w:bookmarkEnd w:id="27"/>
      <w:bookmarkEnd w:id="28"/>
    </w:p>
    <w:p w14:paraId="6E32E5A4" w14:textId="5EB1E351" w:rsidR="0091781E" w:rsidRDefault="3E2F9503" w:rsidP="54827C2A">
      <w:pPr>
        <w:rPr>
          <w:rFonts w:ascii="Calibri" w:eastAsia="Calibri" w:hAnsi="Calibri" w:cs="Calibri"/>
          <w:sz w:val="24"/>
        </w:rPr>
      </w:pPr>
      <w:r w:rsidRPr="54827C2A">
        <w:rPr>
          <w:rFonts w:ascii="Calibri" w:eastAsia="Calibri" w:hAnsi="Calibri" w:cs="Calibri"/>
          <w:sz w:val="24"/>
        </w:rPr>
        <w:t>To s</w:t>
      </w:r>
      <w:r w:rsidR="3E9928F7" w:rsidRPr="54827C2A">
        <w:rPr>
          <w:rFonts w:ascii="Calibri" w:eastAsia="Calibri" w:hAnsi="Calibri" w:cs="Calibri"/>
          <w:sz w:val="24"/>
        </w:rPr>
        <w:t>t</w:t>
      </w:r>
      <w:r w:rsidR="000E0BE2">
        <w:rPr>
          <w:rFonts w:ascii="Calibri" w:eastAsia="Calibri" w:hAnsi="Calibri" w:cs="Calibri"/>
          <w:sz w:val="24"/>
        </w:rPr>
        <w:t>art the monitoring of the caller</w:t>
      </w:r>
      <w:r w:rsidR="3E9928F7" w:rsidRPr="54827C2A">
        <w:rPr>
          <w:rFonts w:ascii="Calibri" w:eastAsia="Calibri" w:hAnsi="Calibri" w:cs="Calibri"/>
          <w:sz w:val="24"/>
        </w:rPr>
        <w:t xml:space="preserve"> thread. </w:t>
      </w:r>
      <w:r w:rsidR="000E0BE2">
        <w:rPr>
          <w:rFonts w:ascii="Calibri" w:eastAsia="Calibri" w:hAnsi="Calibri" w:cs="Calibri"/>
          <w:sz w:val="24"/>
        </w:rPr>
        <w:t xml:space="preserve"> It</w:t>
      </w:r>
      <w:r w:rsidR="156A46C8" w:rsidRPr="54827C2A">
        <w:rPr>
          <w:rFonts w:ascii="Calibri" w:eastAsia="Calibri" w:hAnsi="Calibri" w:cs="Calibri"/>
          <w:sz w:val="24"/>
        </w:rPr>
        <w:t xml:space="preserve"> adds </w:t>
      </w:r>
      <w:r w:rsidR="000E0BE2">
        <w:rPr>
          <w:rFonts w:ascii="Calibri" w:eastAsia="Calibri" w:hAnsi="Calibri" w:cs="Calibri"/>
          <w:sz w:val="24"/>
        </w:rPr>
        <w:t>the caller</w:t>
      </w:r>
      <w:r w:rsidR="156A46C8" w:rsidRPr="54827C2A">
        <w:rPr>
          <w:rFonts w:ascii="Calibri" w:eastAsia="Calibri" w:hAnsi="Calibri" w:cs="Calibri"/>
          <w:sz w:val="24"/>
        </w:rPr>
        <w:t xml:space="preserve"> thread into </w:t>
      </w:r>
      <w:r w:rsidR="52B4C09D" w:rsidRPr="54827C2A">
        <w:rPr>
          <w:rFonts w:ascii="Calibri" w:eastAsia="Calibri" w:hAnsi="Calibri" w:cs="Calibri"/>
          <w:sz w:val="24"/>
        </w:rPr>
        <w:t>the watchdog thread list which is being monitored.</w:t>
      </w:r>
      <w:r w:rsidR="000E0BE2">
        <w:rPr>
          <w:rFonts w:ascii="Calibri" w:eastAsia="Calibri" w:hAnsi="Calibri" w:cs="Calibri"/>
          <w:sz w:val="24"/>
        </w:rPr>
        <w:t xml:space="preserve"> This function shall be invoked from the context of the thread to be monitored.</w:t>
      </w:r>
    </w:p>
    <w:p w14:paraId="6FC8FB24" w14:textId="4D90EE0F" w:rsidR="0091781E" w:rsidRDefault="0091781E" w:rsidP="54827C2A">
      <w:pPr>
        <w:rPr>
          <w:rFonts w:ascii="Calibri" w:eastAsia="Calibri" w:hAnsi="Calibri" w:cs="Calibri"/>
          <w:sz w:val="24"/>
        </w:rPr>
      </w:pPr>
    </w:p>
    <w:p w14:paraId="2E2220F1" w14:textId="77777777" w:rsidR="009B5513" w:rsidRDefault="009B5513" w:rsidP="009B5513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 xml:space="preserve">The prototype </w:t>
      </w:r>
      <w:r>
        <w:rPr>
          <w:rFonts w:ascii="Calibri" w:eastAsia="Calibri" w:hAnsi="Calibri" w:cs="Calibri"/>
          <w:sz w:val="24"/>
        </w:rPr>
        <w:t>of the function is as follows: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6E0AC5FD" w14:paraId="690F11BD" w14:textId="77777777" w:rsidTr="1BA81029">
        <w:tc>
          <w:tcPr>
            <w:tcW w:w="10488" w:type="dxa"/>
            <w:shd w:val="clear" w:color="auto" w:fill="9CC2E5" w:themeFill="accent1" w:themeFillTint="99"/>
          </w:tcPr>
          <w:p w14:paraId="4DFDEC3D" w14:textId="13D96F05" w:rsidR="54D2BA87" w:rsidRDefault="54D2BA87" w:rsidP="6E0AC5FD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  <w:lang w:val="de-DE"/>
              </w:rPr>
            </w:pP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int32_t start (</w:t>
            </w:r>
            <w:r w:rsidR="009F576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i</w:t>
            </w:r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nt32_t </w:t>
            </w:r>
            <w:proofErr w:type="spellStart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timeoutMs</w:t>
            </w:r>
            <w:proofErr w:type="spellEnd"/>
            <w:r w:rsidRPr="00196F4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);</w:t>
            </w:r>
          </w:p>
        </w:tc>
      </w:tr>
    </w:tbl>
    <w:p w14:paraId="19E91EF1" w14:textId="07F3611E" w:rsidR="6E0AC5FD" w:rsidRDefault="6E0AC5FD" w:rsidP="6E0AC5FD">
      <w:pPr>
        <w:pStyle w:val="TextBody"/>
        <w:rPr>
          <w:b/>
          <w:bCs/>
        </w:rPr>
      </w:pPr>
    </w:p>
    <w:p w14:paraId="3FBCFD04" w14:textId="17F094FC" w:rsidR="00AB4DF3" w:rsidRDefault="001C7998" w:rsidP="005C7EF2">
      <w:pPr>
        <w:pStyle w:val="TextBody"/>
        <w:rPr>
          <w:b/>
        </w:rPr>
      </w:pPr>
      <w:r w:rsidRPr="6E0AC5FD">
        <w:rPr>
          <w:b/>
          <w:bCs/>
        </w:rPr>
        <w:t>Arguments:</w:t>
      </w:r>
    </w:p>
    <w:p w14:paraId="545477D4" w14:textId="0F2789FF" w:rsidR="5428ED9F" w:rsidRDefault="5428ED9F" w:rsidP="54827C2A">
      <w:pPr>
        <w:ind w:firstLine="720"/>
        <w:rPr>
          <w:rFonts w:ascii="Calibri" w:eastAsia="Calibri" w:hAnsi="Calibri" w:cs="Calibri"/>
          <w:sz w:val="24"/>
          <w:lang w:val="de-DE"/>
        </w:rPr>
      </w:pPr>
      <w:proofErr w:type="spellStart"/>
      <w:r w:rsidRPr="54827C2A">
        <w:rPr>
          <w:rFonts w:ascii="Calibri" w:eastAsia="Calibri" w:hAnsi="Calibri" w:cs="Calibri"/>
          <w:b/>
          <w:bCs/>
          <w:sz w:val="24"/>
        </w:rPr>
        <w:t>timeoutMs</w:t>
      </w:r>
      <w:proofErr w:type="spellEnd"/>
      <w:r w:rsidRPr="54827C2A">
        <w:rPr>
          <w:rFonts w:ascii="Calibri" w:eastAsia="Calibri" w:hAnsi="Calibri" w:cs="Calibri"/>
          <w:b/>
          <w:bCs/>
          <w:sz w:val="24"/>
        </w:rPr>
        <w:t xml:space="preserve">: </w:t>
      </w:r>
      <w:r w:rsidRPr="54827C2A">
        <w:rPr>
          <w:rFonts w:ascii="Calibri" w:eastAsia="Calibri" w:hAnsi="Calibri" w:cs="Calibri"/>
          <w:sz w:val="24"/>
        </w:rPr>
        <w:t>Watchdog petting period for the thread. I</w:t>
      </w:r>
      <w:r w:rsidR="1D26D002" w:rsidRPr="54827C2A">
        <w:rPr>
          <w:rFonts w:ascii="Calibri" w:eastAsia="Calibri" w:hAnsi="Calibri" w:cs="Calibri"/>
          <w:sz w:val="24"/>
        </w:rPr>
        <w:t xml:space="preserve">t is recommended to have value </w:t>
      </w:r>
      <w:r w:rsidR="2C6D9138" w:rsidRPr="54827C2A">
        <w:rPr>
          <w:rFonts w:ascii="Calibri" w:eastAsia="Calibri" w:hAnsi="Calibri" w:cs="Calibri"/>
          <w:sz w:val="24"/>
        </w:rPr>
        <w:t xml:space="preserve">                                     </w:t>
      </w:r>
      <w:r w:rsidR="001D24F7" w:rsidRPr="54827C2A">
        <w:rPr>
          <w:rFonts w:ascii="Calibri" w:eastAsia="Calibri" w:hAnsi="Calibri" w:cs="Calibri"/>
          <w:sz w:val="24"/>
        </w:rPr>
        <w:t xml:space="preserve">of </w:t>
      </w:r>
      <w:proofErr w:type="spellStart"/>
      <w:r w:rsidR="001D24F7" w:rsidRPr="54827C2A">
        <w:rPr>
          <w:rFonts w:ascii="Calibri" w:eastAsia="Calibri" w:hAnsi="Calibri" w:cs="Calibri"/>
          <w:sz w:val="24"/>
        </w:rPr>
        <w:t>timeoutMs</w:t>
      </w:r>
      <w:proofErr w:type="spellEnd"/>
      <w:r w:rsidR="1D26D002" w:rsidRPr="54827C2A">
        <w:rPr>
          <w:rFonts w:ascii="Calibri" w:eastAsia="Calibri" w:hAnsi="Calibri" w:cs="Calibri"/>
          <w:b/>
          <w:bCs/>
          <w:sz w:val="24"/>
        </w:rPr>
        <w:t xml:space="preserve"> </w:t>
      </w:r>
      <w:r w:rsidR="1D26D002" w:rsidRPr="54827C2A">
        <w:rPr>
          <w:rFonts w:ascii="Calibri" w:eastAsia="Calibri" w:hAnsi="Calibri" w:cs="Calibri"/>
          <w:sz w:val="24"/>
        </w:rPr>
        <w:t>in multiple of 50</w:t>
      </w:r>
      <w:r w:rsidR="00790EEA">
        <w:rPr>
          <w:rFonts w:ascii="Calibri" w:eastAsia="Calibri" w:hAnsi="Calibri" w:cs="Calibri"/>
          <w:sz w:val="24"/>
        </w:rPr>
        <w:t xml:space="preserve">0 or </w:t>
      </w:r>
      <w:r w:rsidR="007F13F2">
        <w:rPr>
          <w:rFonts w:ascii="Calibri" w:eastAsia="Calibri" w:hAnsi="Calibri" w:cs="Calibri"/>
          <w:sz w:val="24"/>
        </w:rPr>
        <w:t>precisely</w:t>
      </w:r>
      <w:r w:rsidR="00790EEA">
        <w:rPr>
          <w:rFonts w:ascii="Calibri" w:eastAsia="Calibri" w:hAnsi="Calibri" w:cs="Calibri"/>
          <w:sz w:val="24"/>
        </w:rPr>
        <w:t xml:space="preserve"> half of connect()’s </w:t>
      </w:r>
      <w:proofErr w:type="spellStart"/>
      <w:r w:rsidR="00790EEA" w:rsidRPr="00790EEA">
        <w:rPr>
          <w:rFonts w:ascii="Calibri" w:eastAsia="Calibri" w:hAnsi="Calibri" w:cs="Calibri"/>
          <w:sz w:val="24"/>
        </w:rPr>
        <w:t>reqTimeoutPeriodMs</w:t>
      </w:r>
      <w:proofErr w:type="spellEnd"/>
      <w:r w:rsidR="00790EEA">
        <w:rPr>
          <w:rFonts w:ascii="Calibri" w:eastAsia="Calibri" w:hAnsi="Calibri" w:cs="Calibri"/>
          <w:sz w:val="24"/>
        </w:rPr>
        <w:t xml:space="preserve"> value.</w:t>
      </w:r>
    </w:p>
    <w:p w14:paraId="68B0AC6D" w14:textId="02C9CF1C" w:rsidR="001C7998" w:rsidRPr="001C7998" w:rsidRDefault="001C7998" w:rsidP="005C7EF2">
      <w:pPr>
        <w:pStyle w:val="TextBody"/>
        <w:rPr>
          <w:b/>
        </w:rPr>
      </w:pPr>
      <w:r w:rsidRPr="6E0AC5FD">
        <w:rPr>
          <w:b/>
          <w:bCs/>
        </w:rPr>
        <w:t>Return:</w:t>
      </w:r>
    </w:p>
    <w:p w14:paraId="19EF3EB7" w14:textId="5A51A888" w:rsidR="792865BB" w:rsidRDefault="792865BB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WDG_OK - Success</w:t>
      </w:r>
    </w:p>
    <w:p w14:paraId="1871ACF8" w14:textId="750B125A" w:rsidR="792865BB" w:rsidRDefault="792865BB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WDG_ERR - Failure</w:t>
      </w:r>
    </w:p>
    <w:p w14:paraId="3C66D2DA" w14:textId="468FA544" w:rsidR="00802DA9" w:rsidRDefault="00802DA9" w:rsidP="6E0AC5FD">
      <w:pPr>
        <w:pStyle w:val="TextBody"/>
        <w:ind w:firstLine="709"/>
      </w:pPr>
    </w:p>
    <w:p w14:paraId="0FC3EC43" w14:textId="2FD6A0D6" w:rsidR="00802DA9" w:rsidRDefault="00802DA9" w:rsidP="6E0AC5FD">
      <w:pPr>
        <w:pStyle w:val="TextBody"/>
        <w:ind w:firstLine="709"/>
      </w:pPr>
    </w:p>
    <w:p w14:paraId="57E4F7CD" w14:textId="1C146E07" w:rsidR="00802DA9" w:rsidRDefault="00802DA9" w:rsidP="6E0AC5FD">
      <w:pPr>
        <w:pStyle w:val="TextBody"/>
        <w:ind w:firstLine="709"/>
      </w:pPr>
    </w:p>
    <w:p w14:paraId="56CDB39F" w14:textId="77777777" w:rsidR="00F31AE9" w:rsidRDefault="00F31AE9" w:rsidP="6E0AC5FD">
      <w:pPr>
        <w:pStyle w:val="TextBody"/>
        <w:ind w:firstLine="709"/>
      </w:pPr>
    </w:p>
    <w:p w14:paraId="634D1837" w14:textId="0C988483" w:rsidR="00896B70" w:rsidRDefault="785C9C3F" w:rsidP="6E0AC5FD">
      <w:pPr>
        <w:pStyle w:val="Heading3"/>
      </w:pPr>
      <w:bookmarkStart w:id="29" w:name="_Toc51668616"/>
      <w:r>
        <w:lastRenderedPageBreak/>
        <w:t xml:space="preserve">Pet </w:t>
      </w:r>
      <w:r w:rsidR="65965CAA">
        <w:t>Function</w:t>
      </w:r>
      <w:bookmarkEnd w:id="29"/>
    </w:p>
    <w:p w14:paraId="5CAF4EAB" w14:textId="249161D6" w:rsidR="6E0AC5FD" w:rsidRDefault="4BF348B1" w:rsidP="54827C2A">
      <w:pPr>
        <w:rPr>
          <w:rFonts w:ascii="Calibri" w:eastAsia="Calibri" w:hAnsi="Calibri" w:cs="Calibri"/>
          <w:sz w:val="24"/>
        </w:rPr>
      </w:pPr>
      <w:r w:rsidRPr="54827C2A">
        <w:rPr>
          <w:rFonts w:ascii="Calibri" w:eastAsia="Calibri" w:hAnsi="Calibri" w:cs="Calibri"/>
          <w:sz w:val="24"/>
        </w:rPr>
        <w:t>To p</w:t>
      </w:r>
      <w:r w:rsidR="65965CAA" w:rsidRPr="54827C2A">
        <w:rPr>
          <w:rFonts w:ascii="Calibri" w:eastAsia="Calibri" w:hAnsi="Calibri" w:cs="Calibri"/>
          <w:sz w:val="24"/>
        </w:rPr>
        <w:t xml:space="preserve">et the watchdog for the </w:t>
      </w:r>
      <w:r w:rsidR="00802DA9">
        <w:rPr>
          <w:rFonts w:ascii="Calibri" w:eastAsia="Calibri" w:hAnsi="Calibri" w:cs="Calibri"/>
          <w:sz w:val="24"/>
        </w:rPr>
        <w:t>monitored</w:t>
      </w:r>
      <w:r w:rsidR="65965CAA" w:rsidRPr="54827C2A">
        <w:rPr>
          <w:rFonts w:ascii="Calibri" w:eastAsia="Calibri" w:hAnsi="Calibri" w:cs="Calibri"/>
          <w:sz w:val="24"/>
        </w:rPr>
        <w:t xml:space="preserve"> thread.</w:t>
      </w:r>
      <w:r w:rsidR="00F96387">
        <w:rPr>
          <w:rFonts w:ascii="Calibri" w:eastAsia="Calibri" w:hAnsi="Calibri" w:cs="Calibri"/>
          <w:sz w:val="24"/>
        </w:rPr>
        <w:t xml:space="preserve"> Shall be invoked from the context of the</w:t>
      </w:r>
      <w:r w:rsidR="00F31AE9">
        <w:rPr>
          <w:rFonts w:ascii="Calibri" w:eastAsia="Calibri" w:hAnsi="Calibri" w:cs="Calibri"/>
          <w:sz w:val="24"/>
        </w:rPr>
        <w:t xml:space="preserve"> thread be</w:t>
      </w:r>
      <w:r w:rsidR="000360FE">
        <w:rPr>
          <w:rFonts w:ascii="Calibri" w:eastAsia="Calibri" w:hAnsi="Calibri" w:cs="Calibri"/>
          <w:sz w:val="24"/>
        </w:rPr>
        <w:t>ing</w:t>
      </w:r>
      <w:r w:rsidR="00F31AE9">
        <w:rPr>
          <w:rFonts w:ascii="Calibri" w:eastAsia="Calibri" w:hAnsi="Calibri" w:cs="Calibri"/>
          <w:sz w:val="24"/>
        </w:rPr>
        <w:t xml:space="preserve"> monitored.</w:t>
      </w:r>
      <w:r w:rsidR="185B06DE" w:rsidRPr="54827C2A">
        <w:rPr>
          <w:rFonts w:ascii="Calibri" w:eastAsia="Calibri" w:hAnsi="Calibri" w:cs="Calibri"/>
          <w:sz w:val="24"/>
        </w:rPr>
        <w:t xml:space="preserve"> If the thread is not </w:t>
      </w:r>
      <w:r w:rsidR="00B443EC">
        <w:rPr>
          <w:rFonts w:ascii="Calibri" w:eastAsia="Calibri" w:hAnsi="Calibri" w:cs="Calibri"/>
          <w:sz w:val="24"/>
        </w:rPr>
        <w:t>petted at the expected</w:t>
      </w:r>
      <w:r w:rsidR="728501B0" w:rsidRPr="54827C2A">
        <w:rPr>
          <w:rFonts w:ascii="Calibri" w:eastAsia="Calibri" w:hAnsi="Calibri" w:cs="Calibri"/>
          <w:sz w:val="24"/>
        </w:rPr>
        <w:t xml:space="preserve"> </w:t>
      </w:r>
      <w:r w:rsidR="3B6E645C" w:rsidRPr="54827C2A">
        <w:rPr>
          <w:rFonts w:ascii="Calibri" w:eastAsia="Calibri" w:hAnsi="Calibri" w:cs="Calibri"/>
          <w:sz w:val="24"/>
        </w:rPr>
        <w:t>interval, HAM</w:t>
      </w:r>
      <w:r w:rsidR="20890099" w:rsidRPr="54827C2A">
        <w:rPr>
          <w:rFonts w:ascii="Calibri" w:eastAsia="Calibri" w:hAnsi="Calibri" w:cs="Calibri"/>
          <w:sz w:val="24"/>
        </w:rPr>
        <w:t xml:space="preserve"> will miss </w:t>
      </w:r>
      <w:r w:rsidR="00B443EC">
        <w:rPr>
          <w:rFonts w:ascii="Calibri" w:eastAsia="Calibri" w:hAnsi="Calibri" w:cs="Calibri"/>
          <w:sz w:val="24"/>
        </w:rPr>
        <w:t xml:space="preserve">the </w:t>
      </w:r>
      <w:r w:rsidR="20890099" w:rsidRPr="54827C2A">
        <w:rPr>
          <w:rFonts w:ascii="Calibri" w:eastAsia="Calibri" w:hAnsi="Calibri" w:cs="Calibri"/>
          <w:sz w:val="24"/>
        </w:rPr>
        <w:t>HB.</w:t>
      </w:r>
    </w:p>
    <w:p w14:paraId="79B6A341" w14:textId="77777777" w:rsidR="009B5513" w:rsidRDefault="009B5513" w:rsidP="009B5513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 xml:space="preserve">The prototype </w:t>
      </w:r>
      <w:r>
        <w:rPr>
          <w:rFonts w:ascii="Calibri" w:eastAsia="Calibri" w:hAnsi="Calibri" w:cs="Calibri"/>
          <w:sz w:val="24"/>
        </w:rPr>
        <w:t>of the function is as follows: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6E0AC5FD" w14:paraId="1E8E5DE7" w14:textId="77777777" w:rsidTr="6E0AC5FD">
        <w:tc>
          <w:tcPr>
            <w:tcW w:w="10488" w:type="dxa"/>
            <w:shd w:val="clear" w:color="auto" w:fill="9CC2E5" w:themeFill="accent1" w:themeFillTint="99"/>
          </w:tcPr>
          <w:p w14:paraId="1EA5FD63" w14:textId="7C8FF6FF" w:rsidR="65965CAA" w:rsidRDefault="65965CAA" w:rsidP="6E0AC5FD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  <w:lang w:val="de-DE"/>
              </w:rPr>
            </w:pPr>
            <w:r w:rsidRPr="6E0AC5FD">
              <w:rPr>
                <w:rFonts w:ascii="Calibri" w:eastAsia="Calibri" w:hAnsi="Calibri" w:cs="Calibri"/>
                <w:sz w:val="28"/>
                <w:szCs w:val="28"/>
              </w:rPr>
              <w:t xml:space="preserve">        </w:t>
            </w:r>
            <w:r w:rsidRPr="00802DA9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int32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_t pet (</w:t>
            </w:r>
            <w:r w:rsidR="00046CA7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void</w:t>
            </w:r>
            <w:r w:rsidR="00046CA7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);</w:t>
            </w:r>
          </w:p>
        </w:tc>
      </w:tr>
    </w:tbl>
    <w:p w14:paraId="4281AB63" w14:textId="0626E5D7" w:rsidR="6E0AC5FD" w:rsidRDefault="6E0AC5FD" w:rsidP="6E0AC5FD">
      <w:pPr>
        <w:pStyle w:val="TextBody"/>
      </w:pPr>
    </w:p>
    <w:p w14:paraId="28FB8A76" w14:textId="0F141656" w:rsidR="571E8A0C" w:rsidRDefault="571E8A0C" w:rsidP="6E0AC5FD">
      <w:pPr>
        <w:pStyle w:val="TextBody"/>
        <w:rPr>
          <w:b/>
          <w:bCs/>
        </w:rPr>
      </w:pPr>
      <w:r w:rsidRPr="6E0AC5FD">
        <w:rPr>
          <w:b/>
          <w:bCs/>
        </w:rPr>
        <w:t>Arguments:</w:t>
      </w:r>
    </w:p>
    <w:p w14:paraId="4A7372E6" w14:textId="283F1743" w:rsidR="571E8A0C" w:rsidRDefault="00C00B04" w:rsidP="6E0AC5FD">
      <w:pPr>
        <w:pStyle w:val="TextBody"/>
        <w:ind w:firstLine="709"/>
        <w:rPr>
          <w:b/>
          <w:bCs/>
        </w:rPr>
      </w:pPr>
      <w:r>
        <w:t>none</w:t>
      </w:r>
    </w:p>
    <w:p w14:paraId="3E7CBC8E" w14:textId="13D73701" w:rsidR="571E8A0C" w:rsidRDefault="571E8A0C" w:rsidP="6E0AC5FD">
      <w:pPr>
        <w:pStyle w:val="TextBody"/>
        <w:rPr>
          <w:b/>
          <w:bCs/>
        </w:rPr>
      </w:pPr>
      <w:r w:rsidRPr="6E0AC5FD">
        <w:rPr>
          <w:b/>
          <w:bCs/>
        </w:rPr>
        <w:t>Return:</w:t>
      </w:r>
    </w:p>
    <w:p w14:paraId="0E8196F7" w14:textId="5A51A888" w:rsidR="571E8A0C" w:rsidRDefault="571E8A0C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WDG_OK - Success</w:t>
      </w:r>
    </w:p>
    <w:p w14:paraId="47FBDCC9" w14:textId="612925DC" w:rsidR="571E8A0C" w:rsidRDefault="571E8A0C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 xml:space="preserve">WDG_ERR </w:t>
      </w:r>
      <w:r w:rsidR="001A27F1">
        <w:rPr>
          <w:rFonts w:ascii="Calibri" w:eastAsia="Calibri" w:hAnsi="Calibri" w:cs="Calibri"/>
          <w:color w:val="2F2F2F"/>
          <w:sz w:val="24"/>
        </w:rPr>
        <w:t>–</w:t>
      </w:r>
      <w:r w:rsidRPr="1BA81029">
        <w:rPr>
          <w:rFonts w:ascii="Calibri" w:eastAsia="Calibri" w:hAnsi="Calibri" w:cs="Calibri"/>
          <w:color w:val="2F2F2F"/>
          <w:sz w:val="24"/>
        </w:rPr>
        <w:t xml:space="preserve"> Failure</w:t>
      </w:r>
    </w:p>
    <w:p w14:paraId="770DE3F0" w14:textId="77777777" w:rsidR="001A27F1" w:rsidRDefault="001A27F1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</w:p>
    <w:p w14:paraId="0783430B" w14:textId="77777777" w:rsidR="001A27F1" w:rsidRDefault="001A27F1" w:rsidP="001A27F1">
      <w:pPr>
        <w:pStyle w:val="Heading3"/>
      </w:pPr>
      <w:bookmarkStart w:id="30" w:name="_Toc51668617"/>
      <w:r>
        <w:t>Pause Function</w:t>
      </w:r>
      <w:bookmarkEnd w:id="30"/>
    </w:p>
    <w:p w14:paraId="5CE90CDA" w14:textId="111AF9DC" w:rsidR="00F676D2" w:rsidRDefault="001A27F1" w:rsidP="001A27F1">
      <w:pPr>
        <w:rPr>
          <w:rFonts w:ascii="Calibri" w:eastAsia="Calibri" w:hAnsi="Calibri" w:cs="Calibri"/>
          <w:sz w:val="24"/>
        </w:rPr>
      </w:pPr>
      <w:r w:rsidRPr="54827C2A">
        <w:rPr>
          <w:rFonts w:ascii="Calibri" w:eastAsia="Calibri" w:hAnsi="Calibri" w:cs="Calibri"/>
          <w:sz w:val="24"/>
        </w:rPr>
        <w:t xml:space="preserve">To pause the monitoring of the </w:t>
      </w:r>
      <w:r w:rsidR="000360FE">
        <w:rPr>
          <w:rFonts w:ascii="Calibri" w:eastAsia="Calibri" w:hAnsi="Calibri" w:cs="Calibri"/>
          <w:sz w:val="24"/>
        </w:rPr>
        <w:t>monitored</w:t>
      </w:r>
      <w:r w:rsidRPr="54827C2A">
        <w:rPr>
          <w:rFonts w:ascii="Calibri" w:eastAsia="Calibri" w:hAnsi="Calibri" w:cs="Calibri"/>
          <w:sz w:val="24"/>
        </w:rPr>
        <w:t xml:space="preserve"> thread.  </w:t>
      </w:r>
      <w:r w:rsidR="000360FE">
        <w:rPr>
          <w:rFonts w:ascii="Calibri" w:eastAsia="Calibri" w:hAnsi="Calibri" w:cs="Calibri"/>
          <w:sz w:val="24"/>
        </w:rPr>
        <w:t xml:space="preserve">Shall be invoked from the context of the thread being monitored. </w:t>
      </w:r>
    </w:p>
    <w:p w14:paraId="45B97846" w14:textId="77777777" w:rsidR="009B5513" w:rsidRDefault="009B5513" w:rsidP="009B5513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 xml:space="preserve">The prototype </w:t>
      </w:r>
      <w:r>
        <w:rPr>
          <w:rFonts w:ascii="Calibri" w:eastAsia="Calibri" w:hAnsi="Calibri" w:cs="Calibri"/>
          <w:sz w:val="24"/>
        </w:rPr>
        <w:t>of the function is as follows: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001A27F1" w14:paraId="596ACB6F" w14:textId="77777777" w:rsidTr="002E4FB6">
        <w:tc>
          <w:tcPr>
            <w:tcW w:w="10488" w:type="dxa"/>
            <w:shd w:val="clear" w:color="auto" w:fill="9CC2E5" w:themeFill="accent1" w:themeFillTint="99"/>
          </w:tcPr>
          <w:p w14:paraId="6A97B795" w14:textId="144CD270" w:rsidR="001A27F1" w:rsidRDefault="001A27F1" w:rsidP="002E4FB6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  <w:lang w:val="de-DE"/>
              </w:rPr>
            </w:pPr>
            <w:r w:rsidRPr="6E0AC5FD">
              <w:rPr>
                <w:rFonts w:ascii="Calibri" w:eastAsia="Calibri" w:hAnsi="Calibri" w:cs="Calibri"/>
                <w:sz w:val="28"/>
                <w:szCs w:val="28"/>
              </w:rPr>
              <w:t xml:space="preserve">        int32_t pause</w:t>
            </w:r>
            <w:r w:rsidR="009F576B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(</w:t>
            </w:r>
            <w:r w:rsidR="009A60D7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void</w:t>
            </w:r>
            <w:r w:rsidR="009A60D7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);</w:t>
            </w:r>
          </w:p>
        </w:tc>
      </w:tr>
    </w:tbl>
    <w:p w14:paraId="58E0954C" w14:textId="4D194DA6" w:rsidR="001A27F1" w:rsidRDefault="001A27F1" w:rsidP="001A27F1">
      <w:pPr>
        <w:pStyle w:val="TextBody"/>
      </w:pPr>
    </w:p>
    <w:p w14:paraId="3ACC65CB" w14:textId="77777777" w:rsidR="001A27F1" w:rsidRDefault="001A27F1" w:rsidP="001A27F1">
      <w:pPr>
        <w:pStyle w:val="TextBody"/>
        <w:rPr>
          <w:b/>
          <w:bCs/>
        </w:rPr>
      </w:pPr>
      <w:r w:rsidRPr="6E0AC5FD">
        <w:rPr>
          <w:b/>
          <w:bCs/>
        </w:rPr>
        <w:t>Arguments:</w:t>
      </w:r>
    </w:p>
    <w:p w14:paraId="4E69E6C6" w14:textId="351858D7" w:rsidR="001A27F1" w:rsidRDefault="00524C41" w:rsidP="001A27F1">
      <w:pPr>
        <w:pStyle w:val="TextBody"/>
        <w:ind w:firstLine="709"/>
        <w:rPr>
          <w:b/>
          <w:bCs/>
        </w:rPr>
      </w:pPr>
      <w:r>
        <w:t>none</w:t>
      </w:r>
    </w:p>
    <w:p w14:paraId="4FC72573" w14:textId="77777777" w:rsidR="001A27F1" w:rsidRDefault="001A27F1" w:rsidP="001A27F1">
      <w:pPr>
        <w:pStyle w:val="TextBody"/>
        <w:rPr>
          <w:b/>
          <w:bCs/>
        </w:rPr>
      </w:pPr>
      <w:r w:rsidRPr="6E0AC5FD">
        <w:rPr>
          <w:b/>
          <w:bCs/>
        </w:rPr>
        <w:t>Return:</w:t>
      </w:r>
    </w:p>
    <w:p w14:paraId="25F49FB8" w14:textId="77777777" w:rsidR="001A27F1" w:rsidRDefault="001A27F1" w:rsidP="001A27F1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WDG_OK - Success</w:t>
      </w:r>
    </w:p>
    <w:p w14:paraId="34A021BF" w14:textId="77777777" w:rsidR="001A27F1" w:rsidRDefault="001A27F1" w:rsidP="001A27F1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54827C2A">
        <w:rPr>
          <w:rFonts w:ascii="Calibri" w:eastAsia="Calibri" w:hAnsi="Calibri" w:cs="Calibri"/>
          <w:color w:val="2F2F2F"/>
          <w:sz w:val="24"/>
        </w:rPr>
        <w:t>WDG_ERR - Failure</w:t>
      </w:r>
    </w:p>
    <w:p w14:paraId="1E86A0AD" w14:textId="7351EF5B" w:rsidR="6E0AC5FD" w:rsidRDefault="6E0AC5FD" w:rsidP="6E0AC5FD">
      <w:pPr>
        <w:pStyle w:val="TextBody"/>
      </w:pPr>
    </w:p>
    <w:p w14:paraId="29586D33" w14:textId="0D6FD001" w:rsidR="001A27F1" w:rsidRDefault="001A27F1" w:rsidP="6E0AC5FD">
      <w:pPr>
        <w:pStyle w:val="TextBody"/>
      </w:pPr>
    </w:p>
    <w:p w14:paraId="158B68CB" w14:textId="77777777" w:rsidR="000D10DA" w:rsidRDefault="000D10DA" w:rsidP="6E0AC5FD">
      <w:pPr>
        <w:pStyle w:val="TextBody"/>
      </w:pPr>
    </w:p>
    <w:p w14:paraId="4F14A9E1" w14:textId="5D9CFDBF" w:rsidR="001A27F1" w:rsidRDefault="001A27F1" w:rsidP="6E0AC5FD">
      <w:pPr>
        <w:pStyle w:val="TextBody"/>
      </w:pPr>
    </w:p>
    <w:p w14:paraId="6ABF5FE7" w14:textId="77777777" w:rsidR="00F12FEE" w:rsidRDefault="00F12FEE" w:rsidP="6E0AC5FD">
      <w:pPr>
        <w:pStyle w:val="TextBody"/>
      </w:pPr>
    </w:p>
    <w:p w14:paraId="62E2E95E" w14:textId="77777777" w:rsidR="001A27F1" w:rsidRDefault="001A27F1" w:rsidP="6E0AC5FD">
      <w:pPr>
        <w:pStyle w:val="TextBody"/>
      </w:pPr>
    </w:p>
    <w:p w14:paraId="59D9C8A3" w14:textId="3DBC63CF" w:rsidR="377B6D0B" w:rsidRDefault="377B6D0B" w:rsidP="6E0AC5FD">
      <w:pPr>
        <w:pStyle w:val="Heading3"/>
      </w:pPr>
      <w:bookmarkStart w:id="31" w:name="_Toc51668618"/>
      <w:r>
        <w:lastRenderedPageBreak/>
        <w:t>Resume Function</w:t>
      </w:r>
      <w:bookmarkEnd w:id="31"/>
    </w:p>
    <w:p w14:paraId="28E281F1" w14:textId="3918E444" w:rsidR="377B6D0B" w:rsidRDefault="00D2055B" w:rsidP="54827C2A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Resumes monitoring of a previously paused thread.</w:t>
      </w:r>
      <w:r w:rsidRPr="00D2055B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Shall be invoked from the context of the thread being monitored.</w:t>
      </w:r>
    </w:p>
    <w:p w14:paraId="1B6CB806" w14:textId="77777777" w:rsidR="009B5513" w:rsidRDefault="009B5513" w:rsidP="009B5513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 xml:space="preserve">The prototype </w:t>
      </w:r>
      <w:r>
        <w:rPr>
          <w:rFonts w:ascii="Calibri" w:eastAsia="Calibri" w:hAnsi="Calibri" w:cs="Calibri"/>
          <w:sz w:val="24"/>
        </w:rPr>
        <w:t>of the function is as follows: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6E0AC5FD" w14:paraId="02899BB7" w14:textId="77777777" w:rsidTr="6E0AC5FD">
        <w:tc>
          <w:tcPr>
            <w:tcW w:w="10488" w:type="dxa"/>
            <w:shd w:val="clear" w:color="auto" w:fill="9CC2E5" w:themeFill="accent1" w:themeFillTint="99"/>
          </w:tcPr>
          <w:p w14:paraId="378AAABF" w14:textId="40A224EB" w:rsidR="377B6D0B" w:rsidRDefault="377B6D0B" w:rsidP="6E0AC5FD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  <w:lang w:val="de-DE"/>
              </w:rPr>
            </w:pPr>
            <w:r w:rsidRPr="6E0AC5FD">
              <w:rPr>
                <w:rFonts w:ascii="Calibri" w:eastAsia="Calibri" w:hAnsi="Calibri" w:cs="Calibri"/>
                <w:sz w:val="28"/>
                <w:szCs w:val="28"/>
              </w:rPr>
              <w:t xml:space="preserve">        int32_t resume</w:t>
            </w:r>
            <w:r w:rsidR="004B3E68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(</w:t>
            </w:r>
            <w:r w:rsidR="004B3E68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void</w:t>
            </w:r>
            <w:r w:rsidR="004B3E68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 xml:space="preserve">);   </w:t>
            </w:r>
          </w:p>
        </w:tc>
      </w:tr>
    </w:tbl>
    <w:p w14:paraId="63AB96A7" w14:textId="41BCECD6" w:rsidR="6E0AC5FD" w:rsidRDefault="6E0AC5FD" w:rsidP="6E0AC5FD">
      <w:pPr>
        <w:pStyle w:val="TextBody"/>
      </w:pPr>
    </w:p>
    <w:p w14:paraId="5E272C76" w14:textId="0F141656" w:rsidR="377B6D0B" w:rsidRDefault="377B6D0B" w:rsidP="6E0AC5FD">
      <w:pPr>
        <w:pStyle w:val="TextBody"/>
        <w:rPr>
          <w:b/>
          <w:bCs/>
        </w:rPr>
      </w:pPr>
      <w:r w:rsidRPr="6E0AC5FD">
        <w:rPr>
          <w:b/>
          <w:bCs/>
        </w:rPr>
        <w:t>Arguments:</w:t>
      </w:r>
    </w:p>
    <w:p w14:paraId="50AFC429" w14:textId="38AD035E" w:rsidR="377B6D0B" w:rsidRDefault="004C3182" w:rsidP="6E0AC5FD">
      <w:pPr>
        <w:pStyle w:val="TextBody"/>
        <w:ind w:firstLine="709"/>
        <w:rPr>
          <w:b/>
          <w:bCs/>
        </w:rPr>
      </w:pPr>
      <w:r>
        <w:t>none</w:t>
      </w:r>
    </w:p>
    <w:p w14:paraId="36DF0F7E" w14:textId="13D73701" w:rsidR="377B6D0B" w:rsidRDefault="377B6D0B" w:rsidP="6E0AC5FD">
      <w:pPr>
        <w:pStyle w:val="TextBody"/>
        <w:rPr>
          <w:b/>
          <w:bCs/>
        </w:rPr>
      </w:pPr>
      <w:r w:rsidRPr="6E0AC5FD">
        <w:rPr>
          <w:b/>
          <w:bCs/>
        </w:rPr>
        <w:t>Return:</w:t>
      </w:r>
    </w:p>
    <w:p w14:paraId="4DF61363" w14:textId="5A51A888" w:rsidR="377B6D0B" w:rsidRDefault="377B6D0B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WDG_OK - Success</w:t>
      </w:r>
    </w:p>
    <w:p w14:paraId="27A7307B" w14:textId="1AEF96FC" w:rsidR="54827C2A" w:rsidRDefault="377B6D0B" w:rsidP="001A27F1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WDG_ERR - Failure</w:t>
      </w:r>
      <w:r w:rsidRPr="54827C2A">
        <w:rPr>
          <w:rFonts w:ascii="Calibri" w:eastAsia="Calibri" w:hAnsi="Calibri" w:cs="Calibri"/>
          <w:sz w:val="28"/>
          <w:szCs w:val="28"/>
        </w:rPr>
        <w:t xml:space="preserve">       </w:t>
      </w:r>
    </w:p>
    <w:p w14:paraId="74800E6C" w14:textId="77777777" w:rsidR="001A27F1" w:rsidRPr="001A27F1" w:rsidRDefault="001A27F1" w:rsidP="001A27F1">
      <w:pPr>
        <w:ind w:firstLine="720"/>
        <w:rPr>
          <w:rFonts w:ascii="Calibri" w:eastAsia="Calibri" w:hAnsi="Calibri" w:cs="Calibri"/>
          <w:color w:val="2F2F2F"/>
          <w:sz w:val="24"/>
        </w:rPr>
      </w:pPr>
    </w:p>
    <w:p w14:paraId="381A2AEF" w14:textId="381B86BC" w:rsidR="17676FE4" w:rsidRDefault="17676FE4" w:rsidP="6E0AC5FD">
      <w:pPr>
        <w:pStyle w:val="Heading3"/>
      </w:pPr>
      <w:bookmarkStart w:id="32" w:name="_Toc51668619"/>
      <w:r>
        <w:t>Stop Function</w:t>
      </w:r>
      <w:bookmarkEnd w:id="32"/>
    </w:p>
    <w:p w14:paraId="1992534E" w14:textId="625152E9" w:rsidR="6E0AC5FD" w:rsidRDefault="000071D1" w:rsidP="54827C2A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Stop </w:t>
      </w:r>
      <w:r w:rsidR="17676FE4" w:rsidRPr="54827C2A">
        <w:rPr>
          <w:rFonts w:ascii="Calibri" w:eastAsia="Calibri" w:hAnsi="Calibri" w:cs="Calibri"/>
          <w:sz w:val="24"/>
        </w:rPr>
        <w:t xml:space="preserve">monitoring of </w:t>
      </w:r>
      <w:r>
        <w:rPr>
          <w:rFonts w:ascii="Calibri" w:eastAsia="Calibri" w:hAnsi="Calibri" w:cs="Calibri"/>
          <w:sz w:val="24"/>
        </w:rPr>
        <w:t xml:space="preserve">a monitored </w:t>
      </w:r>
      <w:r w:rsidR="17676FE4" w:rsidRPr="54827C2A">
        <w:rPr>
          <w:rFonts w:ascii="Calibri" w:eastAsia="Calibri" w:hAnsi="Calibri" w:cs="Calibri"/>
          <w:sz w:val="24"/>
        </w:rPr>
        <w:t xml:space="preserve">thread. </w:t>
      </w:r>
      <w:r w:rsidR="2A3451F8" w:rsidRPr="54827C2A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>Shall be invoked from the context of the thread being monitored.</w:t>
      </w:r>
    </w:p>
    <w:p w14:paraId="206737AB" w14:textId="77777777" w:rsidR="009B5513" w:rsidRDefault="009B5513" w:rsidP="009B5513">
      <w:pPr>
        <w:rPr>
          <w:rFonts w:ascii="Calibri" w:eastAsia="Calibri" w:hAnsi="Calibri" w:cs="Calibri"/>
          <w:sz w:val="24"/>
          <w:lang w:val="de-DE"/>
        </w:rPr>
      </w:pPr>
      <w:r w:rsidRPr="54827C2A">
        <w:rPr>
          <w:rFonts w:ascii="Calibri" w:eastAsia="Calibri" w:hAnsi="Calibri" w:cs="Calibri"/>
          <w:sz w:val="24"/>
        </w:rPr>
        <w:t xml:space="preserve">The prototype </w:t>
      </w:r>
      <w:r>
        <w:rPr>
          <w:rFonts w:ascii="Calibri" w:eastAsia="Calibri" w:hAnsi="Calibri" w:cs="Calibri"/>
          <w:sz w:val="24"/>
        </w:rPr>
        <w:t>of the function is as follows: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488"/>
      </w:tblGrid>
      <w:tr w:rsidR="6E0AC5FD" w14:paraId="62F70C6C" w14:textId="77777777" w:rsidTr="6E0AC5FD">
        <w:tc>
          <w:tcPr>
            <w:tcW w:w="10488" w:type="dxa"/>
            <w:shd w:val="clear" w:color="auto" w:fill="9CC2E5" w:themeFill="accent1" w:themeFillTint="99"/>
          </w:tcPr>
          <w:p w14:paraId="64C23330" w14:textId="391B8425" w:rsidR="17676FE4" w:rsidRDefault="17676FE4" w:rsidP="6E0AC5FD">
            <w:pPr>
              <w:spacing w:line="259" w:lineRule="auto"/>
              <w:rPr>
                <w:rFonts w:ascii="Calibri" w:eastAsia="Calibri" w:hAnsi="Calibri" w:cs="Calibri"/>
                <w:sz w:val="28"/>
                <w:szCs w:val="28"/>
                <w:lang w:val="de-DE"/>
              </w:rPr>
            </w:pPr>
            <w:r w:rsidRPr="6E0AC5FD">
              <w:rPr>
                <w:rFonts w:ascii="Calibri" w:eastAsia="Calibri" w:hAnsi="Calibri" w:cs="Calibri"/>
                <w:sz w:val="28"/>
                <w:szCs w:val="28"/>
              </w:rPr>
              <w:t xml:space="preserve">        int32_t stop</w:t>
            </w:r>
            <w:r w:rsidR="00EA6F99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(</w:t>
            </w:r>
            <w:r w:rsidR="00EA6F99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void</w:t>
            </w:r>
            <w:r w:rsidR="00EA6F99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6E0AC5FD">
              <w:rPr>
                <w:rFonts w:ascii="Calibri" w:eastAsia="Calibri" w:hAnsi="Calibri" w:cs="Calibri"/>
                <w:sz w:val="28"/>
                <w:szCs w:val="28"/>
              </w:rPr>
              <w:t>);</w:t>
            </w:r>
          </w:p>
        </w:tc>
      </w:tr>
    </w:tbl>
    <w:p w14:paraId="06E29505" w14:textId="2DF91CD7" w:rsidR="6E0AC5FD" w:rsidRDefault="6E0AC5FD" w:rsidP="6E0AC5FD">
      <w:pPr>
        <w:pStyle w:val="TextBody"/>
        <w:rPr>
          <w:b/>
          <w:bCs/>
        </w:rPr>
      </w:pPr>
    </w:p>
    <w:p w14:paraId="727927F7" w14:textId="0F141656" w:rsidR="17676FE4" w:rsidRDefault="17676FE4" w:rsidP="6E0AC5FD">
      <w:pPr>
        <w:pStyle w:val="TextBody"/>
        <w:rPr>
          <w:b/>
          <w:bCs/>
        </w:rPr>
      </w:pPr>
      <w:r w:rsidRPr="6E0AC5FD">
        <w:rPr>
          <w:b/>
          <w:bCs/>
        </w:rPr>
        <w:t>Arguments:</w:t>
      </w:r>
    </w:p>
    <w:p w14:paraId="68E5CC9A" w14:textId="71555D96" w:rsidR="17676FE4" w:rsidRDefault="0045193A" w:rsidP="6E0AC5FD">
      <w:pPr>
        <w:pStyle w:val="TextBody"/>
        <w:ind w:firstLine="709"/>
        <w:rPr>
          <w:b/>
          <w:bCs/>
        </w:rPr>
      </w:pPr>
      <w:r>
        <w:t>none</w:t>
      </w:r>
    </w:p>
    <w:p w14:paraId="2AEE728E" w14:textId="13D73701" w:rsidR="17676FE4" w:rsidRDefault="17676FE4" w:rsidP="6E0AC5FD">
      <w:pPr>
        <w:pStyle w:val="TextBody"/>
        <w:rPr>
          <w:b/>
          <w:bCs/>
        </w:rPr>
      </w:pPr>
      <w:r w:rsidRPr="6E0AC5FD">
        <w:rPr>
          <w:b/>
          <w:bCs/>
        </w:rPr>
        <w:t>Return:</w:t>
      </w:r>
    </w:p>
    <w:p w14:paraId="079B9F20" w14:textId="5A51A888" w:rsidR="17676FE4" w:rsidRDefault="17676FE4" w:rsidP="6E0AC5FD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1BA81029">
        <w:rPr>
          <w:rFonts w:ascii="Calibri" w:eastAsia="Calibri" w:hAnsi="Calibri" w:cs="Calibri"/>
          <w:color w:val="2F2F2F"/>
          <w:sz w:val="24"/>
        </w:rPr>
        <w:t>WDG_OK - Success</w:t>
      </w:r>
    </w:p>
    <w:p w14:paraId="065B7BD1" w14:textId="18F8E037" w:rsidR="00726F9E" w:rsidRPr="00B37F91" w:rsidRDefault="17676FE4" w:rsidP="54827C2A">
      <w:pPr>
        <w:ind w:firstLine="720"/>
        <w:rPr>
          <w:rFonts w:ascii="Calibri" w:eastAsia="Calibri" w:hAnsi="Calibri" w:cs="Calibri"/>
          <w:color w:val="2F2F2F"/>
          <w:sz w:val="24"/>
        </w:rPr>
      </w:pPr>
      <w:r w:rsidRPr="54827C2A">
        <w:rPr>
          <w:rFonts w:ascii="Calibri" w:eastAsia="Calibri" w:hAnsi="Calibri" w:cs="Calibri"/>
          <w:color w:val="2F2F2F"/>
          <w:sz w:val="24"/>
        </w:rPr>
        <w:t>WDG_ERR</w:t>
      </w:r>
      <w:r w:rsidR="56F37674" w:rsidRPr="54827C2A">
        <w:rPr>
          <w:rFonts w:ascii="Calibri" w:eastAsia="Calibri" w:hAnsi="Calibri" w:cs="Calibri"/>
          <w:color w:val="2F2F2F"/>
          <w:sz w:val="24"/>
        </w:rPr>
        <w:t xml:space="preserve"> – </w:t>
      </w:r>
      <w:r w:rsidRPr="54827C2A">
        <w:rPr>
          <w:rFonts w:ascii="Calibri" w:eastAsia="Calibri" w:hAnsi="Calibri" w:cs="Calibri"/>
          <w:color w:val="2F2F2F"/>
          <w:sz w:val="24"/>
        </w:rPr>
        <w:t>Failure</w:t>
      </w:r>
    </w:p>
    <w:p w14:paraId="5E27D8B4" w14:textId="29BF3369" w:rsidR="00726F9E" w:rsidRPr="00B37F91" w:rsidRDefault="00726F9E" w:rsidP="00AB13D9">
      <w:pPr>
        <w:pStyle w:val="TextBody"/>
        <w:rPr>
          <w:lang w:val="en-US"/>
        </w:rPr>
      </w:pPr>
    </w:p>
    <w:p w14:paraId="5E27D8D0" w14:textId="77777777" w:rsidR="006C1B6D" w:rsidRPr="00B37F91" w:rsidRDefault="006C1B6D" w:rsidP="00AA6C9A">
      <w:pPr>
        <w:pStyle w:val="TextBody"/>
        <w:rPr>
          <w:lang w:val="en-US"/>
        </w:rPr>
      </w:pPr>
    </w:p>
    <w:p w14:paraId="5E27D8D1" w14:textId="77777777" w:rsidR="005E77C4" w:rsidRPr="00B37F91" w:rsidRDefault="005E77C4" w:rsidP="00A6788A">
      <w:pPr>
        <w:pStyle w:val="TextBody"/>
        <w:rPr>
          <w:lang w:val="en-US"/>
        </w:rPr>
        <w:sectPr w:rsidR="005E77C4" w:rsidRPr="00B37F91" w:rsidSect="008A6A9A">
          <w:headerReference w:type="even" r:id="rId31"/>
          <w:footerReference w:type="even" r:id="rId32"/>
          <w:headerReference w:type="first" r:id="rId33"/>
          <w:footerReference w:type="first" r:id="rId34"/>
          <w:type w:val="oddPage"/>
          <w:pgSz w:w="11906" w:h="16838" w:code="9"/>
          <w:pgMar w:top="851" w:right="709" w:bottom="709" w:left="709" w:header="567" w:footer="567" w:gutter="0"/>
          <w:cols w:space="708"/>
          <w:titlePg/>
          <w:docGrid w:linePitch="360"/>
        </w:sectPr>
      </w:pPr>
    </w:p>
    <w:p w14:paraId="5E27D8D2" w14:textId="77777777" w:rsidR="006C1B6D" w:rsidRPr="00B37F91" w:rsidRDefault="006C1B6D" w:rsidP="00726F9E">
      <w:pPr>
        <w:pStyle w:val="Appendix1"/>
      </w:pPr>
      <w:bookmarkStart w:id="33" w:name="_Toc14192760"/>
      <w:bookmarkStart w:id="34" w:name="_Toc51668620"/>
      <w:bookmarkEnd w:id="33"/>
      <w:bookmarkEnd w:id="34"/>
    </w:p>
    <w:p w14:paraId="3C71A9F7" w14:textId="2E435077" w:rsidR="00726F9E" w:rsidRPr="00B37F91" w:rsidRDefault="00726F9E" w:rsidP="54827C2A">
      <w:pPr>
        <w:pStyle w:val="Appendix2"/>
        <w:rPr>
          <w:lang w:val="en-US"/>
        </w:rPr>
      </w:pPr>
      <w:bookmarkStart w:id="35" w:name="_Toc51668621"/>
      <w:r w:rsidRPr="54827C2A">
        <w:rPr>
          <w:lang w:val="en-US"/>
        </w:rPr>
        <w:t>List of Figures</w:t>
      </w:r>
      <w:bookmarkEnd w:id="35"/>
    </w:p>
    <w:p w14:paraId="5FEA76A2" w14:textId="4695F655" w:rsidR="00726F9E" w:rsidRPr="00B37F91" w:rsidRDefault="00726F9E" w:rsidP="1BA81029">
      <w:pPr>
        <w:pStyle w:val="TextBody"/>
        <w:rPr>
          <w:lang w:val="en-US"/>
        </w:rPr>
      </w:pPr>
    </w:p>
    <w:p w14:paraId="73205C3C" w14:textId="2DEB1177" w:rsidR="54827C2A" w:rsidRDefault="54827C2A" w:rsidP="54827C2A">
      <w:pPr>
        <w:pStyle w:val="TextBody"/>
        <w:rPr>
          <w:b/>
          <w:bCs/>
          <w:noProof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9"/>
        <w:gridCol w:w="5239"/>
      </w:tblGrid>
      <w:tr w:rsidR="00E34569" w14:paraId="59D08671" w14:textId="77777777" w:rsidTr="00E34569">
        <w:tc>
          <w:tcPr>
            <w:tcW w:w="5239" w:type="dxa"/>
          </w:tcPr>
          <w:p w14:paraId="2071B7F8" w14:textId="2EABA511" w:rsidR="00E34569" w:rsidRPr="00E34569" w:rsidRDefault="00E34569" w:rsidP="54827C2A">
            <w:pPr>
              <w:pStyle w:val="TextBody"/>
              <w:rPr>
                <w:b/>
                <w:bCs/>
                <w:noProof/>
                <w:sz w:val="22"/>
                <w:szCs w:val="22"/>
                <w:lang w:val="en-US"/>
              </w:rPr>
            </w:pPr>
            <w:r w:rsidRPr="00E34569">
              <w:rPr>
                <w:b/>
                <w:bCs/>
                <w:noProof/>
                <w:sz w:val="22"/>
                <w:szCs w:val="22"/>
                <w:lang w:val="en-US"/>
              </w:rPr>
              <w:t>Figure</w:t>
            </w:r>
          </w:p>
        </w:tc>
        <w:tc>
          <w:tcPr>
            <w:tcW w:w="5239" w:type="dxa"/>
          </w:tcPr>
          <w:p w14:paraId="45AB5B0B" w14:textId="1D9AFFA7" w:rsidR="00E34569" w:rsidRPr="00E34569" w:rsidRDefault="00E34569" w:rsidP="54827C2A">
            <w:pPr>
              <w:pStyle w:val="TextBody"/>
              <w:rPr>
                <w:b/>
                <w:bCs/>
                <w:noProof/>
                <w:sz w:val="22"/>
                <w:szCs w:val="22"/>
                <w:lang w:val="en-US"/>
              </w:rPr>
            </w:pPr>
            <w:r w:rsidRPr="00E34569">
              <w:rPr>
                <w:b/>
                <w:bCs/>
                <w:noProof/>
                <w:sz w:val="22"/>
                <w:szCs w:val="22"/>
                <w:lang w:val="en-US"/>
              </w:rPr>
              <w:t>Description</w:t>
            </w:r>
          </w:p>
        </w:tc>
      </w:tr>
      <w:tr w:rsidR="00E34569" w14:paraId="57D61F12" w14:textId="77777777" w:rsidTr="00E34569">
        <w:tc>
          <w:tcPr>
            <w:tcW w:w="5239" w:type="dxa"/>
          </w:tcPr>
          <w:p w14:paraId="2FC287E6" w14:textId="2233EA16" w:rsidR="00E34569" w:rsidRPr="00E34569" w:rsidRDefault="00E34569" w:rsidP="54827C2A">
            <w:pPr>
              <w:pStyle w:val="TextBody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Figure 1</w:t>
            </w:r>
          </w:p>
        </w:tc>
        <w:bookmarkStart w:id="36" w:name="fig1"/>
        <w:tc>
          <w:tcPr>
            <w:tcW w:w="5239" w:type="dxa"/>
          </w:tcPr>
          <w:p w14:paraId="54E45D24" w14:textId="1C589C4A" w:rsidR="00E34569" w:rsidRPr="00E34569" w:rsidRDefault="00CC33B3" w:rsidP="54827C2A">
            <w:pPr>
              <w:pStyle w:val="TextBody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fldChar w:fldCharType="begin"/>
            </w:r>
            <w:r>
              <w:rPr>
                <w:noProof/>
                <w:lang w:val="en-US"/>
              </w:rPr>
              <w:instrText>HYPERLINK  \l "f1"</w:instrText>
            </w:r>
            <w:r>
              <w:rPr>
                <w:noProof/>
                <w:lang w:val="en-US"/>
              </w:rPr>
            </w:r>
            <w:r>
              <w:rPr>
                <w:noProof/>
                <w:lang w:val="en-US"/>
              </w:rPr>
              <w:fldChar w:fldCharType="separate"/>
            </w:r>
            <w:r w:rsidR="00E34569" w:rsidRPr="00CC33B3">
              <w:rPr>
                <w:rStyle w:val="Hyperlink"/>
                <w:noProof/>
                <w:lang w:val="en-US"/>
              </w:rPr>
              <w:t>Health Mana</w:t>
            </w:r>
            <w:r w:rsidR="00E34569" w:rsidRPr="00CC33B3">
              <w:rPr>
                <w:rStyle w:val="Hyperlink"/>
                <w:noProof/>
                <w:lang w:val="en-US"/>
              </w:rPr>
              <w:t>g</w:t>
            </w:r>
            <w:r w:rsidR="00E34569" w:rsidRPr="00CC33B3">
              <w:rPr>
                <w:rStyle w:val="Hyperlink"/>
                <w:noProof/>
                <w:lang w:val="en-US"/>
              </w:rPr>
              <w:t>e</w:t>
            </w:r>
            <w:r w:rsidR="00E34569" w:rsidRPr="00CC33B3">
              <w:rPr>
                <w:rStyle w:val="Hyperlink"/>
                <w:noProof/>
                <w:lang w:val="en-US"/>
              </w:rPr>
              <w:t>m</w:t>
            </w:r>
            <w:r w:rsidR="00E34569" w:rsidRPr="00CC33B3">
              <w:rPr>
                <w:rStyle w:val="Hyperlink"/>
                <w:noProof/>
                <w:lang w:val="en-US"/>
              </w:rPr>
              <w:t>e</w:t>
            </w:r>
            <w:r w:rsidR="00E34569" w:rsidRPr="00CC33B3">
              <w:rPr>
                <w:rStyle w:val="Hyperlink"/>
                <w:noProof/>
                <w:lang w:val="en-US"/>
              </w:rPr>
              <w:t>n</w:t>
            </w:r>
            <w:r w:rsidR="00E34569" w:rsidRPr="00CC33B3">
              <w:rPr>
                <w:rStyle w:val="Hyperlink"/>
                <w:noProof/>
                <w:lang w:val="en-US"/>
              </w:rPr>
              <w:t>t</w:t>
            </w:r>
            <w:r w:rsidR="00E34569" w:rsidRPr="00CC33B3">
              <w:rPr>
                <w:rStyle w:val="Hyperlink"/>
                <w:noProof/>
                <w:lang w:val="en-US"/>
              </w:rPr>
              <w:t xml:space="preserve"> </w:t>
            </w:r>
            <w:r w:rsidR="00E34569" w:rsidRPr="00CC33B3">
              <w:rPr>
                <w:rStyle w:val="Hyperlink"/>
                <w:noProof/>
                <w:lang w:val="en-US"/>
              </w:rPr>
              <w:t>C</w:t>
            </w:r>
            <w:r w:rsidR="00E34569" w:rsidRPr="00CC33B3">
              <w:rPr>
                <w:rStyle w:val="Hyperlink"/>
                <w:noProof/>
                <w:lang w:val="en-US"/>
              </w:rPr>
              <w:t>o</w:t>
            </w:r>
            <w:r w:rsidR="00E34569" w:rsidRPr="00CC33B3">
              <w:rPr>
                <w:rStyle w:val="Hyperlink"/>
                <w:noProof/>
                <w:lang w:val="en-US"/>
              </w:rPr>
              <w:t>n</w:t>
            </w:r>
            <w:r w:rsidR="00E34569" w:rsidRPr="00CC33B3">
              <w:rPr>
                <w:rStyle w:val="Hyperlink"/>
                <w:noProof/>
                <w:lang w:val="en-US"/>
              </w:rPr>
              <w:t>c</w:t>
            </w:r>
            <w:r w:rsidR="00E34569" w:rsidRPr="00CC33B3">
              <w:rPr>
                <w:rStyle w:val="Hyperlink"/>
                <w:noProof/>
                <w:lang w:val="en-US"/>
              </w:rPr>
              <w:t>ept</w:t>
            </w:r>
            <w:bookmarkEnd w:id="36"/>
            <w:r>
              <w:rPr>
                <w:noProof/>
                <w:lang w:val="en-US"/>
              </w:rPr>
              <w:fldChar w:fldCharType="end"/>
            </w:r>
          </w:p>
        </w:tc>
      </w:tr>
      <w:tr w:rsidR="00E34569" w14:paraId="4958C9D8" w14:textId="77777777" w:rsidTr="00E34569">
        <w:tc>
          <w:tcPr>
            <w:tcW w:w="5239" w:type="dxa"/>
          </w:tcPr>
          <w:p w14:paraId="4C72CC15" w14:textId="65074162" w:rsidR="00E34569" w:rsidRDefault="00E34569" w:rsidP="54827C2A">
            <w:pPr>
              <w:pStyle w:val="TextBody"/>
              <w:rPr>
                <w:b/>
                <w:bCs/>
                <w:noProof/>
                <w:lang w:val="en-US"/>
              </w:rPr>
            </w:pPr>
            <w:r w:rsidRPr="00E34569">
              <w:rPr>
                <w:noProof/>
                <w:lang w:val="en-US"/>
              </w:rPr>
              <w:t>Figure</w:t>
            </w:r>
            <w:r>
              <w:rPr>
                <w:b/>
                <w:bCs/>
                <w:noProof/>
                <w:lang w:val="en-US"/>
              </w:rPr>
              <w:t xml:space="preserve"> </w:t>
            </w:r>
            <w:r w:rsidRPr="00E34569">
              <w:rPr>
                <w:noProof/>
                <w:lang w:val="en-US"/>
              </w:rPr>
              <w:t>2</w:t>
            </w:r>
          </w:p>
        </w:tc>
        <w:tc>
          <w:tcPr>
            <w:tcW w:w="5239" w:type="dxa"/>
          </w:tcPr>
          <w:p w14:paraId="6B0C1399" w14:textId="3A1F25FB" w:rsidR="00E34569" w:rsidRPr="00E34569" w:rsidRDefault="00CC33B3" w:rsidP="54827C2A">
            <w:pPr>
              <w:pStyle w:val="TextBody"/>
              <w:rPr>
                <w:noProof/>
                <w:lang w:val="en-US"/>
              </w:rPr>
            </w:pPr>
            <w:hyperlink w:anchor="fig2" w:history="1">
              <w:r w:rsidR="00E34569" w:rsidRPr="00CC33B3">
                <w:rPr>
                  <w:rStyle w:val="Hyperlink"/>
                  <w:noProof/>
                  <w:lang w:val="en-US"/>
                </w:rPr>
                <w:t>Low and Hig</w:t>
              </w:r>
              <w:r w:rsidR="00E34569" w:rsidRPr="00CC33B3">
                <w:rPr>
                  <w:rStyle w:val="Hyperlink"/>
                  <w:noProof/>
                  <w:lang w:val="en-US"/>
                </w:rPr>
                <w:t>h</w:t>
              </w:r>
              <w:r w:rsidR="00E34569" w:rsidRPr="00CC33B3">
                <w:rPr>
                  <w:rStyle w:val="Hyperlink"/>
                  <w:noProof/>
                  <w:lang w:val="en-US"/>
                </w:rPr>
                <w:t xml:space="preserve"> watermark miss</w:t>
              </w:r>
            </w:hyperlink>
          </w:p>
        </w:tc>
      </w:tr>
    </w:tbl>
    <w:p w14:paraId="5AB589BC" w14:textId="10782E98" w:rsidR="54827C2A" w:rsidRDefault="54827C2A" w:rsidP="54827C2A">
      <w:pPr>
        <w:pStyle w:val="TextBody"/>
        <w:rPr>
          <w:b/>
          <w:bCs/>
          <w:noProof/>
          <w:lang w:val="en-US"/>
        </w:rPr>
      </w:pPr>
    </w:p>
    <w:p w14:paraId="3815AFF2" w14:textId="40AD75C3" w:rsidR="54827C2A" w:rsidRDefault="54827C2A" w:rsidP="54827C2A">
      <w:pPr>
        <w:pStyle w:val="TextBody"/>
        <w:rPr>
          <w:b/>
          <w:bCs/>
          <w:noProof/>
          <w:lang w:val="en-US"/>
        </w:rPr>
      </w:pPr>
    </w:p>
    <w:p w14:paraId="2A2EE292" w14:textId="16793CE4" w:rsidR="54827C2A" w:rsidRDefault="54827C2A" w:rsidP="54827C2A">
      <w:pPr>
        <w:pStyle w:val="TextBody"/>
        <w:rPr>
          <w:b/>
          <w:bCs/>
          <w:noProof/>
          <w:lang w:val="en-US"/>
        </w:rPr>
      </w:pPr>
    </w:p>
    <w:p w14:paraId="5E27D8D5" w14:textId="2DD6D0A1" w:rsidR="00726F9E" w:rsidRPr="00B37F91" w:rsidRDefault="00726F9E" w:rsidP="54827C2A">
      <w:pPr>
        <w:pStyle w:val="TextBody"/>
        <w:rPr>
          <w:b/>
          <w:bCs/>
          <w:noProof/>
          <w:lang w:val="en-US"/>
        </w:rPr>
        <w:sectPr w:rsidR="00726F9E" w:rsidRPr="00B37F91" w:rsidSect="00E9705D">
          <w:headerReference w:type="first" r:id="rId35"/>
          <w:footerReference w:type="first" r:id="rId36"/>
          <w:type w:val="oddPage"/>
          <w:pgSz w:w="11906" w:h="16838" w:code="9"/>
          <w:pgMar w:top="851" w:right="709" w:bottom="709" w:left="709" w:header="567" w:footer="567" w:gutter="0"/>
          <w:cols w:space="708"/>
          <w:titlePg/>
          <w:docGrid w:linePitch="360"/>
        </w:sectPr>
      </w:pPr>
    </w:p>
    <w:p w14:paraId="5E27D8D6" w14:textId="77777777" w:rsidR="00914F62" w:rsidRPr="00B37F91" w:rsidRDefault="00914F62" w:rsidP="00726F9E">
      <w:pPr>
        <w:pStyle w:val="Appendix1"/>
      </w:pPr>
      <w:bookmarkStart w:id="37" w:name="_Toc14192762"/>
      <w:bookmarkStart w:id="38" w:name="_Toc51668622"/>
      <w:bookmarkEnd w:id="37"/>
      <w:bookmarkEnd w:id="38"/>
    </w:p>
    <w:p w14:paraId="5E27D8D7" w14:textId="32F0AAB3" w:rsidR="007943EF" w:rsidRDefault="00297388" w:rsidP="00B13259">
      <w:pPr>
        <w:pStyle w:val="Appendix2"/>
        <w:rPr>
          <w:lang w:val="en-US"/>
        </w:rPr>
      </w:pPr>
      <w:bookmarkStart w:id="39" w:name="_Toc14192763"/>
      <w:bookmarkStart w:id="40" w:name="_Toc51668623"/>
      <w:r w:rsidRPr="54827C2A">
        <w:rPr>
          <w:lang w:val="en-US"/>
        </w:rPr>
        <w:t>List of Tables</w:t>
      </w:r>
      <w:bookmarkEnd w:id="39"/>
      <w:bookmarkEnd w:id="40"/>
    </w:p>
    <w:p w14:paraId="41F018B5" w14:textId="3573091E" w:rsidR="00297388" w:rsidRPr="00297388" w:rsidRDefault="00297388" w:rsidP="00297388">
      <w:pPr>
        <w:pStyle w:val="TextBody"/>
        <w:rPr>
          <w:lang w:val="en-US"/>
        </w:rPr>
      </w:pPr>
    </w:p>
    <w:p w14:paraId="5E27D8FB" w14:textId="163E991A" w:rsidR="007943EF" w:rsidRPr="00B37F91" w:rsidRDefault="007943EF" w:rsidP="54827C2A"/>
    <w:sectPr w:rsidR="007943EF" w:rsidRPr="00B37F91" w:rsidSect="00B13259">
      <w:headerReference w:type="even" r:id="rId37"/>
      <w:footerReference w:type="even" r:id="rId38"/>
      <w:type w:val="continuous"/>
      <w:pgSz w:w="11906" w:h="16838" w:code="9"/>
      <w:pgMar w:top="851" w:right="709" w:bottom="709" w:left="709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9217E3" w14:textId="77777777" w:rsidR="00DC1303" w:rsidRDefault="00DC1303" w:rsidP="00EA5365">
      <w:r>
        <w:separator/>
      </w:r>
    </w:p>
  </w:endnote>
  <w:endnote w:type="continuationSeparator" w:id="0">
    <w:p w14:paraId="182449A2" w14:textId="77777777" w:rsidR="00DC1303" w:rsidRDefault="00DC1303" w:rsidP="00EA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7" w14:textId="77777777" w:rsidR="00926A97" w:rsidRPr="00E33B93" w:rsidRDefault="00926A97" w:rsidP="00E33B93">
    <w:pPr>
      <w:pStyle w:val="Footer"/>
    </w:pPr>
    <w:r w:rsidRPr="00E33B93">
      <w:fldChar w:fldCharType="begin"/>
    </w:r>
    <w:r w:rsidRPr="00E33B93">
      <w:instrText xml:space="preserve"> PAGE  \* ROMAN  \* MERGEFORMAT </w:instrText>
    </w:r>
    <w:r w:rsidRPr="00E33B93">
      <w:fldChar w:fldCharType="separate"/>
    </w:r>
    <w:r w:rsidR="00D325D3">
      <w:rPr>
        <w:noProof/>
      </w:rPr>
      <w:t>VIII</w:t>
    </w:r>
    <w:r w:rsidRPr="00E33B93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8" w14:textId="2B9889C5" w:rsidR="00926A97" w:rsidRDefault="00926A97" w:rsidP="0073110D">
    <w:pPr>
      <w:pStyle w:val="Heading2"/>
      <w:numPr>
        <w:ilvl w:val="0"/>
        <w:numId w:val="0"/>
      </w:numPr>
      <w:pBdr>
        <w:top w:val="single" w:sz="4" w:space="1" w:color="ED7D31" w:themeColor="accent2"/>
      </w:pBdr>
      <w:ind w:left="397"/>
    </w:pPr>
    <w:r>
      <w:fldChar w:fldCharType="begin"/>
    </w:r>
    <w:r>
      <w:instrText xml:space="preserve"> TITLE  \* Caps  \* MERGEFORMAT </w:instrText>
    </w:r>
    <w:r>
      <w:fldChar w:fldCharType="end"/>
    </w:r>
    <w:r>
      <w:fldChar w:fldCharType="begin"/>
    </w:r>
    <w:r>
      <w:instrText xml:space="preserve"> TITLE 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A" w14:textId="77777777" w:rsidR="00926A97" w:rsidRPr="00E33B93" w:rsidRDefault="00926A97" w:rsidP="00E33B93">
    <w:pPr>
      <w:pStyle w:val="Footer"/>
      <w:pBdr>
        <w:top w:val="none" w:sz="0" w:space="0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C" w14:textId="0F4812E3" w:rsidR="00926A97" w:rsidRDefault="00926A97" w:rsidP="00E33B93">
    <w:pPr>
      <w:pStyle w:val="Footer"/>
      <w:tabs>
        <w:tab w:val="clear" w:pos="10490"/>
        <w:tab w:val="right" w:pos="10488"/>
      </w:tabs>
    </w:pPr>
    <w:r>
      <w:tab/>
    </w:r>
    <w:r>
      <w:fldChar w:fldCharType="begin"/>
    </w:r>
    <w:r>
      <w:instrText xml:space="preserve"> PAGE  \* ROMAN  \* MERGEFORMAT </w:instrText>
    </w:r>
    <w:r>
      <w:fldChar w:fldCharType="separate"/>
    </w:r>
    <w:r w:rsidR="007540E7">
      <w:rPr>
        <w:noProof/>
      </w:rPr>
      <w:t>III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E" w14:textId="54434519" w:rsidR="00926A97" w:rsidRDefault="00926A97" w:rsidP="00D9524E">
    <w:pPr>
      <w:pStyle w:val="Footer"/>
      <w:tabs>
        <w:tab w:val="clear" w:pos="10490"/>
        <w:tab w:val="right" w:pos="10488"/>
      </w:tabs>
    </w:pPr>
    <w:r>
      <w:tab/>
    </w:r>
    <w:r>
      <w:fldChar w:fldCharType="begin"/>
    </w:r>
    <w:r>
      <w:instrText xml:space="preserve"> PAGE  \* ROMAN  \* MERGEFORMAT </w:instrText>
    </w:r>
    <w:r>
      <w:fldChar w:fldCharType="separate"/>
    </w:r>
    <w:r w:rsidR="007540E7">
      <w:rPr>
        <w:noProof/>
      </w:rPr>
      <w:t>V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23" w14:textId="77777777" w:rsidR="00926A97" w:rsidRPr="00810731" w:rsidRDefault="00926A97" w:rsidP="00E33B93">
    <w:pPr>
      <w:pStyle w:val="Footer"/>
      <w:tabs>
        <w:tab w:val="clear" w:pos="10490"/>
        <w:tab w:val="right" w:pos="10488"/>
      </w:tabs>
      <w:rPr>
        <w:rStyle w:val="Heading2Char"/>
        <w:lang w:val="de-DE"/>
      </w:rPr>
    </w:pPr>
    <w:r w:rsidRPr="00861D7A">
      <w:fldChar w:fldCharType="begin"/>
    </w:r>
    <w:r w:rsidRPr="00810731">
      <w:rPr>
        <w:lang w:val="de-DE"/>
      </w:rPr>
      <w:instrText xml:space="preserve"> TITLE  \* Caps  \* MERGEFORMAT </w:instrText>
    </w:r>
    <w:r w:rsidRPr="00861D7A">
      <w:fldChar w:fldCharType="end"/>
    </w:r>
    <w:r w:rsidRPr="00861D7A">
      <w:fldChar w:fldCharType="begin"/>
    </w:r>
    <w:r w:rsidRPr="00810731">
      <w:rPr>
        <w:lang w:val="de-DE"/>
      </w:rPr>
      <w:instrText xml:space="preserve"> TITLE   \* MERGEFORMAT </w:instrText>
    </w:r>
    <w:r w:rsidRPr="00861D7A">
      <w:fldChar w:fldCharType="end"/>
    </w:r>
    <w:r w:rsidRPr="00861D7A">
      <w:fldChar w:fldCharType="begin"/>
    </w:r>
    <w:r w:rsidRPr="00810731">
      <w:rPr>
        <w:lang w:val="de-DE"/>
      </w:rPr>
      <w:instrText xml:space="preserve"> PAGE  \* Arabic  \* MERGEFORMAT </w:instrText>
    </w:r>
    <w:r w:rsidRPr="00861D7A">
      <w:fldChar w:fldCharType="separate"/>
    </w:r>
    <w:r>
      <w:rPr>
        <w:noProof/>
        <w:lang w:val="de-DE"/>
      </w:rPr>
      <w:t>2</w:t>
    </w:r>
    <w:r w:rsidRPr="00861D7A">
      <w:fldChar w:fldCharType="end"/>
    </w:r>
    <w:r w:rsidRPr="00810731">
      <w:rPr>
        <w:lang w:val="de-DE"/>
      </w:rPr>
      <w:tab/>
    </w:r>
    <w:r>
      <w:fldChar w:fldCharType="begin"/>
    </w:r>
    <w:r w:rsidRPr="00810731">
      <w:rPr>
        <w:lang w:val="de-DE"/>
      </w:rPr>
      <w:instrText xml:space="preserve"> STYLEREF  Title  \* MERGEFORMAT </w:instrText>
    </w:r>
    <w:r>
      <w:fldChar w:fldCharType="separate"/>
    </w:r>
    <w:r w:rsidRPr="00EC5887">
      <w:rPr>
        <w:b/>
        <w:bCs/>
        <w:noProof/>
        <w:lang w:val="de-DE"/>
      </w:rPr>
      <w:t>User Guide</w:t>
    </w:r>
    <w:r>
      <w:rPr>
        <w:noProof/>
      </w:rPr>
      <w:fldChar w:fldCharType="end"/>
    </w:r>
    <w:r w:rsidRPr="0073110D">
      <w:rPr>
        <w:rStyle w:val="Heading2Char"/>
      </w:rPr>
      <w:fldChar w:fldCharType="begin"/>
    </w:r>
    <w:r w:rsidRPr="00810731">
      <w:rPr>
        <w:rStyle w:val="Heading2Char"/>
        <w:lang w:val="de-DE"/>
      </w:rPr>
      <w:instrText xml:space="preserve"> TITLE  \* Caps  \* MERGEFORMAT </w:instrText>
    </w:r>
    <w:r w:rsidRPr="0073110D">
      <w:rPr>
        <w:rStyle w:val="Heading2Char"/>
      </w:rPr>
      <w:fldChar w:fldCharType="end"/>
    </w:r>
    <w:r w:rsidRPr="0073110D">
      <w:rPr>
        <w:rStyle w:val="Heading2Char"/>
      </w:rPr>
      <w:fldChar w:fldCharType="begin"/>
    </w:r>
    <w:r w:rsidRPr="00810731">
      <w:rPr>
        <w:rStyle w:val="Heading2Char"/>
        <w:lang w:val="de-DE"/>
      </w:rPr>
      <w:instrText xml:space="preserve"> TITLE \* Caps \* MERGEFORMAT </w:instrText>
    </w:r>
    <w:r w:rsidRPr="0073110D">
      <w:rPr>
        <w:rStyle w:val="Heading2Char"/>
      </w:rPr>
      <w:fldChar w:fldCharType="end"/>
    </w:r>
    <w:r w:rsidRPr="0073110D">
      <w:rPr>
        <w:rStyle w:val="Heading2Char"/>
      </w:rPr>
      <w:fldChar w:fldCharType="begin"/>
    </w:r>
    <w:r w:rsidRPr="00810731">
      <w:rPr>
        <w:rStyle w:val="Heading2Char"/>
        <w:lang w:val="de-DE"/>
      </w:rPr>
      <w:instrText xml:space="preserve"> TITLE \* Caps \* MERGEFORMAT </w:instrText>
    </w:r>
    <w:r w:rsidRPr="0073110D">
      <w:rPr>
        <w:rStyle w:val="Heading2Cha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24" w14:textId="79DD2434" w:rsidR="00926A97" w:rsidRDefault="00926A97" w:rsidP="00AE31DB">
    <w:pPr>
      <w:pStyle w:val="Footer"/>
    </w:pPr>
    <w:r>
      <w:fldChar w:fldCharType="begin"/>
    </w:r>
    <w:r w:rsidRPr="00810731">
      <w:rPr>
        <w:lang w:val="de-DE"/>
      </w:rPr>
      <w:instrText xml:space="preserve"> TITLE  \* Caps  \* MERGEFORMAT </w:instrText>
    </w:r>
    <w:r>
      <w:fldChar w:fldCharType="end"/>
    </w:r>
    <w:r>
      <w:fldChar w:fldCharType="begin"/>
    </w:r>
    <w:r w:rsidRPr="00810731">
      <w:rPr>
        <w:lang w:val="de-DE"/>
      </w:rPr>
      <w:instrText xml:space="preserve"> TITLE   \* MERGEFORMAT </w:instrText>
    </w:r>
    <w:r>
      <w:fldChar w:fldCharType="end"/>
    </w:r>
    <w:r>
      <w:fldChar w:fldCharType="begin"/>
    </w:r>
    <w:r w:rsidRPr="00810731">
      <w:rPr>
        <w:lang w:val="de-DE"/>
      </w:rPr>
      <w:instrText xml:space="preserve"> STYLEREF  Title  \* MERGEFORMAT </w:instrText>
    </w:r>
    <w:r>
      <w:fldChar w:fldCharType="separate"/>
    </w:r>
    <w:r w:rsidR="00CC33B3" w:rsidRPr="00CC33B3">
      <w:rPr>
        <w:b/>
        <w:bCs/>
        <w:noProof/>
        <w:lang w:val="de-DE"/>
      </w:rPr>
      <w:t>User</w:t>
    </w:r>
    <w:r w:rsidR="00CC33B3">
      <w:rPr>
        <w:noProof/>
        <w:lang w:val="de-DE"/>
      </w:rPr>
      <w:t xml:space="preserve"> Guide</w:t>
    </w:r>
    <w:r>
      <w:rPr>
        <w:noProof/>
      </w:rPr>
      <w:fldChar w:fldCharType="end"/>
    </w:r>
    <w:r>
      <w:fldChar w:fldCharType="begin"/>
    </w:r>
    <w:r w:rsidRPr="00810731">
      <w:rPr>
        <w:lang w:val="de-DE"/>
      </w:rPr>
      <w:instrText xml:space="preserve"> TITLE  \* Caps  \* MERGEFORMAT </w:instrText>
    </w:r>
    <w:r>
      <w:fldChar w:fldCharType="end"/>
    </w:r>
    <w:r>
      <w:fldChar w:fldCharType="begin"/>
    </w:r>
    <w:r w:rsidRPr="00810731">
      <w:rPr>
        <w:lang w:val="de-DE"/>
      </w:rPr>
      <w:instrText xml:space="preserve"> TITLE \* Caps \* MERGEFORMAT </w:instrText>
    </w:r>
    <w:r>
      <w:fldChar w:fldCharType="end"/>
    </w:r>
    <w:r>
      <w:fldChar w:fldCharType="begin"/>
    </w:r>
    <w:r w:rsidRPr="00810731">
      <w:rPr>
        <w:lang w:val="de-DE"/>
      </w:rPr>
      <w:instrText xml:space="preserve"> TITLE \* Caps \* MERGEFORMAT </w:instrText>
    </w:r>
    <w:r>
      <w:fldChar w:fldCharType="end"/>
    </w:r>
    <w:r w:rsidRPr="00810731">
      <w:rPr>
        <w:lang w:val="de-DE"/>
      </w:rPr>
      <w:tab/>
    </w:r>
    <w:r>
      <w:fldChar w:fldCharType="begin"/>
    </w:r>
    <w:r w:rsidRPr="00810731">
      <w:rPr>
        <w:lang w:val="de-DE"/>
      </w:rPr>
      <w:instrText xml:space="preserve"> PAGE  \* Arabic  \* MERGEFORMAT </w:instrText>
    </w:r>
    <w:r>
      <w:fldChar w:fldCharType="separate"/>
    </w:r>
    <w:r w:rsidR="007540E7">
      <w:rPr>
        <w:noProof/>
        <w:lang w:val="de-DE"/>
      </w:rPr>
      <w:t>11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26" w14:textId="1D58D7EC" w:rsidR="00926A97" w:rsidRPr="007A666C" w:rsidRDefault="00926A97" w:rsidP="00E33B93">
    <w:pPr>
      <w:pStyle w:val="Footer"/>
      <w:tabs>
        <w:tab w:val="clear" w:pos="10490"/>
        <w:tab w:val="right" w:pos="10488"/>
      </w:tabs>
    </w:pPr>
    <w:r w:rsidRPr="00861D7A">
      <w:fldChar w:fldCharType="begin"/>
    </w:r>
    <w:r w:rsidRPr="00861D7A">
      <w:instrText xml:space="preserve"> TITLE  \* Caps  \* MERGEFORMAT </w:instrText>
    </w:r>
    <w:r w:rsidRPr="00861D7A">
      <w:fldChar w:fldCharType="end"/>
    </w:r>
    <w:r w:rsidRPr="00861D7A">
      <w:fldChar w:fldCharType="begin"/>
    </w:r>
    <w:r w:rsidRPr="00861D7A">
      <w:instrText xml:space="preserve"> TITLE   \* MERGEFORMAT </w:instrText>
    </w:r>
    <w:r w:rsidRPr="00861D7A">
      <w:fldChar w:fldCharType="end"/>
    </w:r>
    <w:r>
      <w:rPr>
        <w:b/>
        <w:bCs/>
        <w:noProof/>
        <w:lang w:val="de-DE"/>
      </w:rPr>
      <w:fldChar w:fldCharType="begin"/>
    </w:r>
    <w:r>
      <w:rPr>
        <w:b/>
        <w:bCs/>
        <w:noProof/>
        <w:lang w:val="de-DE"/>
      </w:rPr>
      <w:instrText xml:space="preserve"> STYLEREF  Title  \* MERGEFORMAT </w:instrText>
    </w:r>
    <w:r>
      <w:rPr>
        <w:b/>
        <w:bCs/>
        <w:noProof/>
        <w:lang w:val="de-DE"/>
      </w:rPr>
      <w:fldChar w:fldCharType="separate"/>
    </w:r>
    <w:r w:rsidR="00CC33B3">
      <w:rPr>
        <w:b/>
        <w:bCs/>
        <w:noProof/>
        <w:lang w:val="de-DE"/>
      </w:rPr>
      <w:t>User Guide</w:t>
    </w:r>
    <w:r>
      <w:rPr>
        <w:b/>
        <w:bCs/>
        <w:noProof/>
        <w:lang w:val="de-DE"/>
      </w:rPr>
      <w:fldChar w:fldCharType="end"/>
    </w:r>
    <w:r w:rsidRPr="00861D7A">
      <w:fldChar w:fldCharType="begin"/>
    </w:r>
    <w:r w:rsidRPr="00861D7A">
      <w:instrText xml:space="preserve"> TITLE  \* Caps  \* MERGEFORMAT </w:instrText>
    </w:r>
    <w:r w:rsidRPr="00861D7A">
      <w:fldChar w:fldCharType="end"/>
    </w:r>
    <w:r w:rsidRPr="00861D7A">
      <w:fldChar w:fldCharType="begin"/>
    </w:r>
    <w:r w:rsidRPr="00861D7A">
      <w:instrText xml:space="preserve"> TITLE \* Caps \* MERGEFORMAT </w:instrText>
    </w:r>
    <w:r w:rsidRPr="00861D7A">
      <w:fldChar w:fldCharType="end"/>
    </w:r>
    <w:r w:rsidRPr="00861D7A">
      <w:fldChar w:fldCharType="begin"/>
    </w:r>
    <w:r w:rsidRPr="00861D7A">
      <w:instrText xml:space="preserve"> TITLE \* Caps \* MERGEFORMAT </w:instrText>
    </w:r>
    <w:r w:rsidRPr="00861D7A">
      <w:fldChar w:fldCharType="end"/>
    </w:r>
    <w:r w:rsidRPr="00861D7A">
      <w:tab/>
    </w:r>
    <w:r w:rsidRPr="00861D7A">
      <w:fldChar w:fldCharType="begin"/>
    </w:r>
    <w:r w:rsidRPr="00861D7A">
      <w:instrText xml:space="preserve"> PAGE  \* Arabic  \* MERGEFORMAT </w:instrText>
    </w:r>
    <w:r w:rsidRPr="00861D7A">
      <w:fldChar w:fldCharType="separate"/>
    </w:r>
    <w:r w:rsidR="007540E7">
      <w:rPr>
        <w:noProof/>
      </w:rPr>
      <w:t>1</w:t>
    </w:r>
    <w:r w:rsidRPr="00861D7A"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6" w14:textId="46C90C05" w:rsidR="00926A97" w:rsidRPr="00BF24DD" w:rsidRDefault="00926A97" w:rsidP="00177EA0">
    <w:pPr>
      <w:pStyle w:val="Footer"/>
      <w:rPr>
        <w:rStyle w:val="Heading2Char"/>
        <w:sz w:val="20"/>
        <w:szCs w:val="24"/>
        <w:lang w:val="de-DE"/>
      </w:rPr>
    </w:pPr>
    <w:r w:rsidRPr="00177EA0">
      <w:fldChar w:fldCharType="begin"/>
    </w:r>
    <w:r w:rsidRPr="00BF24DD">
      <w:rPr>
        <w:lang w:val="de-DE"/>
      </w:rPr>
      <w:instrText xml:space="preserve"> TITLE  \* Caps  \* MERGEFORMAT </w:instrText>
    </w:r>
    <w:r w:rsidRPr="00177EA0">
      <w:fldChar w:fldCharType="end"/>
    </w:r>
    <w:r w:rsidRPr="00177EA0">
      <w:fldChar w:fldCharType="begin"/>
    </w:r>
    <w:r w:rsidRPr="00BF24DD">
      <w:rPr>
        <w:lang w:val="de-DE"/>
      </w:rPr>
      <w:instrText xml:space="preserve"> TITLE   \* MERGEFORMAT </w:instrText>
    </w:r>
    <w:r w:rsidRPr="00177EA0">
      <w:fldChar w:fldCharType="end"/>
    </w:r>
    <w:r w:rsidRPr="00177EA0">
      <w:fldChar w:fldCharType="begin"/>
    </w:r>
    <w:r w:rsidRPr="00BF24DD">
      <w:rPr>
        <w:lang w:val="de-DE"/>
      </w:rPr>
      <w:instrText xml:space="preserve"> PAGE  \* Arabic  \* MERGEFORMAT </w:instrText>
    </w:r>
    <w:r w:rsidRPr="00177EA0">
      <w:fldChar w:fldCharType="separate"/>
    </w:r>
    <w:r w:rsidR="007540E7">
      <w:rPr>
        <w:noProof/>
        <w:lang w:val="de-DE"/>
      </w:rPr>
      <w:t>1</w:t>
    </w:r>
    <w:r w:rsidR="007540E7">
      <w:rPr>
        <w:noProof/>
        <w:lang w:val="de-DE"/>
      </w:rPr>
      <w:t>0</w:t>
    </w:r>
    <w:r w:rsidRPr="00177EA0">
      <w:fldChar w:fldCharType="end"/>
    </w:r>
    <w:r w:rsidRPr="00BF24DD">
      <w:rPr>
        <w:lang w:val="de-DE"/>
      </w:rPr>
      <w:tab/>
    </w:r>
    <w:r>
      <w:fldChar w:fldCharType="begin"/>
    </w:r>
    <w:r w:rsidRPr="00BF24DD">
      <w:rPr>
        <w:lang w:val="de-DE"/>
      </w:rPr>
      <w:instrText xml:space="preserve"> STYLEREF  Title  \* MERGEFORMAT </w:instrText>
    </w:r>
    <w:r>
      <w:fldChar w:fldCharType="separate"/>
    </w:r>
    <w:r w:rsidR="008A6A9A" w:rsidRPr="008A6A9A">
      <w:rPr>
        <w:b/>
        <w:bCs/>
        <w:noProof/>
        <w:lang w:val="de-DE"/>
      </w:rPr>
      <w:t>User</w:t>
    </w:r>
    <w:r w:rsidR="008A6A9A">
      <w:rPr>
        <w:noProof/>
        <w:lang w:val="de-DE"/>
      </w:rPr>
      <w:t xml:space="preserve"> Guide</w:t>
    </w:r>
    <w:r>
      <w:rPr>
        <w:b/>
        <w:bCs/>
        <w:noProof/>
        <w:lang w:val="de-DE"/>
      </w:rPr>
      <w:fldChar w:fldCharType="end"/>
    </w:r>
    <w:r w:rsidRPr="00177EA0">
      <w:rPr>
        <w:rStyle w:val="Heading2Char"/>
        <w:sz w:val="20"/>
        <w:szCs w:val="24"/>
      </w:rPr>
      <w:fldChar w:fldCharType="begin"/>
    </w:r>
    <w:r w:rsidRPr="00BF24DD">
      <w:rPr>
        <w:rStyle w:val="Heading2Char"/>
        <w:sz w:val="20"/>
        <w:szCs w:val="24"/>
        <w:lang w:val="de-DE"/>
      </w:rPr>
      <w:instrText xml:space="preserve"> TITLE  \* Caps  \* MERGEFORMAT </w:instrText>
    </w:r>
    <w:r w:rsidRPr="00177EA0">
      <w:rPr>
        <w:rStyle w:val="Heading2Char"/>
        <w:sz w:val="20"/>
        <w:szCs w:val="24"/>
      </w:rPr>
      <w:fldChar w:fldCharType="end"/>
    </w:r>
    <w:r w:rsidRPr="00177EA0">
      <w:rPr>
        <w:rStyle w:val="Heading2Char"/>
        <w:sz w:val="20"/>
        <w:szCs w:val="24"/>
      </w:rPr>
      <w:fldChar w:fldCharType="begin"/>
    </w:r>
    <w:r w:rsidRPr="00BF24DD">
      <w:rPr>
        <w:rStyle w:val="Heading2Char"/>
        <w:sz w:val="20"/>
        <w:szCs w:val="24"/>
        <w:lang w:val="de-DE"/>
      </w:rPr>
      <w:instrText xml:space="preserve"> TITLE \* Caps \* MERGEFORMAT </w:instrText>
    </w:r>
    <w:r w:rsidRPr="00177EA0">
      <w:rPr>
        <w:rStyle w:val="Heading2Char"/>
        <w:sz w:val="20"/>
        <w:szCs w:val="24"/>
      </w:rPr>
      <w:fldChar w:fldCharType="end"/>
    </w:r>
    <w:r w:rsidRPr="00177EA0">
      <w:rPr>
        <w:rStyle w:val="Heading2Char"/>
        <w:sz w:val="20"/>
        <w:szCs w:val="24"/>
      </w:rPr>
      <w:fldChar w:fldCharType="begin"/>
    </w:r>
    <w:r w:rsidRPr="00BF24DD">
      <w:rPr>
        <w:rStyle w:val="Heading2Char"/>
        <w:sz w:val="20"/>
        <w:szCs w:val="24"/>
        <w:lang w:val="de-DE"/>
      </w:rPr>
      <w:instrText xml:space="preserve"> TITLE \* Caps \* MERGEFORMAT </w:instrText>
    </w:r>
    <w:r w:rsidRPr="00177EA0">
      <w:rPr>
        <w:rStyle w:val="Heading2Char"/>
        <w:sz w:val="20"/>
        <w:szCs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8" w14:textId="5488417F" w:rsidR="00926A97" w:rsidRPr="007A666C" w:rsidRDefault="00926A97" w:rsidP="00E33B93">
    <w:pPr>
      <w:pStyle w:val="Footer"/>
    </w:pPr>
    <w:r w:rsidRPr="00861D7A">
      <w:fldChar w:fldCharType="begin"/>
    </w:r>
    <w:r w:rsidRPr="00BF24DD">
      <w:rPr>
        <w:lang w:val="de-DE"/>
      </w:rPr>
      <w:instrText xml:space="preserve"> TITLE  \* Caps  \* MERGEFORMAT </w:instrText>
    </w:r>
    <w:r w:rsidRPr="00861D7A">
      <w:fldChar w:fldCharType="end"/>
    </w:r>
    <w:r w:rsidRPr="00861D7A">
      <w:fldChar w:fldCharType="begin"/>
    </w:r>
    <w:r w:rsidRPr="00BF24DD">
      <w:rPr>
        <w:lang w:val="de-DE"/>
      </w:rPr>
      <w:instrText xml:space="preserve"> TITLE   \* MERGEFORMAT </w:instrText>
    </w:r>
    <w:r w:rsidRPr="00861D7A">
      <w:fldChar w:fldCharType="end"/>
    </w:r>
    <w:r>
      <w:fldChar w:fldCharType="begin"/>
    </w:r>
    <w:r w:rsidRPr="00BF24DD">
      <w:rPr>
        <w:lang w:val="de-DE"/>
      </w:rPr>
      <w:instrText xml:space="preserve"> STYLEREF  Title  \* MERGEFORMAT </w:instrText>
    </w:r>
    <w:r>
      <w:fldChar w:fldCharType="separate"/>
    </w:r>
    <w:r w:rsidR="00CC33B3" w:rsidRPr="00CC33B3">
      <w:rPr>
        <w:b/>
        <w:bCs/>
        <w:noProof/>
        <w:lang w:val="de-DE"/>
      </w:rPr>
      <w:t>User Guide</w:t>
    </w:r>
    <w:r>
      <w:rPr>
        <w:b/>
        <w:bCs/>
        <w:noProof/>
        <w:lang w:val="de-DE"/>
      </w:rPr>
      <w:fldChar w:fldCharType="end"/>
    </w:r>
    <w:r w:rsidRPr="00861D7A">
      <w:fldChar w:fldCharType="begin"/>
    </w:r>
    <w:r w:rsidRPr="00BF24DD">
      <w:rPr>
        <w:lang w:val="de-DE"/>
      </w:rPr>
      <w:instrText xml:space="preserve"> TITLE  \* Caps  \* MERGEFORMAT </w:instrText>
    </w:r>
    <w:r w:rsidRPr="00861D7A">
      <w:fldChar w:fldCharType="end"/>
    </w:r>
    <w:r w:rsidRPr="00861D7A">
      <w:fldChar w:fldCharType="begin"/>
    </w:r>
    <w:r w:rsidRPr="00BF24DD">
      <w:rPr>
        <w:lang w:val="de-DE"/>
      </w:rPr>
      <w:instrText xml:space="preserve"> TITLE \* Caps \* MERGEFORMAT </w:instrText>
    </w:r>
    <w:r w:rsidRPr="00861D7A">
      <w:fldChar w:fldCharType="end"/>
    </w:r>
    <w:r w:rsidRPr="00861D7A">
      <w:fldChar w:fldCharType="begin"/>
    </w:r>
    <w:r w:rsidRPr="00BF24DD">
      <w:rPr>
        <w:lang w:val="de-DE"/>
      </w:rPr>
      <w:instrText xml:space="preserve"> TITLE \* Caps \* MERGEFORMAT </w:instrText>
    </w:r>
    <w:r w:rsidRPr="00861D7A">
      <w:fldChar w:fldCharType="end"/>
    </w:r>
    <w:r w:rsidRPr="00BF24DD">
      <w:rPr>
        <w:lang w:val="de-DE"/>
      </w:rPr>
      <w:tab/>
    </w:r>
    <w:r w:rsidRPr="00861D7A">
      <w:fldChar w:fldCharType="begin"/>
    </w:r>
    <w:r w:rsidRPr="00BF24DD">
      <w:rPr>
        <w:lang w:val="de-DE"/>
      </w:rPr>
      <w:instrText xml:space="preserve"> PAGE  \* Arabic  \* MERGEFORMAT </w:instrText>
    </w:r>
    <w:r w:rsidRPr="00861D7A">
      <w:fldChar w:fldCharType="separate"/>
    </w:r>
    <w:r w:rsidR="007540E7" w:rsidRPr="007540E7">
      <w:rPr>
        <w:noProof/>
      </w:rPr>
      <w:t>3</w:t>
    </w:r>
    <w:r w:rsidRPr="00861D7A"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A" w14:textId="0D66E74C" w:rsidR="00926A97" w:rsidRPr="007A666C" w:rsidRDefault="00926A97" w:rsidP="00E33B93">
    <w:pPr>
      <w:pStyle w:val="Footer"/>
    </w:pPr>
    <w:r w:rsidRPr="00861D7A">
      <w:fldChar w:fldCharType="begin"/>
    </w:r>
    <w:r w:rsidRPr="00BF24DD">
      <w:rPr>
        <w:lang w:val="de-DE"/>
      </w:rPr>
      <w:instrText xml:space="preserve"> TITLE  \* Caps  \* MERGEFORMAT </w:instrText>
    </w:r>
    <w:r w:rsidRPr="00861D7A">
      <w:fldChar w:fldCharType="end"/>
    </w:r>
    <w:r w:rsidRPr="00861D7A">
      <w:fldChar w:fldCharType="begin"/>
    </w:r>
    <w:r w:rsidRPr="00BF24DD">
      <w:rPr>
        <w:lang w:val="de-DE"/>
      </w:rPr>
      <w:instrText xml:space="preserve"> TITLE   \* MERGEFORMAT </w:instrText>
    </w:r>
    <w:r w:rsidRPr="00861D7A">
      <w:fldChar w:fldCharType="end"/>
    </w:r>
    <w:r>
      <w:fldChar w:fldCharType="begin"/>
    </w:r>
    <w:r w:rsidRPr="00BF24DD">
      <w:rPr>
        <w:lang w:val="de-DE"/>
      </w:rPr>
      <w:instrText xml:space="preserve"> STYLEREF  Title  \* MERGEFORMAT </w:instrText>
    </w:r>
    <w:r>
      <w:fldChar w:fldCharType="separate"/>
    </w:r>
    <w:r w:rsidR="00CC33B3">
      <w:rPr>
        <w:noProof/>
        <w:lang w:val="de-DE"/>
      </w:rPr>
      <w:t>User Guide</w:t>
    </w:r>
    <w:r>
      <w:rPr>
        <w:b/>
        <w:bCs/>
        <w:noProof/>
        <w:lang w:val="de-DE"/>
      </w:rPr>
      <w:fldChar w:fldCharType="end"/>
    </w:r>
    <w:r w:rsidRPr="00861D7A">
      <w:fldChar w:fldCharType="begin"/>
    </w:r>
    <w:r w:rsidRPr="00BF24DD">
      <w:rPr>
        <w:lang w:val="de-DE"/>
      </w:rPr>
      <w:instrText xml:space="preserve"> TITLE  \* Caps  \* MERGEFORMAT </w:instrText>
    </w:r>
    <w:r w:rsidRPr="00861D7A">
      <w:fldChar w:fldCharType="end"/>
    </w:r>
    <w:r w:rsidRPr="00861D7A">
      <w:fldChar w:fldCharType="begin"/>
    </w:r>
    <w:r w:rsidRPr="00BF24DD">
      <w:rPr>
        <w:lang w:val="de-DE"/>
      </w:rPr>
      <w:instrText xml:space="preserve"> TITLE \* Caps \* MERGEFORMAT </w:instrText>
    </w:r>
    <w:r w:rsidRPr="00861D7A">
      <w:fldChar w:fldCharType="end"/>
    </w:r>
    <w:r w:rsidRPr="00861D7A">
      <w:fldChar w:fldCharType="begin"/>
    </w:r>
    <w:r w:rsidRPr="00BF24DD">
      <w:rPr>
        <w:lang w:val="de-DE"/>
      </w:rPr>
      <w:instrText xml:space="preserve"> TITLE \* Caps \* MERGEFORMAT </w:instrText>
    </w:r>
    <w:r w:rsidRPr="00861D7A">
      <w:fldChar w:fldCharType="end"/>
    </w:r>
    <w:r w:rsidRPr="00BF24DD">
      <w:rPr>
        <w:lang w:val="de-DE"/>
      </w:rPr>
      <w:tab/>
    </w:r>
    <w:r w:rsidRPr="00861D7A">
      <w:fldChar w:fldCharType="begin"/>
    </w:r>
    <w:r w:rsidRPr="00BF24DD">
      <w:rPr>
        <w:lang w:val="de-DE"/>
      </w:rPr>
      <w:instrText xml:space="preserve"> PAGE  \* Arabic  \* MERGEFORMAT </w:instrText>
    </w:r>
    <w:r w:rsidRPr="00861D7A">
      <w:fldChar w:fldCharType="separate"/>
    </w:r>
    <w:r w:rsidR="007540E7" w:rsidRPr="007540E7">
      <w:rPr>
        <w:noProof/>
      </w:rPr>
      <w:t>14</w:t>
    </w:r>
    <w:r w:rsidRPr="00861D7A"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C" w14:textId="77777777" w:rsidR="00926A97" w:rsidRPr="000C2CAD" w:rsidRDefault="00926A97" w:rsidP="00177EA0">
    <w:pPr>
      <w:pStyle w:val="Footer"/>
      <w:rPr>
        <w:rStyle w:val="Heading2Char"/>
        <w:sz w:val="20"/>
        <w:szCs w:val="24"/>
        <w:lang w:val="de-DE"/>
      </w:rPr>
    </w:pPr>
    <w:r w:rsidRPr="00177EA0">
      <w:fldChar w:fldCharType="begin"/>
    </w:r>
    <w:r w:rsidRPr="000C2CAD">
      <w:rPr>
        <w:lang w:val="de-DE"/>
      </w:rPr>
      <w:instrText xml:space="preserve"> TITLE  \* Caps  \* MERGEFORMAT </w:instrText>
    </w:r>
    <w:r w:rsidRPr="00177EA0">
      <w:fldChar w:fldCharType="end"/>
    </w:r>
    <w:r w:rsidRPr="00177EA0">
      <w:fldChar w:fldCharType="begin"/>
    </w:r>
    <w:r w:rsidRPr="000C2CAD">
      <w:rPr>
        <w:lang w:val="de-DE"/>
      </w:rPr>
      <w:instrText xml:space="preserve"> TITLE   \* MERGEFORMAT </w:instrText>
    </w:r>
    <w:r w:rsidRPr="00177EA0">
      <w:fldChar w:fldCharType="end"/>
    </w:r>
    <w:r w:rsidRPr="00177EA0">
      <w:fldChar w:fldCharType="begin"/>
    </w:r>
    <w:r w:rsidRPr="000C2CAD">
      <w:rPr>
        <w:lang w:val="de-DE"/>
      </w:rPr>
      <w:instrText xml:space="preserve"> PAGE  \* Arabic  \* MERGEFORMAT </w:instrText>
    </w:r>
    <w:r w:rsidRPr="00177EA0">
      <w:fldChar w:fldCharType="separate"/>
    </w:r>
    <w:r w:rsidRPr="000C2CAD">
      <w:rPr>
        <w:noProof/>
        <w:lang w:val="de-DE"/>
      </w:rPr>
      <w:t>1</w:t>
    </w:r>
    <w:r w:rsidRPr="000C2CAD">
      <w:rPr>
        <w:noProof/>
        <w:lang w:val="de-DE"/>
      </w:rPr>
      <w:t>8</w:t>
    </w:r>
    <w:r w:rsidRPr="00177EA0">
      <w:fldChar w:fldCharType="end"/>
    </w:r>
    <w:r w:rsidRPr="000C2CAD">
      <w:rPr>
        <w:lang w:val="de-DE"/>
      </w:rPr>
      <w:tab/>
    </w:r>
    <w:r>
      <w:fldChar w:fldCharType="begin"/>
    </w:r>
    <w:r w:rsidRPr="000C2CAD">
      <w:rPr>
        <w:lang w:val="de-DE"/>
      </w:rPr>
      <w:instrText xml:space="preserve"> STYLEREF  Title  \* MERGEFORMAT </w:instrText>
    </w:r>
    <w:r>
      <w:fldChar w:fldCharType="separate"/>
    </w:r>
    <w:r w:rsidRPr="004C2234">
      <w:rPr>
        <w:b/>
        <w:bCs/>
        <w:noProof/>
        <w:lang w:val="de-DE"/>
      </w:rPr>
      <w:t>User Guide</w:t>
    </w:r>
    <w:r>
      <w:rPr>
        <w:b/>
        <w:bCs/>
        <w:noProof/>
        <w:lang w:val="de-DE"/>
      </w:rPr>
      <w:fldChar w:fldCharType="end"/>
    </w:r>
    <w:r w:rsidRPr="00177EA0">
      <w:rPr>
        <w:rStyle w:val="Heading2Char"/>
        <w:sz w:val="20"/>
        <w:szCs w:val="24"/>
      </w:rPr>
      <w:fldChar w:fldCharType="begin"/>
    </w:r>
    <w:r w:rsidRPr="000C2CAD">
      <w:rPr>
        <w:rStyle w:val="Heading2Char"/>
        <w:sz w:val="20"/>
        <w:szCs w:val="24"/>
        <w:lang w:val="de-DE"/>
      </w:rPr>
      <w:instrText xml:space="preserve"> TITLE  \* Caps  \* MERGEFORMAT </w:instrText>
    </w:r>
    <w:r w:rsidRPr="00177EA0">
      <w:rPr>
        <w:rStyle w:val="Heading2Char"/>
        <w:sz w:val="20"/>
        <w:szCs w:val="24"/>
      </w:rPr>
      <w:fldChar w:fldCharType="end"/>
    </w:r>
    <w:r w:rsidRPr="00177EA0">
      <w:rPr>
        <w:rStyle w:val="Heading2Char"/>
        <w:sz w:val="20"/>
        <w:szCs w:val="24"/>
      </w:rPr>
      <w:fldChar w:fldCharType="begin"/>
    </w:r>
    <w:r w:rsidRPr="000C2CAD">
      <w:rPr>
        <w:rStyle w:val="Heading2Char"/>
        <w:sz w:val="20"/>
        <w:szCs w:val="24"/>
        <w:lang w:val="de-DE"/>
      </w:rPr>
      <w:instrText xml:space="preserve"> TITLE \* Caps \* MERGEFORMAT </w:instrText>
    </w:r>
    <w:r w:rsidRPr="00177EA0">
      <w:rPr>
        <w:rStyle w:val="Heading2Char"/>
        <w:sz w:val="20"/>
        <w:szCs w:val="24"/>
      </w:rPr>
      <w:fldChar w:fldCharType="end"/>
    </w:r>
    <w:r w:rsidRPr="00177EA0">
      <w:rPr>
        <w:rStyle w:val="Heading2Char"/>
        <w:sz w:val="20"/>
        <w:szCs w:val="24"/>
      </w:rPr>
      <w:fldChar w:fldCharType="begin"/>
    </w:r>
    <w:r w:rsidRPr="000C2CAD">
      <w:rPr>
        <w:rStyle w:val="Heading2Char"/>
        <w:sz w:val="20"/>
        <w:szCs w:val="24"/>
        <w:lang w:val="de-DE"/>
      </w:rPr>
      <w:instrText xml:space="preserve"> TITLE \* Caps \* MERGEFORMAT </w:instrText>
    </w:r>
    <w:r w:rsidRPr="00177EA0">
      <w:rPr>
        <w:rStyle w:val="Heading2Char"/>
        <w:sz w:val="20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A07631" w14:textId="77777777" w:rsidR="00DC1303" w:rsidRDefault="00DC1303" w:rsidP="00EA5365">
      <w:r>
        <w:separator/>
      </w:r>
    </w:p>
  </w:footnote>
  <w:footnote w:type="continuationSeparator" w:id="0">
    <w:p w14:paraId="32528C80" w14:textId="77777777" w:rsidR="00DC1303" w:rsidRDefault="00DC1303" w:rsidP="00EA5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5" w14:textId="77777777" w:rsidR="00926A97" w:rsidRDefault="00926A97" w:rsidP="00E33B93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6" w14:textId="2E0D4555" w:rsidR="00926A97" w:rsidRDefault="00926A97" w:rsidP="00861D7A">
    <w:pPr>
      <w:pStyle w:val="Header"/>
      <w:pBdr>
        <w:bottom w:val="single" w:sz="4" w:space="1" w:color="ED7D31" w:themeColor="accent2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9" w14:textId="77777777" w:rsidR="00926A97" w:rsidRPr="00E33B93" w:rsidRDefault="00926A97" w:rsidP="00E33B93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B" w14:textId="77777777" w:rsidR="00926A97" w:rsidRDefault="00926A97" w:rsidP="00E33B93">
    <w:pPr>
      <w:pStyle w:val="Header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1D" w14:textId="77777777" w:rsidR="00926A97" w:rsidRDefault="00926A97" w:rsidP="00E33B93">
    <w:pPr>
      <w:pStyle w:val="Header"/>
      <w:pBdr>
        <w:bottom w:val="none" w:sz="0" w:space="0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21" w14:textId="77777777" w:rsidR="00926A97" w:rsidRDefault="00926A97" w:rsidP="008B43E8">
    <w:pPr>
      <w:pStyle w:val="Header"/>
      <w:pBdr>
        <w:bottom w:val="single" w:sz="4" w:space="1" w:color="ED7D31" w:themeColor="accent2"/>
      </w:pBdr>
      <w:tabs>
        <w:tab w:val="clear" w:pos="8640"/>
        <w:tab w:val="left" w:pos="0"/>
      </w:tabs>
      <w:jc w:val="left"/>
    </w:pPr>
    <w:r>
      <w:rPr>
        <w:noProof/>
      </w:rPr>
      <w:fldChar w:fldCharType="begin"/>
    </w:r>
    <w:r>
      <w:rPr>
        <w:noProof/>
      </w:rPr>
      <w:instrText xml:space="preserve"> STYLEREF  "Heading 1"  \* MERGEFORMAT </w:instrText>
    </w:r>
    <w:r>
      <w:rPr>
        <w:noProof/>
      </w:rPr>
      <w:fldChar w:fldCharType="separate"/>
    </w:r>
    <w:r>
      <w:rPr>
        <w:noProof/>
      </w:rPr>
      <w:t>Terminology</w:t>
    </w:r>
    <w:r>
      <w:rPr>
        <w:noProof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22" w14:textId="74FC2891" w:rsidR="00926A97" w:rsidRPr="00810731" w:rsidRDefault="00926A97" w:rsidP="00AE31DB">
    <w:pPr>
      <w:pStyle w:val="Header"/>
      <w:pBdr>
        <w:bottom w:val="single" w:sz="4" w:space="1" w:color="ED7D31" w:themeColor="accent2"/>
      </w:pBdr>
      <w:tabs>
        <w:tab w:val="clear" w:pos="8640"/>
        <w:tab w:val="right" w:pos="10488"/>
      </w:tabs>
      <w:jc w:val="center"/>
    </w:pPr>
    <w:r>
      <w:tab/>
    </w:r>
    <w:r>
      <w:tab/>
    </w:r>
    <w:r>
      <w:rPr>
        <w:noProof/>
      </w:rPr>
      <w:fldChar w:fldCharType="begin"/>
    </w:r>
    <w:r>
      <w:rPr>
        <w:noProof/>
      </w:rPr>
      <w:instrText xml:space="preserve"> STYLEREF  "Heading 1"  \* MERGEFORMAT </w:instrText>
    </w:r>
    <w:r>
      <w:rPr>
        <w:noProof/>
      </w:rPr>
      <w:fldChar w:fldCharType="separate"/>
    </w:r>
    <w:r w:rsidR="00CC33B3">
      <w:rPr>
        <w:noProof/>
      </w:rPr>
      <w:t>Watchdog Client Library</w:t>
    </w:r>
    <w:r>
      <w:rPr>
        <w:noProof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25" w14:textId="77777777" w:rsidR="00926A97" w:rsidRPr="0067233E" w:rsidRDefault="00926A97" w:rsidP="00E33B93">
    <w:pPr>
      <w:pStyle w:val="Header"/>
      <w:pBdr>
        <w:bottom w:val="none" w:sz="0" w:space="0" w:color="auto"/>
      </w:pBd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5" w14:textId="27A42501" w:rsidR="00926A97" w:rsidRDefault="00926A97" w:rsidP="008B43E8">
    <w:pPr>
      <w:pStyle w:val="Header"/>
      <w:pBdr>
        <w:bottom w:val="single" w:sz="4" w:space="1" w:color="ED7D31" w:themeColor="accent2"/>
      </w:pBdr>
      <w:tabs>
        <w:tab w:val="clear" w:pos="8640"/>
        <w:tab w:val="left" w:pos="0"/>
      </w:tabs>
      <w:jc w:val="left"/>
    </w:pPr>
    <w:r>
      <w:fldChar w:fldCharType="begin"/>
    </w:r>
    <w:r>
      <w:instrText xml:space="preserve"> STYLEREF  "Appendix 1"  \* MERGEFORMAT </w:instrText>
    </w:r>
    <w:r>
      <w:fldChar w:fldCharType="end"/>
    </w:r>
    <w:r>
      <w:rPr>
        <w:noProof/>
      </w:rPr>
      <w:fldChar w:fldCharType="begin"/>
    </w:r>
    <w:r>
      <w:rPr>
        <w:noProof/>
      </w:rPr>
      <w:instrText xml:space="preserve"> STYLEREF  "Appendix 2"  \* MERGEFORMAT </w:instrText>
    </w:r>
    <w:r>
      <w:rPr>
        <w:noProof/>
      </w:rPr>
      <w:fldChar w:fldCharType="separate"/>
    </w:r>
    <w:r w:rsidR="008A6A9A">
      <w:rPr>
        <w:noProof/>
      </w:rPr>
      <w:t>List of Figures</w:t>
    </w:r>
    <w:r>
      <w:rPr>
        <w:noProof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7" w14:textId="77777777" w:rsidR="00926A97" w:rsidRPr="009B2807" w:rsidRDefault="00926A97" w:rsidP="00E33B93">
    <w:pPr>
      <w:pStyle w:val="Header"/>
      <w:pBdr>
        <w:bottom w:val="none" w:sz="0" w:space="0" w:color="auto"/>
      </w:pBd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9" w14:textId="77777777" w:rsidR="00926A97" w:rsidRPr="009B2807" w:rsidRDefault="00926A97" w:rsidP="00E33B93">
    <w:pPr>
      <w:pStyle w:val="Header"/>
      <w:pBdr>
        <w:bottom w:val="none" w:sz="0" w:space="0" w:color="auto"/>
      </w:pBd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27D93B" w14:textId="77777777" w:rsidR="00926A97" w:rsidRDefault="00926A97" w:rsidP="008B43E8">
    <w:pPr>
      <w:pStyle w:val="Header"/>
      <w:pBdr>
        <w:bottom w:val="single" w:sz="4" w:space="1" w:color="ED7D31" w:themeColor="accent2"/>
      </w:pBdr>
      <w:tabs>
        <w:tab w:val="clear" w:pos="8640"/>
        <w:tab w:val="left" w:pos="0"/>
      </w:tabs>
      <w:jc w:val="left"/>
    </w:pPr>
    <w:r>
      <w:rPr>
        <w:noProof/>
      </w:rPr>
      <w:fldChar w:fldCharType="begin"/>
    </w:r>
    <w:r>
      <w:rPr>
        <w:noProof/>
      </w:rPr>
      <w:instrText xml:space="preserve"> STYLEREF  "Appendix 2"  \* MERGEFORMAT </w:instrText>
    </w:r>
    <w:r>
      <w:rPr>
        <w:noProof/>
      </w:rPr>
      <w:fldChar w:fldCharType="separate"/>
    </w:r>
    <w:r>
      <w:rPr>
        <w:noProof/>
      </w:rPr>
      <w:t>List of Figures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42C2E"/>
    <w:multiLevelType w:val="hybridMultilevel"/>
    <w:tmpl w:val="4DB2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D0110"/>
    <w:multiLevelType w:val="multilevel"/>
    <w:tmpl w:val="88E2A8BA"/>
    <w:lvl w:ilvl="0">
      <w:start w:val="2"/>
      <w:numFmt w:val="decimal"/>
      <w:lvlText w:val="%1"/>
      <w:lvlJc w:val="left"/>
      <w:pPr>
        <w:ind w:left="1091" w:hanging="79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091" w:hanging="793"/>
      </w:pPr>
      <w:rPr>
        <w:rFonts w:ascii="Arial" w:eastAsia="Arial" w:hAnsi="Arial" w:cs="Arial" w:hint="default"/>
        <w:color w:val="2D74B5"/>
        <w:w w:val="99"/>
        <w:sz w:val="36"/>
        <w:szCs w:val="36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626" w:hanging="1328"/>
      </w:pPr>
      <w:rPr>
        <w:rFonts w:ascii="Arial" w:eastAsia="Arial" w:hAnsi="Arial" w:cs="Arial" w:hint="default"/>
        <w:color w:val="2D74B5"/>
        <w:w w:val="99"/>
        <w:sz w:val="32"/>
        <w:szCs w:val="32"/>
        <w:lang w:val="en-US" w:eastAsia="en-US" w:bidi="en-US"/>
      </w:rPr>
    </w:lvl>
    <w:lvl w:ilvl="3">
      <w:numFmt w:val="bullet"/>
      <w:lvlText w:val="•"/>
      <w:lvlJc w:val="left"/>
      <w:pPr>
        <w:ind w:left="2183" w:hanging="1328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2464" w:hanging="1328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2746" w:hanging="1328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3028" w:hanging="1328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3309" w:hanging="1328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3591" w:hanging="1328"/>
      </w:pPr>
      <w:rPr>
        <w:rFonts w:hint="default"/>
        <w:lang w:val="en-US" w:eastAsia="en-US" w:bidi="en-US"/>
      </w:rPr>
    </w:lvl>
  </w:abstractNum>
  <w:abstractNum w:abstractNumId="2" w15:restartNumberingAfterBreak="0">
    <w:nsid w:val="0AD52E8B"/>
    <w:multiLevelType w:val="hybridMultilevel"/>
    <w:tmpl w:val="E97492F8"/>
    <w:lvl w:ilvl="0" w:tplc="ABB008FC">
      <w:start w:val="1"/>
      <w:numFmt w:val="bullet"/>
      <w:pStyle w:val="Not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E0B59"/>
    <w:multiLevelType w:val="hybridMultilevel"/>
    <w:tmpl w:val="688081FE"/>
    <w:lvl w:ilvl="0" w:tplc="802C9E38">
      <w:start w:val="1"/>
      <w:numFmt w:val="bullet"/>
      <w:pStyle w:val="TableListBullet2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17636"/>
    <w:multiLevelType w:val="multilevel"/>
    <w:tmpl w:val="595CB068"/>
    <w:lvl w:ilvl="0">
      <w:start w:val="1"/>
      <w:numFmt w:val="none"/>
      <w:pStyle w:val="Note"/>
      <w:lvlText w:val="%1Note"/>
      <w:lvlJc w:val="left"/>
      <w:pPr>
        <w:tabs>
          <w:tab w:val="num" w:pos="908"/>
        </w:tabs>
        <w:ind w:left="908" w:hanging="851"/>
      </w:pPr>
      <w:rPr>
        <w:rFonts w:ascii="Arial" w:hAnsi="Arial" w:cs="Arial" w:hint="default"/>
        <w:b/>
        <w:i w:val="0"/>
        <w:spacing w:val="20"/>
        <w:sz w:val="18"/>
        <w:szCs w:val="18"/>
      </w:rPr>
    </w:lvl>
    <w:lvl w:ilvl="1">
      <w:start w:val="1"/>
      <w:numFmt w:val="none"/>
      <w:lvlRestart w:val="0"/>
      <w:lvlText w:val="%1"/>
      <w:lvlJc w:val="left"/>
      <w:pPr>
        <w:tabs>
          <w:tab w:val="num" w:pos="908"/>
        </w:tabs>
        <w:ind w:left="908" w:hanging="851"/>
      </w:pPr>
      <w:rPr>
        <w:rFonts w:hint="default"/>
      </w:rPr>
    </w:lvl>
    <w:lvl w:ilvl="2">
      <w:start w:val="1"/>
      <w:numFmt w:val="none"/>
      <w:lvlRestart w:val="0"/>
      <w:lvlText w:val="%1"/>
      <w:lvlJc w:val="left"/>
      <w:pPr>
        <w:tabs>
          <w:tab w:val="num" w:pos="908"/>
        </w:tabs>
        <w:ind w:left="908" w:hanging="851"/>
      </w:pPr>
      <w:rPr>
        <w:rFonts w:hint="default"/>
      </w:rPr>
    </w:lvl>
    <w:lvl w:ilvl="3">
      <w:start w:val="1"/>
      <w:numFmt w:val="upperLetter"/>
      <w:lvlRestart w:val="0"/>
      <w:lvlText w:val="%1.%2.%3.%4."/>
      <w:lvlJc w:val="left"/>
      <w:pPr>
        <w:tabs>
          <w:tab w:val="num" w:pos="1475"/>
        </w:tabs>
        <w:ind w:left="1475" w:hanging="141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77"/>
        </w:tabs>
        <w:ind w:left="228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37"/>
        </w:tabs>
        <w:ind w:left="279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57"/>
        </w:tabs>
        <w:ind w:left="329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17"/>
        </w:tabs>
        <w:ind w:left="38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37"/>
        </w:tabs>
        <w:ind w:left="4377" w:hanging="1440"/>
      </w:pPr>
      <w:rPr>
        <w:rFonts w:hint="default"/>
      </w:rPr>
    </w:lvl>
  </w:abstractNum>
  <w:abstractNum w:abstractNumId="5" w15:restartNumberingAfterBreak="0">
    <w:nsid w:val="121F5637"/>
    <w:multiLevelType w:val="hybridMultilevel"/>
    <w:tmpl w:val="31D6574A"/>
    <w:lvl w:ilvl="0" w:tplc="EAE4E84C">
      <w:start w:val="1"/>
      <w:numFmt w:val="none"/>
      <w:pStyle w:val="ListNote"/>
      <w:lvlText w:val="%1Note"/>
      <w:lvlJc w:val="left"/>
      <w:pPr>
        <w:tabs>
          <w:tab w:val="num" w:pos="1304"/>
        </w:tabs>
        <w:ind w:left="1304" w:hanging="850"/>
      </w:pPr>
      <w:rPr>
        <w:rFonts w:ascii="Helvetica Condensed" w:hAnsi="Helvetica Condensed" w:hint="default"/>
        <w:b/>
        <w:i w:val="0"/>
        <w:spacing w:val="20"/>
        <w:sz w:val="20"/>
      </w:rPr>
    </w:lvl>
    <w:lvl w:ilvl="1" w:tplc="446E99F2">
      <w:start w:val="1"/>
      <w:numFmt w:val="lowerLetter"/>
      <w:lvlText w:val="%2)"/>
      <w:lvlJc w:val="left"/>
      <w:pPr>
        <w:tabs>
          <w:tab w:val="num" w:pos="1174"/>
        </w:tabs>
        <w:ind w:left="1174" w:hanging="360"/>
      </w:pPr>
      <w:rPr>
        <w:rFonts w:hint="default"/>
      </w:rPr>
    </w:lvl>
    <w:lvl w:ilvl="2" w:tplc="5D32DEA0">
      <w:start w:val="1"/>
      <w:numFmt w:val="lowerRoman"/>
      <w:lvlText w:val="%3)"/>
      <w:lvlJc w:val="left"/>
      <w:pPr>
        <w:tabs>
          <w:tab w:val="num" w:pos="1534"/>
        </w:tabs>
        <w:ind w:left="1534" w:hanging="360"/>
      </w:pPr>
      <w:rPr>
        <w:rFonts w:hint="default"/>
      </w:rPr>
    </w:lvl>
    <w:lvl w:ilvl="3" w:tplc="5D70FED4">
      <w:start w:val="1"/>
      <w:numFmt w:val="decimal"/>
      <w:lvlText w:val="(%4)"/>
      <w:lvlJc w:val="left"/>
      <w:pPr>
        <w:tabs>
          <w:tab w:val="num" w:pos="1894"/>
        </w:tabs>
        <w:ind w:left="1894" w:hanging="360"/>
      </w:pPr>
      <w:rPr>
        <w:rFonts w:hint="default"/>
      </w:rPr>
    </w:lvl>
    <w:lvl w:ilvl="4" w:tplc="C37AA57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 w:tplc="FACABDAC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 w:tplc="203045DC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 w:tplc="8552287C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 w:tplc="83FA7FC0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6" w15:restartNumberingAfterBreak="0">
    <w:nsid w:val="1AD179C7"/>
    <w:multiLevelType w:val="hybridMultilevel"/>
    <w:tmpl w:val="13C4CB52"/>
    <w:lvl w:ilvl="0" w:tplc="0409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ECD4B87"/>
    <w:multiLevelType w:val="hybridMultilevel"/>
    <w:tmpl w:val="EAB83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93C13"/>
    <w:multiLevelType w:val="hybridMultilevel"/>
    <w:tmpl w:val="C204BE50"/>
    <w:lvl w:ilvl="0" w:tplc="9E2EC148">
      <w:start w:val="6"/>
      <w:numFmt w:val="bullet"/>
      <w:pStyle w:val="ListBullet3"/>
      <w:lvlText w:val="-"/>
      <w:lvlJc w:val="left"/>
      <w:pPr>
        <w:ind w:left="1514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9" w15:restartNumberingAfterBreak="0">
    <w:nsid w:val="26094F41"/>
    <w:multiLevelType w:val="hybridMultilevel"/>
    <w:tmpl w:val="6AA23F18"/>
    <w:lvl w:ilvl="0" w:tplc="B082FC92">
      <w:start w:val="1"/>
      <w:numFmt w:val="decimal"/>
      <w:pStyle w:val="ListNumbered"/>
      <w:lvlText w:val="%1."/>
      <w:lvlJc w:val="left"/>
      <w:pPr>
        <w:ind w:left="397" w:hanging="39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44738"/>
    <w:multiLevelType w:val="hybridMultilevel"/>
    <w:tmpl w:val="B87039A8"/>
    <w:lvl w:ilvl="0" w:tplc="0150D53A">
      <w:start w:val="1"/>
      <w:numFmt w:val="bullet"/>
      <w:pStyle w:val="ListBullet1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12215"/>
    <w:multiLevelType w:val="hybridMultilevel"/>
    <w:tmpl w:val="84A648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B04CF"/>
    <w:multiLevelType w:val="hybridMultilevel"/>
    <w:tmpl w:val="A96AB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A6EAE"/>
    <w:multiLevelType w:val="hybridMultilevel"/>
    <w:tmpl w:val="F28EEBD4"/>
    <w:lvl w:ilvl="0" w:tplc="0714D13E">
      <w:start w:val="1"/>
      <w:numFmt w:val="decimal"/>
      <w:pStyle w:val="TableListNumbered2"/>
      <w:lvlText w:val="%1."/>
      <w:lvlJc w:val="left"/>
      <w:pPr>
        <w:ind w:left="397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4" w15:restartNumberingAfterBreak="0">
    <w:nsid w:val="3A15700E"/>
    <w:multiLevelType w:val="hybridMultilevel"/>
    <w:tmpl w:val="67744510"/>
    <w:lvl w:ilvl="0" w:tplc="ECA2C4E0">
      <w:start w:val="1"/>
      <w:numFmt w:val="decimal"/>
      <w:pStyle w:val="TableListNumbered"/>
      <w:lvlText w:val="%1."/>
      <w:lvlJc w:val="left"/>
      <w:pPr>
        <w:ind w:left="397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761F5"/>
    <w:multiLevelType w:val="hybridMultilevel"/>
    <w:tmpl w:val="FFFFFFFF"/>
    <w:lvl w:ilvl="0" w:tplc="61F21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4B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24EA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07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AE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AD6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4C5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E9D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AE6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D126D"/>
    <w:multiLevelType w:val="hybridMultilevel"/>
    <w:tmpl w:val="0AE2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47137"/>
    <w:multiLevelType w:val="hybridMultilevel"/>
    <w:tmpl w:val="1284D4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16F7D64"/>
    <w:multiLevelType w:val="multilevel"/>
    <w:tmpl w:val="2A7AFF40"/>
    <w:lvl w:ilvl="0">
      <w:start w:val="1"/>
      <w:numFmt w:val="decimal"/>
      <w:pStyle w:val="Heading1"/>
      <w:lvlText w:val="%1."/>
      <w:lvlJc w:val="left"/>
      <w:pPr>
        <w:ind w:left="397" w:hanging="397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94"/>
        </w:tabs>
        <w:ind w:left="794" w:hanging="79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397" w:hanging="397"/>
      </w:pPr>
    </w:lvl>
    <w:lvl w:ilvl="3">
      <w:start w:val="1"/>
      <w:numFmt w:val="decimal"/>
      <w:pStyle w:val="Heading4"/>
      <w:lvlText w:val="%1.%2.%3.%4"/>
      <w:lvlJc w:val="left"/>
      <w:pPr>
        <w:ind w:left="1361" w:hanging="1361"/>
      </w:pPr>
    </w:lvl>
    <w:lvl w:ilvl="4">
      <w:start w:val="1"/>
      <w:numFmt w:val="decimal"/>
      <w:pStyle w:val="Heading5"/>
      <w:lvlText w:val="%1.%2.%3.%4.%5."/>
      <w:lvlJc w:val="left"/>
      <w:pPr>
        <w:ind w:left="1418" w:hanging="1418"/>
      </w:pPr>
    </w:lvl>
    <w:lvl w:ilvl="5">
      <w:start w:val="1"/>
      <w:numFmt w:val="decimal"/>
      <w:lvlText w:val="%1.%2.%3.%4.%5.%6."/>
      <w:lvlJc w:val="left"/>
      <w:pPr>
        <w:ind w:left="397" w:hanging="397"/>
      </w:pPr>
    </w:lvl>
    <w:lvl w:ilvl="6">
      <w:start w:val="1"/>
      <w:numFmt w:val="decimal"/>
      <w:lvlText w:val="%1.%2.%3.%4.%5.%6.%7."/>
      <w:lvlJc w:val="left"/>
      <w:pPr>
        <w:ind w:left="397" w:hanging="397"/>
      </w:pPr>
    </w:lvl>
    <w:lvl w:ilvl="7">
      <w:start w:val="1"/>
      <w:numFmt w:val="decimal"/>
      <w:lvlText w:val="%1.%2.%3.%4.%5.%6.%7.%8."/>
      <w:lvlJc w:val="left"/>
      <w:pPr>
        <w:ind w:left="397" w:hanging="397"/>
      </w:pPr>
    </w:lvl>
    <w:lvl w:ilvl="8">
      <w:start w:val="1"/>
      <w:numFmt w:val="decimal"/>
      <w:lvlText w:val="%1.%2.%3.%4.%5.%6.%7.%8.%9."/>
      <w:lvlJc w:val="left"/>
      <w:pPr>
        <w:ind w:left="397" w:hanging="397"/>
      </w:pPr>
    </w:lvl>
  </w:abstractNum>
  <w:abstractNum w:abstractNumId="19" w15:restartNumberingAfterBreak="0">
    <w:nsid w:val="46B1264E"/>
    <w:multiLevelType w:val="multilevel"/>
    <w:tmpl w:val="D0FE1850"/>
    <w:lvl w:ilvl="0">
      <w:start w:val="2"/>
      <w:numFmt w:val="decimal"/>
      <w:lvlText w:val="%1"/>
      <w:lvlJc w:val="left"/>
      <w:pPr>
        <w:ind w:left="1091" w:hanging="793"/>
      </w:pPr>
      <w:rPr>
        <w:rFonts w:hint="default"/>
        <w:lang w:val="en-US" w:eastAsia="en-US" w:bidi="en-US"/>
      </w:rPr>
    </w:lvl>
    <w:lvl w:ilvl="1">
      <w:start w:val="5"/>
      <w:numFmt w:val="decimal"/>
      <w:lvlText w:val="%1.%2"/>
      <w:lvlJc w:val="left"/>
      <w:pPr>
        <w:ind w:left="1091" w:hanging="793"/>
      </w:pPr>
      <w:rPr>
        <w:rFonts w:ascii="Arial" w:eastAsia="Arial" w:hAnsi="Arial" w:cs="Arial" w:hint="default"/>
        <w:color w:val="2D74B5"/>
        <w:w w:val="99"/>
        <w:sz w:val="36"/>
        <w:szCs w:val="36"/>
        <w:lang w:val="en-US" w:eastAsia="en-US" w:bidi="en-US"/>
      </w:rPr>
    </w:lvl>
    <w:lvl w:ilvl="2">
      <w:numFmt w:val="bullet"/>
      <w:lvlText w:val=""/>
      <w:lvlJc w:val="left"/>
      <w:pPr>
        <w:ind w:left="928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375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467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559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50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42" w:hanging="361"/>
      </w:pPr>
      <w:rPr>
        <w:rFonts w:hint="default"/>
        <w:lang w:val="en-US" w:eastAsia="en-US" w:bidi="en-US"/>
      </w:rPr>
    </w:lvl>
  </w:abstractNum>
  <w:abstractNum w:abstractNumId="20" w15:restartNumberingAfterBreak="0">
    <w:nsid w:val="4D754BB7"/>
    <w:multiLevelType w:val="hybridMultilevel"/>
    <w:tmpl w:val="D6A89F02"/>
    <w:lvl w:ilvl="0" w:tplc="F3C08C3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36683"/>
    <w:multiLevelType w:val="hybridMultilevel"/>
    <w:tmpl w:val="05C817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655892"/>
    <w:multiLevelType w:val="hybridMultilevel"/>
    <w:tmpl w:val="C8588CC4"/>
    <w:lvl w:ilvl="0" w:tplc="E75081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C747338"/>
    <w:multiLevelType w:val="hybridMultilevel"/>
    <w:tmpl w:val="F8683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772C69"/>
    <w:multiLevelType w:val="hybridMultilevel"/>
    <w:tmpl w:val="F340632E"/>
    <w:lvl w:ilvl="0" w:tplc="EAD48C82">
      <w:start w:val="1"/>
      <w:numFmt w:val="bullet"/>
      <w:pStyle w:val="TableList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24F8E"/>
    <w:multiLevelType w:val="hybridMultilevel"/>
    <w:tmpl w:val="F7C83C26"/>
    <w:lvl w:ilvl="0" w:tplc="26E466A2">
      <w:start w:val="1"/>
      <w:numFmt w:val="decimal"/>
      <w:pStyle w:val="ListNumbered2"/>
      <w:lvlText w:val="%1."/>
      <w:lvlJc w:val="left"/>
      <w:pPr>
        <w:ind w:left="1157" w:hanging="360"/>
      </w:pPr>
    </w:lvl>
    <w:lvl w:ilvl="1" w:tplc="04090019">
      <w:start w:val="1"/>
      <w:numFmt w:val="lowerLetter"/>
      <w:lvlText w:val="%2."/>
      <w:lvlJc w:val="left"/>
      <w:pPr>
        <w:ind w:left="1877" w:hanging="360"/>
      </w:pPr>
    </w:lvl>
    <w:lvl w:ilvl="2" w:tplc="0409001B">
      <w:start w:val="1"/>
      <w:numFmt w:val="lowerRoman"/>
      <w:lvlText w:val="%3."/>
      <w:lvlJc w:val="right"/>
      <w:pPr>
        <w:ind w:left="2597" w:hanging="180"/>
      </w:pPr>
    </w:lvl>
    <w:lvl w:ilvl="3" w:tplc="0409000F" w:tentative="1">
      <w:start w:val="1"/>
      <w:numFmt w:val="decimal"/>
      <w:lvlText w:val="%4."/>
      <w:lvlJc w:val="left"/>
      <w:pPr>
        <w:ind w:left="3317" w:hanging="360"/>
      </w:pPr>
    </w:lvl>
    <w:lvl w:ilvl="4" w:tplc="04090019" w:tentative="1">
      <w:start w:val="1"/>
      <w:numFmt w:val="lowerLetter"/>
      <w:lvlText w:val="%5."/>
      <w:lvlJc w:val="left"/>
      <w:pPr>
        <w:ind w:left="4037" w:hanging="360"/>
      </w:pPr>
    </w:lvl>
    <w:lvl w:ilvl="5" w:tplc="0409001B" w:tentative="1">
      <w:start w:val="1"/>
      <w:numFmt w:val="lowerRoman"/>
      <w:lvlText w:val="%6."/>
      <w:lvlJc w:val="right"/>
      <w:pPr>
        <w:ind w:left="4757" w:hanging="180"/>
      </w:pPr>
    </w:lvl>
    <w:lvl w:ilvl="6" w:tplc="0409000F" w:tentative="1">
      <w:start w:val="1"/>
      <w:numFmt w:val="decimal"/>
      <w:lvlText w:val="%7."/>
      <w:lvlJc w:val="left"/>
      <w:pPr>
        <w:ind w:left="5477" w:hanging="360"/>
      </w:pPr>
    </w:lvl>
    <w:lvl w:ilvl="7" w:tplc="04090019" w:tentative="1">
      <w:start w:val="1"/>
      <w:numFmt w:val="lowerLetter"/>
      <w:lvlText w:val="%8."/>
      <w:lvlJc w:val="left"/>
      <w:pPr>
        <w:ind w:left="6197" w:hanging="360"/>
      </w:pPr>
    </w:lvl>
    <w:lvl w:ilvl="8" w:tplc="0409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26" w15:restartNumberingAfterBreak="0">
    <w:nsid w:val="776A7904"/>
    <w:multiLevelType w:val="multilevel"/>
    <w:tmpl w:val="16B8FF24"/>
    <w:lvl w:ilvl="0">
      <w:start w:val="1"/>
      <w:numFmt w:val="upperLetter"/>
      <w:pStyle w:val="Appendix1"/>
      <w:suff w:val="nothing"/>
      <w:lvlText w:val="Appendix %1"/>
      <w:lvlJc w:val="left"/>
      <w:pPr>
        <w:ind w:left="720" w:hanging="720"/>
      </w:pPr>
    </w:lvl>
    <w:lvl w:ilvl="1">
      <w:start w:val="1"/>
      <w:numFmt w:val="decimal"/>
      <w:pStyle w:val="Appendix2"/>
      <w:suff w:val="space"/>
      <w:lvlText w:val="%1-%2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pStyle w:val="Appendix3"/>
      <w:suff w:val="space"/>
      <w:lvlText w:val="%1-%2.%3"/>
      <w:lvlJc w:val="left"/>
      <w:pPr>
        <w:ind w:left="2160" w:hanging="2160"/>
      </w:pPr>
      <w:rPr>
        <w:rFonts w:hint="default"/>
      </w:rPr>
    </w:lvl>
    <w:lvl w:ilvl="3">
      <w:start w:val="1"/>
      <w:numFmt w:val="decimal"/>
      <w:pStyle w:val="Appendix4"/>
      <w:suff w:val="space"/>
      <w:lvlText w:val="%1-%2.%3.%4"/>
      <w:lvlJc w:val="left"/>
      <w:pPr>
        <w:ind w:left="2880" w:hanging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7ACD51BE"/>
    <w:multiLevelType w:val="hybridMultilevel"/>
    <w:tmpl w:val="FFFFFFFF"/>
    <w:lvl w:ilvl="0" w:tplc="3AFAEA78">
      <w:start w:val="1"/>
      <w:numFmt w:val="upperLetter"/>
      <w:lvlText w:val="Appendix %1"/>
      <w:lvlJc w:val="left"/>
      <w:pPr>
        <w:ind w:left="720" w:hanging="360"/>
      </w:pPr>
    </w:lvl>
    <w:lvl w:ilvl="1" w:tplc="B96C0FD6">
      <w:start w:val="1"/>
      <w:numFmt w:val="lowerLetter"/>
      <w:lvlText w:val="%2."/>
      <w:lvlJc w:val="left"/>
      <w:pPr>
        <w:ind w:left="1440" w:hanging="360"/>
      </w:pPr>
    </w:lvl>
    <w:lvl w:ilvl="2" w:tplc="FCAAA838">
      <w:start w:val="1"/>
      <w:numFmt w:val="lowerRoman"/>
      <w:lvlText w:val="%3."/>
      <w:lvlJc w:val="right"/>
      <w:pPr>
        <w:ind w:left="2160" w:hanging="180"/>
      </w:pPr>
    </w:lvl>
    <w:lvl w:ilvl="3" w:tplc="1890A12C">
      <w:start w:val="1"/>
      <w:numFmt w:val="decimal"/>
      <w:lvlText w:val="%4."/>
      <w:lvlJc w:val="left"/>
      <w:pPr>
        <w:ind w:left="2880" w:hanging="360"/>
      </w:pPr>
    </w:lvl>
    <w:lvl w:ilvl="4" w:tplc="9F4A8ABA">
      <w:start w:val="1"/>
      <w:numFmt w:val="lowerLetter"/>
      <w:lvlText w:val="%5."/>
      <w:lvlJc w:val="left"/>
      <w:pPr>
        <w:ind w:left="3600" w:hanging="360"/>
      </w:pPr>
    </w:lvl>
    <w:lvl w:ilvl="5" w:tplc="9D402A00">
      <w:start w:val="1"/>
      <w:numFmt w:val="lowerRoman"/>
      <w:lvlText w:val="%6."/>
      <w:lvlJc w:val="right"/>
      <w:pPr>
        <w:ind w:left="4320" w:hanging="180"/>
      </w:pPr>
    </w:lvl>
    <w:lvl w:ilvl="6" w:tplc="922E91B0">
      <w:start w:val="1"/>
      <w:numFmt w:val="decimal"/>
      <w:lvlText w:val="%7."/>
      <w:lvlJc w:val="left"/>
      <w:pPr>
        <w:ind w:left="5040" w:hanging="360"/>
      </w:pPr>
    </w:lvl>
    <w:lvl w:ilvl="7" w:tplc="B9462A4E">
      <w:start w:val="1"/>
      <w:numFmt w:val="lowerLetter"/>
      <w:lvlText w:val="%8."/>
      <w:lvlJc w:val="left"/>
      <w:pPr>
        <w:ind w:left="5760" w:hanging="360"/>
      </w:pPr>
    </w:lvl>
    <w:lvl w:ilvl="8" w:tplc="48AA19B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18"/>
  </w:num>
  <w:num w:numId="4">
    <w:abstractNumId w:val="9"/>
  </w:num>
  <w:num w:numId="5">
    <w:abstractNumId w:val="10"/>
  </w:num>
  <w:num w:numId="6">
    <w:abstractNumId w:val="20"/>
  </w:num>
  <w:num w:numId="7">
    <w:abstractNumId w:val="14"/>
  </w:num>
  <w:num w:numId="8">
    <w:abstractNumId w:val="24"/>
  </w:num>
  <w:num w:numId="9">
    <w:abstractNumId w:val="3"/>
  </w:num>
  <w:num w:numId="10">
    <w:abstractNumId w:val="13"/>
  </w:num>
  <w:num w:numId="11">
    <w:abstractNumId w:val="4"/>
  </w:num>
  <w:num w:numId="12">
    <w:abstractNumId w:val="8"/>
  </w:num>
  <w:num w:numId="13">
    <w:abstractNumId w:val="5"/>
  </w:num>
  <w:num w:numId="14">
    <w:abstractNumId w:val="25"/>
  </w:num>
  <w:num w:numId="15">
    <w:abstractNumId w:val="2"/>
  </w:num>
  <w:num w:numId="16">
    <w:abstractNumId w:val="26"/>
  </w:num>
  <w:num w:numId="17">
    <w:abstractNumId w:val="1"/>
  </w:num>
  <w:num w:numId="18">
    <w:abstractNumId w:val="17"/>
  </w:num>
  <w:num w:numId="19">
    <w:abstractNumId w:val="19"/>
  </w:num>
  <w:num w:numId="20">
    <w:abstractNumId w:val="6"/>
  </w:num>
  <w:num w:numId="21">
    <w:abstractNumId w:val="21"/>
  </w:num>
  <w:num w:numId="22">
    <w:abstractNumId w:val="23"/>
  </w:num>
  <w:num w:numId="23">
    <w:abstractNumId w:val="11"/>
  </w:num>
  <w:num w:numId="24">
    <w:abstractNumId w:val="16"/>
  </w:num>
  <w:num w:numId="25">
    <w:abstractNumId w:val="0"/>
  </w:num>
  <w:num w:numId="26">
    <w:abstractNumId w:val="7"/>
  </w:num>
  <w:num w:numId="27">
    <w:abstractNumId w:val="22"/>
  </w:num>
  <w:num w:numId="28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71E"/>
    <w:rsid w:val="000004A0"/>
    <w:rsid w:val="000012CB"/>
    <w:rsid w:val="00002AD5"/>
    <w:rsid w:val="00002DD2"/>
    <w:rsid w:val="000032F1"/>
    <w:rsid w:val="0000355A"/>
    <w:rsid w:val="00004EC0"/>
    <w:rsid w:val="00006A8D"/>
    <w:rsid w:val="00006DFA"/>
    <w:rsid w:val="000071D1"/>
    <w:rsid w:val="000101FA"/>
    <w:rsid w:val="0001133F"/>
    <w:rsid w:val="000123D0"/>
    <w:rsid w:val="0001322B"/>
    <w:rsid w:val="00015777"/>
    <w:rsid w:val="00015986"/>
    <w:rsid w:val="00016772"/>
    <w:rsid w:val="00020000"/>
    <w:rsid w:val="0002086A"/>
    <w:rsid w:val="000215EA"/>
    <w:rsid w:val="00021A17"/>
    <w:rsid w:val="00022033"/>
    <w:rsid w:val="00023005"/>
    <w:rsid w:val="00023A78"/>
    <w:rsid w:val="000254D4"/>
    <w:rsid w:val="00025990"/>
    <w:rsid w:val="00027D3B"/>
    <w:rsid w:val="00027DE1"/>
    <w:rsid w:val="000300E4"/>
    <w:rsid w:val="00030968"/>
    <w:rsid w:val="00030A69"/>
    <w:rsid w:val="00031584"/>
    <w:rsid w:val="0003271C"/>
    <w:rsid w:val="0003388F"/>
    <w:rsid w:val="000360FE"/>
    <w:rsid w:val="00036288"/>
    <w:rsid w:val="00037AB1"/>
    <w:rsid w:val="00037D2F"/>
    <w:rsid w:val="00041D56"/>
    <w:rsid w:val="000429E7"/>
    <w:rsid w:val="00042CDD"/>
    <w:rsid w:val="000438C9"/>
    <w:rsid w:val="00045633"/>
    <w:rsid w:val="000466E6"/>
    <w:rsid w:val="00046CA7"/>
    <w:rsid w:val="00056200"/>
    <w:rsid w:val="00056B14"/>
    <w:rsid w:val="00060376"/>
    <w:rsid w:val="00061E90"/>
    <w:rsid w:val="00062215"/>
    <w:rsid w:val="000625DD"/>
    <w:rsid w:val="00062BE7"/>
    <w:rsid w:val="00062CA3"/>
    <w:rsid w:val="00063797"/>
    <w:rsid w:val="00064D01"/>
    <w:rsid w:val="00065B7B"/>
    <w:rsid w:val="0006672D"/>
    <w:rsid w:val="00066A1E"/>
    <w:rsid w:val="000710A6"/>
    <w:rsid w:val="00071183"/>
    <w:rsid w:val="00072241"/>
    <w:rsid w:val="00073440"/>
    <w:rsid w:val="000735B1"/>
    <w:rsid w:val="00074EF0"/>
    <w:rsid w:val="000752C6"/>
    <w:rsid w:val="00075D88"/>
    <w:rsid w:val="00081ABD"/>
    <w:rsid w:val="00082D8B"/>
    <w:rsid w:val="00084A87"/>
    <w:rsid w:val="00086C0A"/>
    <w:rsid w:val="000910E3"/>
    <w:rsid w:val="00091730"/>
    <w:rsid w:val="000927B7"/>
    <w:rsid w:val="0009318A"/>
    <w:rsid w:val="00094EE6"/>
    <w:rsid w:val="0009649D"/>
    <w:rsid w:val="00096C95"/>
    <w:rsid w:val="00096E82"/>
    <w:rsid w:val="00096F9C"/>
    <w:rsid w:val="000A0269"/>
    <w:rsid w:val="000A0341"/>
    <w:rsid w:val="000A0B47"/>
    <w:rsid w:val="000A29F8"/>
    <w:rsid w:val="000A422B"/>
    <w:rsid w:val="000A57ED"/>
    <w:rsid w:val="000A6BA6"/>
    <w:rsid w:val="000B00F1"/>
    <w:rsid w:val="000B00F7"/>
    <w:rsid w:val="000B141E"/>
    <w:rsid w:val="000B17BF"/>
    <w:rsid w:val="000B1FF6"/>
    <w:rsid w:val="000B47FA"/>
    <w:rsid w:val="000B57EB"/>
    <w:rsid w:val="000B6BFD"/>
    <w:rsid w:val="000C194D"/>
    <w:rsid w:val="000C2CAD"/>
    <w:rsid w:val="000C31DA"/>
    <w:rsid w:val="000C3570"/>
    <w:rsid w:val="000C3E5A"/>
    <w:rsid w:val="000C43C2"/>
    <w:rsid w:val="000C4778"/>
    <w:rsid w:val="000C5130"/>
    <w:rsid w:val="000C7873"/>
    <w:rsid w:val="000C78A9"/>
    <w:rsid w:val="000C795D"/>
    <w:rsid w:val="000D10DA"/>
    <w:rsid w:val="000D4839"/>
    <w:rsid w:val="000D6502"/>
    <w:rsid w:val="000D6EBE"/>
    <w:rsid w:val="000D76E9"/>
    <w:rsid w:val="000E076E"/>
    <w:rsid w:val="000E0BE2"/>
    <w:rsid w:val="000E1439"/>
    <w:rsid w:val="000E2993"/>
    <w:rsid w:val="000E47D2"/>
    <w:rsid w:val="000E4CD6"/>
    <w:rsid w:val="000E4DE9"/>
    <w:rsid w:val="000E5A50"/>
    <w:rsid w:val="000E7A8E"/>
    <w:rsid w:val="000E7B22"/>
    <w:rsid w:val="000F04DA"/>
    <w:rsid w:val="000F1B0B"/>
    <w:rsid w:val="000F3BF3"/>
    <w:rsid w:val="000F4185"/>
    <w:rsid w:val="000F4938"/>
    <w:rsid w:val="000F4CB0"/>
    <w:rsid w:val="000F53E5"/>
    <w:rsid w:val="000F540F"/>
    <w:rsid w:val="000F5619"/>
    <w:rsid w:val="000F57F6"/>
    <w:rsid w:val="000F6CC4"/>
    <w:rsid w:val="000F7106"/>
    <w:rsid w:val="000F749B"/>
    <w:rsid w:val="000F76B7"/>
    <w:rsid w:val="00100870"/>
    <w:rsid w:val="00100967"/>
    <w:rsid w:val="00100F0E"/>
    <w:rsid w:val="00102398"/>
    <w:rsid w:val="0010361C"/>
    <w:rsid w:val="001039E1"/>
    <w:rsid w:val="00105515"/>
    <w:rsid w:val="00106E62"/>
    <w:rsid w:val="0011223A"/>
    <w:rsid w:val="001128F4"/>
    <w:rsid w:val="00112EE2"/>
    <w:rsid w:val="00113173"/>
    <w:rsid w:val="00115DB0"/>
    <w:rsid w:val="00122E66"/>
    <w:rsid w:val="00124265"/>
    <w:rsid w:val="001254DA"/>
    <w:rsid w:val="001301AB"/>
    <w:rsid w:val="001311A7"/>
    <w:rsid w:val="00131A02"/>
    <w:rsid w:val="00131F88"/>
    <w:rsid w:val="0013281F"/>
    <w:rsid w:val="00132A93"/>
    <w:rsid w:val="00132BFC"/>
    <w:rsid w:val="001345FE"/>
    <w:rsid w:val="00134B3A"/>
    <w:rsid w:val="001356C9"/>
    <w:rsid w:val="00135AFE"/>
    <w:rsid w:val="00135E32"/>
    <w:rsid w:val="00143A9C"/>
    <w:rsid w:val="00143CE0"/>
    <w:rsid w:val="00144E85"/>
    <w:rsid w:val="0014630E"/>
    <w:rsid w:val="00146449"/>
    <w:rsid w:val="001468F9"/>
    <w:rsid w:val="00146D8A"/>
    <w:rsid w:val="00146FF1"/>
    <w:rsid w:val="0014728A"/>
    <w:rsid w:val="00150AC5"/>
    <w:rsid w:val="00150CCE"/>
    <w:rsid w:val="0015176D"/>
    <w:rsid w:val="00156426"/>
    <w:rsid w:val="00156A8D"/>
    <w:rsid w:val="00157863"/>
    <w:rsid w:val="00161B85"/>
    <w:rsid w:val="00162432"/>
    <w:rsid w:val="00162BA4"/>
    <w:rsid w:val="00163564"/>
    <w:rsid w:val="00163823"/>
    <w:rsid w:val="00164D14"/>
    <w:rsid w:val="00167424"/>
    <w:rsid w:val="00167598"/>
    <w:rsid w:val="00170120"/>
    <w:rsid w:val="0017035D"/>
    <w:rsid w:val="00177253"/>
    <w:rsid w:val="00177D42"/>
    <w:rsid w:val="00177EA0"/>
    <w:rsid w:val="0018265F"/>
    <w:rsid w:val="00183F4F"/>
    <w:rsid w:val="00184438"/>
    <w:rsid w:val="00184B35"/>
    <w:rsid w:val="001854CC"/>
    <w:rsid w:val="00186B7F"/>
    <w:rsid w:val="001902D7"/>
    <w:rsid w:val="00191B31"/>
    <w:rsid w:val="00192687"/>
    <w:rsid w:val="0019307B"/>
    <w:rsid w:val="001939EB"/>
    <w:rsid w:val="00195CAA"/>
    <w:rsid w:val="00195D3C"/>
    <w:rsid w:val="00195E9F"/>
    <w:rsid w:val="00196CA8"/>
    <w:rsid w:val="00196F4B"/>
    <w:rsid w:val="001A1BF3"/>
    <w:rsid w:val="001A27F1"/>
    <w:rsid w:val="001A2F8F"/>
    <w:rsid w:val="001A3DDA"/>
    <w:rsid w:val="001A619C"/>
    <w:rsid w:val="001A63D5"/>
    <w:rsid w:val="001A74C1"/>
    <w:rsid w:val="001A79F9"/>
    <w:rsid w:val="001A7B7C"/>
    <w:rsid w:val="001B0876"/>
    <w:rsid w:val="001B1BB1"/>
    <w:rsid w:val="001B2909"/>
    <w:rsid w:val="001B58BA"/>
    <w:rsid w:val="001B616D"/>
    <w:rsid w:val="001C218C"/>
    <w:rsid w:val="001C22F5"/>
    <w:rsid w:val="001C4CB6"/>
    <w:rsid w:val="001C7176"/>
    <w:rsid w:val="001C7998"/>
    <w:rsid w:val="001C7D07"/>
    <w:rsid w:val="001D1C46"/>
    <w:rsid w:val="001D2487"/>
    <w:rsid w:val="001D24F7"/>
    <w:rsid w:val="001D5B45"/>
    <w:rsid w:val="001D66FD"/>
    <w:rsid w:val="001D6D36"/>
    <w:rsid w:val="001D6D99"/>
    <w:rsid w:val="001E0479"/>
    <w:rsid w:val="001E1720"/>
    <w:rsid w:val="001E36CC"/>
    <w:rsid w:val="001E370C"/>
    <w:rsid w:val="001E372F"/>
    <w:rsid w:val="001F092B"/>
    <w:rsid w:val="001F13F9"/>
    <w:rsid w:val="001F1E35"/>
    <w:rsid w:val="001F2F5F"/>
    <w:rsid w:val="001F42EB"/>
    <w:rsid w:val="001F459A"/>
    <w:rsid w:val="001F4A81"/>
    <w:rsid w:val="001F5085"/>
    <w:rsid w:val="001F59A4"/>
    <w:rsid w:val="001F769D"/>
    <w:rsid w:val="00200593"/>
    <w:rsid w:val="002005D1"/>
    <w:rsid w:val="00200B18"/>
    <w:rsid w:val="0020188E"/>
    <w:rsid w:val="002026DB"/>
    <w:rsid w:val="0020318A"/>
    <w:rsid w:val="0020326C"/>
    <w:rsid w:val="002041C0"/>
    <w:rsid w:val="00206C66"/>
    <w:rsid w:val="00207669"/>
    <w:rsid w:val="00207C54"/>
    <w:rsid w:val="0021093E"/>
    <w:rsid w:val="00210C7D"/>
    <w:rsid w:val="0021188E"/>
    <w:rsid w:val="00211CD7"/>
    <w:rsid w:val="00211D3C"/>
    <w:rsid w:val="00213C05"/>
    <w:rsid w:val="00213DFE"/>
    <w:rsid w:val="00216E9F"/>
    <w:rsid w:val="00220C5E"/>
    <w:rsid w:val="00225005"/>
    <w:rsid w:val="0022506A"/>
    <w:rsid w:val="0022582A"/>
    <w:rsid w:val="0022632E"/>
    <w:rsid w:val="00226686"/>
    <w:rsid w:val="002302D8"/>
    <w:rsid w:val="00230EE9"/>
    <w:rsid w:val="00231D90"/>
    <w:rsid w:val="002327B7"/>
    <w:rsid w:val="00232898"/>
    <w:rsid w:val="00232FBB"/>
    <w:rsid w:val="00235554"/>
    <w:rsid w:val="00236E25"/>
    <w:rsid w:val="00236EC6"/>
    <w:rsid w:val="002377EE"/>
    <w:rsid w:val="00237B88"/>
    <w:rsid w:val="0024068D"/>
    <w:rsid w:val="00241D80"/>
    <w:rsid w:val="00242506"/>
    <w:rsid w:val="0024294A"/>
    <w:rsid w:val="00250CAF"/>
    <w:rsid w:val="0025451E"/>
    <w:rsid w:val="0025576D"/>
    <w:rsid w:val="0025681D"/>
    <w:rsid w:val="002576AA"/>
    <w:rsid w:val="00257EB5"/>
    <w:rsid w:val="00260BA4"/>
    <w:rsid w:val="00261473"/>
    <w:rsid w:val="0026268B"/>
    <w:rsid w:val="00262C10"/>
    <w:rsid w:val="0026468E"/>
    <w:rsid w:val="00264BBB"/>
    <w:rsid w:val="00265025"/>
    <w:rsid w:val="0026517E"/>
    <w:rsid w:val="002655FC"/>
    <w:rsid w:val="002708E1"/>
    <w:rsid w:val="00273729"/>
    <w:rsid w:val="002763FF"/>
    <w:rsid w:val="00276CBD"/>
    <w:rsid w:val="00282AFD"/>
    <w:rsid w:val="002838AE"/>
    <w:rsid w:val="002860D0"/>
    <w:rsid w:val="00291C0C"/>
    <w:rsid w:val="00292134"/>
    <w:rsid w:val="002921E7"/>
    <w:rsid w:val="00292E52"/>
    <w:rsid w:val="0029302D"/>
    <w:rsid w:val="0029356F"/>
    <w:rsid w:val="00297388"/>
    <w:rsid w:val="002977B1"/>
    <w:rsid w:val="002A0794"/>
    <w:rsid w:val="002A0EE6"/>
    <w:rsid w:val="002A1D6F"/>
    <w:rsid w:val="002A379E"/>
    <w:rsid w:val="002A3AD2"/>
    <w:rsid w:val="002A4C58"/>
    <w:rsid w:val="002A4F8F"/>
    <w:rsid w:val="002A55B4"/>
    <w:rsid w:val="002A55DC"/>
    <w:rsid w:val="002A6032"/>
    <w:rsid w:val="002A6DBE"/>
    <w:rsid w:val="002A71A9"/>
    <w:rsid w:val="002A723C"/>
    <w:rsid w:val="002A7308"/>
    <w:rsid w:val="002A7323"/>
    <w:rsid w:val="002A7BEA"/>
    <w:rsid w:val="002A7C81"/>
    <w:rsid w:val="002B0491"/>
    <w:rsid w:val="002B4558"/>
    <w:rsid w:val="002B4B32"/>
    <w:rsid w:val="002B505C"/>
    <w:rsid w:val="002B765B"/>
    <w:rsid w:val="002C00C2"/>
    <w:rsid w:val="002C0EB9"/>
    <w:rsid w:val="002C1E45"/>
    <w:rsid w:val="002C2359"/>
    <w:rsid w:val="002C33BE"/>
    <w:rsid w:val="002C48F8"/>
    <w:rsid w:val="002C4A9C"/>
    <w:rsid w:val="002C5904"/>
    <w:rsid w:val="002C59EE"/>
    <w:rsid w:val="002C5B4F"/>
    <w:rsid w:val="002C646D"/>
    <w:rsid w:val="002C66EF"/>
    <w:rsid w:val="002D0305"/>
    <w:rsid w:val="002D040E"/>
    <w:rsid w:val="002D1A57"/>
    <w:rsid w:val="002D2C33"/>
    <w:rsid w:val="002D317D"/>
    <w:rsid w:val="002D32D4"/>
    <w:rsid w:val="002D4A70"/>
    <w:rsid w:val="002D5F6C"/>
    <w:rsid w:val="002D614B"/>
    <w:rsid w:val="002D7E19"/>
    <w:rsid w:val="002D7FA8"/>
    <w:rsid w:val="002E0A72"/>
    <w:rsid w:val="002E21B1"/>
    <w:rsid w:val="002E3DC4"/>
    <w:rsid w:val="002E5CBF"/>
    <w:rsid w:val="002E6E23"/>
    <w:rsid w:val="002F15B5"/>
    <w:rsid w:val="002F2BA3"/>
    <w:rsid w:val="002F2ED2"/>
    <w:rsid w:val="002F5FC3"/>
    <w:rsid w:val="002F6E16"/>
    <w:rsid w:val="002F7660"/>
    <w:rsid w:val="002F7B75"/>
    <w:rsid w:val="00302258"/>
    <w:rsid w:val="00302FFF"/>
    <w:rsid w:val="00303549"/>
    <w:rsid w:val="0030646F"/>
    <w:rsid w:val="00306C97"/>
    <w:rsid w:val="00307C30"/>
    <w:rsid w:val="003101DE"/>
    <w:rsid w:val="003103CA"/>
    <w:rsid w:val="003104E9"/>
    <w:rsid w:val="00310907"/>
    <w:rsid w:val="00312BA6"/>
    <w:rsid w:val="00312F75"/>
    <w:rsid w:val="00313030"/>
    <w:rsid w:val="003133FA"/>
    <w:rsid w:val="00313779"/>
    <w:rsid w:val="00313AD6"/>
    <w:rsid w:val="0031480A"/>
    <w:rsid w:val="003150DA"/>
    <w:rsid w:val="003163E3"/>
    <w:rsid w:val="0031646F"/>
    <w:rsid w:val="003167C1"/>
    <w:rsid w:val="003168AB"/>
    <w:rsid w:val="00320915"/>
    <w:rsid w:val="00321028"/>
    <w:rsid w:val="0032326A"/>
    <w:rsid w:val="0032407F"/>
    <w:rsid w:val="00325490"/>
    <w:rsid w:val="00325F09"/>
    <w:rsid w:val="003270AE"/>
    <w:rsid w:val="00327986"/>
    <w:rsid w:val="00327FB8"/>
    <w:rsid w:val="003300FA"/>
    <w:rsid w:val="00333835"/>
    <w:rsid w:val="00334BD3"/>
    <w:rsid w:val="00334F9B"/>
    <w:rsid w:val="00335651"/>
    <w:rsid w:val="00337C02"/>
    <w:rsid w:val="00342426"/>
    <w:rsid w:val="00343156"/>
    <w:rsid w:val="0034416E"/>
    <w:rsid w:val="00344FAF"/>
    <w:rsid w:val="003466F1"/>
    <w:rsid w:val="00346EF8"/>
    <w:rsid w:val="0034732E"/>
    <w:rsid w:val="00350F74"/>
    <w:rsid w:val="0035137B"/>
    <w:rsid w:val="003520DA"/>
    <w:rsid w:val="003536FF"/>
    <w:rsid w:val="003537BB"/>
    <w:rsid w:val="00354680"/>
    <w:rsid w:val="00356C71"/>
    <w:rsid w:val="003605BF"/>
    <w:rsid w:val="0036097F"/>
    <w:rsid w:val="00361380"/>
    <w:rsid w:val="00363DEA"/>
    <w:rsid w:val="00366E59"/>
    <w:rsid w:val="003700F2"/>
    <w:rsid w:val="003703E4"/>
    <w:rsid w:val="0037055E"/>
    <w:rsid w:val="00370A8C"/>
    <w:rsid w:val="00371950"/>
    <w:rsid w:val="00371E74"/>
    <w:rsid w:val="003725AB"/>
    <w:rsid w:val="00372A3F"/>
    <w:rsid w:val="00374770"/>
    <w:rsid w:val="00375501"/>
    <w:rsid w:val="00376334"/>
    <w:rsid w:val="00377085"/>
    <w:rsid w:val="00380B4D"/>
    <w:rsid w:val="00382054"/>
    <w:rsid w:val="00382E0F"/>
    <w:rsid w:val="00383475"/>
    <w:rsid w:val="00383819"/>
    <w:rsid w:val="00384C8E"/>
    <w:rsid w:val="0038553B"/>
    <w:rsid w:val="00385E20"/>
    <w:rsid w:val="00390554"/>
    <w:rsid w:val="00390B90"/>
    <w:rsid w:val="0039266F"/>
    <w:rsid w:val="003937D4"/>
    <w:rsid w:val="00393D8B"/>
    <w:rsid w:val="00393EE7"/>
    <w:rsid w:val="0039481F"/>
    <w:rsid w:val="00394EE2"/>
    <w:rsid w:val="00395FAB"/>
    <w:rsid w:val="003979E7"/>
    <w:rsid w:val="00397DCC"/>
    <w:rsid w:val="003A063D"/>
    <w:rsid w:val="003A08A6"/>
    <w:rsid w:val="003A0A8B"/>
    <w:rsid w:val="003A0FF6"/>
    <w:rsid w:val="003A1C2F"/>
    <w:rsid w:val="003A24A1"/>
    <w:rsid w:val="003A3D7C"/>
    <w:rsid w:val="003A4A46"/>
    <w:rsid w:val="003A5C4B"/>
    <w:rsid w:val="003B1A88"/>
    <w:rsid w:val="003B53F0"/>
    <w:rsid w:val="003B569A"/>
    <w:rsid w:val="003B6C8F"/>
    <w:rsid w:val="003B71E6"/>
    <w:rsid w:val="003B7B42"/>
    <w:rsid w:val="003B7F4D"/>
    <w:rsid w:val="003BB72C"/>
    <w:rsid w:val="003C0310"/>
    <w:rsid w:val="003C059C"/>
    <w:rsid w:val="003C1F3A"/>
    <w:rsid w:val="003C2CE1"/>
    <w:rsid w:val="003C42E9"/>
    <w:rsid w:val="003C4EA6"/>
    <w:rsid w:val="003C5AA9"/>
    <w:rsid w:val="003C7460"/>
    <w:rsid w:val="003D0246"/>
    <w:rsid w:val="003D04C5"/>
    <w:rsid w:val="003D08A2"/>
    <w:rsid w:val="003D12A9"/>
    <w:rsid w:val="003D2659"/>
    <w:rsid w:val="003D30CA"/>
    <w:rsid w:val="003D3BDF"/>
    <w:rsid w:val="003D717B"/>
    <w:rsid w:val="003E07AE"/>
    <w:rsid w:val="003E1074"/>
    <w:rsid w:val="003E10BB"/>
    <w:rsid w:val="003E120F"/>
    <w:rsid w:val="003E2282"/>
    <w:rsid w:val="003E247A"/>
    <w:rsid w:val="003E37BE"/>
    <w:rsid w:val="003E49F2"/>
    <w:rsid w:val="003E635D"/>
    <w:rsid w:val="003E670C"/>
    <w:rsid w:val="003E6902"/>
    <w:rsid w:val="003E7A50"/>
    <w:rsid w:val="003F349D"/>
    <w:rsid w:val="003F40F5"/>
    <w:rsid w:val="003F5D94"/>
    <w:rsid w:val="003F6071"/>
    <w:rsid w:val="003F7A39"/>
    <w:rsid w:val="00400DD9"/>
    <w:rsid w:val="00403FE8"/>
    <w:rsid w:val="00404879"/>
    <w:rsid w:val="00405208"/>
    <w:rsid w:val="0040636F"/>
    <w:rsid w:val="004067F1"/>
    <w:rsid w:val="004111EB"/>
    <w:rsid w:val="004120CB"/>
    <w:rsid w:val="00412278"/>
    <w:rsid w:val="00413248"/>
    <w:rsid w:val="004136D2"/>
    <w:rsid w:val="00414B95"/>
    <w:rsid w:val="004150A6"/>
    <w:rsid w:val="00420C42"/>
    <w:rsid w:val="00420EEC"/>
    <w:rsid w:val="00421AB7"/>
    <w:rsid w:val="004234B7"/>
    <w:rsid w:val="00423A7F"/>
    <w:rsid w:val="00423E19"/>
    <w:rsid w:val="00423F16"/>
    <w:rsid w:val="0043143E"/>
    <w:rsid w:val="004317C3"/>
    <w:rsid w:val="00431D8F"/>
    <w:rsid w:val="00432BB8"/>
    <w:rsid w:val="00432C86"/>
    <w:rsid w:val="00433D9F"/>
    <w:rsid w:val="0043416B"/>
    <w:rsid w:val="00434B08"/>
    <w:rsid w:val="004360F8"/>
    <w:rsid w:val="00436FCE"/>
    <w:rsid w:val="004371F9"/>
    <w:rsid w:val="0044036B"/>
    <w:rsid w:val="004418BA"/>
    <w:rsid w:val="004444FF"/>
    <w:rsid w:val="00444CAB"/>
    <w:rsid w:val="00444D14"/>
    <w:rsid w:val="004453F8"/>
    <w:rsid w:val="00446AC4"/>
    <w:rsid w:val="00446DA9"/>
    <w:rsid w:val="00447DD5"/>
    <w:rsid w:val="00450239"/>
    <w:rsid w:val="00450E5D"/>
    <w:rsid w:val="00451200"/>
    <w:rsid w:val="0045193A"/>
    <w:rsid w:val="00453FC4"/>
    <w:rsid w:val="00454581"/>
    <w:rsid w:val="00454D98"/>
    <w:rsid w:val="00455C54"/>
    <w:rsid w:val="00457723"/>
    <w:rsid w:val="0046026C"/>
    <w:rsid w:val="004607E3"/>
    <w:rsid w:val="00460FD4"/>
    <w:rsid w:val="004624ED"/>
    <w:rsid w:val="00462C34"/>
    <w:rsid w:val="00463654"/>
    <w:rsid w:val="00464130"/>
    <w:rsid w:val="00465507"/>
    <w:rsid w:val="0046672D"/>
    <w:rsid w:val="00467036"/>
    <w:rsid w:val="00467A22"/>
    <w:rsid w:val="00467A43"/>
    <w:rsid w:val="004707F8"/>
    <w:rsid w:val="004714B2"/>
    <w:rsid w:val="00471681"/>
    <w:rsid w:val="004756F9"/>
    <w:rsid w:val="00476060"/>
    <w:rsid w:val="0047663D"/>
    <w:rsid w:val="004768D7"/>
    <w:rsid w:val="00477715"/>
    <w:rsid w:val="00483B6D"/>
    <w:rsid w:val="00485E21"/>
    <w:rsid w:val="0048784A"/>
    <w:rsid w:val="00487E2F"/>
    <w:rsid w:val="004913A0"/>
    <w:rsid w:val="00491AF0"/>
    <w:rsid w:val="0049311C"/>
    <w:rsid w:val="00494D97"/>
    <w:rsid w:val="00496C24"/>
    <w:rsid w:val="004979F6"/>
    <w:rsid w:val="004A0EF9"/>
    <w:rsid w:val="004A2641"/>
    <w:rsid w:val="004A4CC7"/>
    <w:rsid w:val="004A5AD5"/>
    <w:rsid w:val="004A5FDA"/>
    <w:rsid w:val="004A7E2B"/>
    <w:rsid w:val="004A7E3F"/>
    <w:rsid w:val="004B04C5"/>
    <w:rsid w:val="004B276F"/>
    <w:rsid w:val="004B395F"/>
    <w:rsid w:val="004B3967"/>
    <w:rsid w:val="004B3E68"/>
    <w:rsid w:val="004B5393"/>
    <w:rsid w:val="004B6B58"/>
    <w:rsid w:val="004B6FDF"/>
    <w:rsid w:val="004C02A7"/>
    <w:rsid w:val="004C2234"/>
    <w:rsid w:val="004C3182"/>
    <w:rsid w:val="004C326B"/>
    <w:rsid w:val="004C3BAF"/>
    <w:rsid w:val="004C5930"/>
    <w:rsid w:val="004C5C82"/>
    <w:rsid w:val="004C5E0F"/>
    <w:rsid w:val="004C7D27"/>
    <w:rsid w:val="004D283D"/>
    <w:rsid w:val="004D3E29"/>
    <w:rsid w:val="004D520E"/>
    <w:rsid w:val="004D645E"/>
    <w:rsid w:val="004D7096"/>
    <w:rsid w:val="004D7B8C"/>
    <w:rsid w:val="004E23FF"/>
    <w:rsid w:val="004E258A"/>
    <w:rsid w:val="004E3398"/>
    <w:rsid w:val="004E4225"/>
    <w:rsid w:val="004E4285"/>
    <w:rsid w:val="004E5294"/>
    <w:rsid w:val="004E62BE"/>
    <w:rsid w:val="004F05B7"/>
    <w:rsid w:val="004F0B33"/>
    <w:rsid w:val="004F3834"/>
    <w:rsid w:val="004F4F45"/>
    <w:rsid w:val="004F5CB1"/>
    <w:rsid w:val="004F6C2D"/>
    <w:rsid w:val="004F6C4B"/>
    <w:rsid w:val="004F711E"/>
    <w:rsid w:val="004F724D"/>
    <w:rsid w:val="004F772E"/>
    <w:rsid w:val="005035B5"/>
    <w:rsid w:val="00503ACD"/>
    <w:rsid w:val="00504B5E"/>
    <w:rsid w:val="00504C9A"/>
    <w:rsid w:val="00506C43"/>
    <w:rsid w:val="0050702B"/>
    <w:rsid w:val="00507C58"/>
    <w:rsid w:val="00507F9C"/>
    <w:rsid w:val="00511F32"/>
    <w:rsid w:val="0051230C"/>
    <w:rsid w:val="00512392"/>
    <w:rsid w:val="00512911"/>
    <w:rsid w:val="00513D54"/>
    <w:rsid w:val="00513E40"/>
    <w:rsid w:val="005151E0"/>
    <w:rsid w:val="00515A6E"/>
    <w:rsid w:val="00515D82"/>
    <w:rsid w:val="00516932"/>
    <w:rsid w:val="005202AB"/>
    <w:rsid w:val="00521269"/>
    <w:rsid w:val="005213AD"/>
    <w:rsid w:val="00522BBD"/>
    <w:rsid w:val="00522D5F"/>
    <w:rsid w:val="00524C41"/>
    <w:rsid w:val="00525ACF"/>
    <w:rsid w:val="00526F85"/>
    <w:rsid w:val="00527314"/>
    <w:rsid w:val="005325E1"/>
    <w:rsid w:val="00532C0A"/>
    <w:rsid w:val="005337C1"/>
    <w:rsid w:val="00535771"/>
    <w:rsid w:val="005374C0"/>
    <w:rsid w:val="0054006A"/>
    <w:rsid w:val="0054356F"/>
    <w:rsid w:val="00544C03"/>
    <w:rsid w:val="00545C82"/>
    <w:rsid w:val="00550A98"/>
    <w:rsid w:val="00550F27"/>
    <w:rsid w:val="00551449"/>
    <w:rsid w:val="00552557"/>
    <w:rsid w:val="005527D1"/>
    <w:rsid w:val="00552833"/>
    <w:rsid w:val="005529F4"/>
    <w:rsid w:val="005540BF"/>
    <w:rsid w:val="00561587"/>
    <w:rsid w:val="00561DA1"/>
    <w:rsid w:val="00563FDD"/>
    <w:rsid w:val="00564348"/>
    <w:rsid w:val="00566444"/>
    <w:rsid w:val="00566B6C"/>
    <w:rsid w:val="00566E48"/>
    <w:rsid w:val="0056701D"/>
    <w:rsid w:val="00567538"/>
    <w:rsid w:val="0057071A"/>
    <w:rsid w:val="005707A0"/>
    <w:rsid w:val="00570E7C"/>
    <w:rsid w:val="00570FBE"/>
    <w:rsid w:val="00571418"/>
    <w:rsid w:val="00573570"/>
    <w:rsid w:val="0057428D"/>
    <w:rsid w:val="00575882"/>
    <w:rsid w:val="00577CC1"/>
    <w:rsid w:val="00577DEA"/>
    <w:rsid w:val="00580E47"/>
    <w:rsid w:val="00581AC8"/>
    <w:rsid w:val="00581FD6"/>
    <w:rsid w:val="00582436"/>
    <w:rsid w:val="00582459"/>
    <w:rsid w:val="00582670"/>
    <w:rsid w:val="00583769"/>
    <w:rsid w:val="00584C9C"/>
    <w:rsid w:val="005850F2"/>
    <w:rsid w:val="005851EF"/>
    <w:rsid w:val="0059016D"/>
    <w:rsid w:val="0059193F"/>
    <w:rsid w:val="005922BD"/>
    <w:rsid w:val="00594D45"/>
    <w:rsid w:val="005A013A"/>
    <w:rsid w:val="005A19D5"/>
    <w:rsid w:val="005A5986"/>
    <w:rsid w:val="005A5DC4"/>
    <w:rsid w:val="005A60BE"/>
    <w:rsid w:val="005B3090"/>
    <w:rsid w:val="005B3D2D"/>
    <w:rsid w:val="005B3E60"/>
    <w:rsid w:val="005B4FDA"/>
    <w:rsid w:val="005B5B5A"/>
    <w:rsid w:val="005B6491"/>
    <w:rsid w:val="005B7295"/>
    <w:rsid w:val="005C2287"/>
    <w:rsid w:val="005C32DE"/>
    <w:rsid w:val="005C4E3D"/>
    <w:rsid w:val="005C60A8"/>
    <w:rsid w:val="005C6D1C"/>
    <w:rsid w:val="005C7285"/>
    <w:rsid w:val="005C7EF2"/>
    <w:rsid w:val="005D169F"/>
    <w:rsid w:val="005D189C"/>
    <w:rsid w:val="005D38EF"/>
    <w:rsid w:val="005D550A"/>
    <w:rsid w:val="005D5619"/>
    <w:rsid w:val="005D561D"/>
    <w:rsid w:val="005D77A6"/>
    <w:rsid w:val="005E0D93"/>
    <w:rsid w:val="005E16EB"/>
    <w:rsid w:val="005E3B03"/>
    <w:rsid w:val="005E3BEF"/>
    <w:rsid w:val="005E55D6"/>
    <w:rsid w:val="005E77C4"/>
    <w:rsid w:val="005E7D69"/>
    <w:rsid w:val="005E7FA0"/>
    <w:rsid w:val="005F125A"/>
    <w:rsid w:val="005F15BC"/>
    <w:rsid w:val="005F248B"/>
    <w:rsid w:val="005F4B20"/>
    <w:rsid w:val="005F51D7"/>
    <w:rsid w:val="005F61EF"/>
    <w:rsid w:val="006025D7"/>
    <w:rsid w:val="006040D6"/>
    <w:rsid w:val="0060438C"/>
    <w:rsid w:val="0060533D"/>
    <w:rsid w:val="00612DFE"/>
    <w:rsid w:val="00613867"/>
    <w:rsid w:val="00614876"/>
    <w:rsid w:val="0061701F"/>
    <w:rsid w:val="00620B21"/>
    <w:rsid w:val="006215EB"/>
    <w:rsid w:val="0062189E"/>
    <w:rsid w:val="006219BB"/>
    <w:rsid w:val="00623BA8"/>
    <w:rsid w:val="0063276A"/>
    <w:rsid w:val="00634AFC"/>
    <w:rsid w:val="006361E2"/>
    <w:rsid w:val="0063640B"/>
    <w:rsid w:val="00636B80"/>
    <w:rsid w:val="006370BA"/>
    <w:rsid w:val="00642AF7"/>
    <w:rsid w:val="00643FBA"/>
    <w:rsid w:val="006447DD"/>
    <w:rsid w:val="00644CAF"/>
    <w:rsid w:val="00645909"/>
    <w:rsid w:val="00647BB1"/>
    <w:rsid w:val="006515BD"/>
    <w:rsid w:val="00651DCB"/>
    <w:rsid w:val="006528D4"/>
    <w:rsid w:val="00655854"/>
    <w:rsid w:val="00657C31"/>
    <w:rsid w:val="0066383A"/>
    <w:rsid w:val="00664326"/>
    <w:rsid w:val="006703C6"/>
    <w:rsid w:val="0067227E"/>
    <w:rsid w:val="0067233E"/>
    <w:rsid w:val="006736F4"/>
    <w:rsid w:val="00673EA7"/>
    <w:rsid w:val="00680AB3"/>
    <w:rsid w:val="00682BE4"/>
    <w:rsid w:val="00683F60"/>
    <w:rsid w:val="00684474"/>
    <w:rsid w:val="00685053"/>
    <w:rsid w:val="00686338"/>
    <w:rsid w:val="006864F2"/>
    <w:rsid w:val="00687C99"/>
    <w:rsid w:val="00687E59"/>
    <w:rsid w:val="00691942"/>
    <w:rsid w:val="006956ED"/>
    <w:rsid w:val="006960BD"/>
    <w:rsid w:val="006976A6"/>
    <w:rsid w:val="00697EB7"/>
    <w:rsid w:val="006A482A"/>
    <w:rsid w:val="006A520E"/>
    <w:rsid w:val="006A745D"/>
    <w:rsid w:val="006A76C5"/>
    <w:rsid w:val="006A79EE"/>
    <w:rsid w:val="006B0714"/>
    <w:rsid w:val="006B08BA"/>
    <w:rsid w:val="006B1EB5"/>
    <w:rsid w:val="006B2634"/>
    <w:rsid w:val="006B3500"/>
    <w:rsid w:val="006B443A"/>
    <w:rsid w:val="006B4458"/>
    <w:rsid w:val="006B4E55"/>
    <w:rsid w:val="006B5FBA"/>
    <w:rsid w:val="006B68E9"/>
    <w:rsid w:val="006B7D78"/>
    <w:rsid w:val="006C0340"/>
    <w:rsid w:val="006C0D4B"/>
    <w:rsid w:val="006C113D"/>
    <w:rsid w:val="006C1628"/>
    <w:rsid w:val="006C18BE"/>
    <w:rsid w:val="006C1B6D"/>
    <w:rsid w:val="006C2F97"/>
    <w:rsid w:val="006C5233"/>
    <w:rsid w:val="006C5F19"/>
    <w:rsid w:val="006C6604"/>
    <w:rsid w:val="006C7DB8"/>
    <w:rsid w:val="006D016C"/>
    <w:rsid w:val="006D1F81"/>
    <w:rsid w:val="006D3CCA"/>
    <w:rsid w:val="006D4326"/>
    <w:rsid w:val="006D4579"/>
    <w:rsid w:val="006D7B6F"/>
    <w:rsid w:val="006E05FF"/>
    <w:rsid w:val="006E30F3"/>
    <w:rsid w:val="006E506A"/>
    <w:rsid w:val="006E5F90"/>
    <w:rsid w:val="006E5FDE"/>
    <w:rsid w:val="006F0189"/>
    <w:rsid w:val="006F0C14"/>
    <w:rsid w:val="006F265E"/>
    <w:rsid w:val="006F3071"/>
    <w:rsid w:val="006F44BA"/>
    <w:rsid w:val="006F4905"/>
    <w:rsid w:val="006F4917"/>
    <w:rsid w:val="006F4AD1"/>
    <w:rsid w:val="006F4CB3"/>
    <w:rsid w:val="006F4FE5"/>
    <w:rsid w:val="006F5066"/>
    <w:rsid w:val="006F6B86"/>
    <w:rsid w:val="006F6BD1"/>
    <w:rsid w:val="006F72B7"/>
    <w:rsid w:val="00705BFB"/>
    <w:rsid w:val="00705C3C"/>
    <w:rsid w:val="007061B0"/>
    <w:rsid w:val="00711093"/>
    <w:rsid w:val="00712C2C"/>
    <w:rsid w:val="007137E7"/>
    <w:rsid w:val="00713D40"/>
    <w:rsid w:val="00714142"/>
    <w:rsid w:val="007142A2"/>
    <w:rsid w:val="0071487F"/>
    <w:rsid w:val="00715E8C"/>
    <w:rsid w:val="007169A0"/>
    <w:rsid w:val="00717847"/>
    <w:rsid w:val="007205C8"/>
    <w:rsid w:val="00720A59"/>
    <w:rsid w:val="00721AA8"/>
    <w:rsid w:val="00723362"/>
    <w:rsid w:val="00724E0D"/>
    <w:rsid w:val="007267B9"/>
    <w:rsid w:val="00726F9E"/>
    <w:rsid w:val="007300F9"/>
    <w:rsid w:val="0073110D"/>
    <w:rsid w:val="0073190A"/>
    <w:rsid w:val="00733934"/>
    <w:rsid w:val="00733FF6"/>
    <w:rsid w:val="007367EB"/>
    <w:rsid w:val="00741259"/>
    <w:rsid w:val="0074154E"/>
    <w:rsid w:val="00741762"/>
    <w:rsid w:val="00741764"/>
    <w:rsid w:val="0074186B"/>
    <w:rsid w:val="00744EA5"/>
    <w:rsid w:val="00746BC3"/>
    <w:rsid w:val="0075092B"/>
    <w:rsid w:val="00751CA2"/>
    <w:rsid w:val="00751E6B"/>
    <w:rsid w:val="00753A99"/>
    <w:rsid w:val="007540E7"/>
    <w:rsid w:val="0075494F"/>
    <w:rsid w:val="0075498F"/>
    <w:rsid w:val="0075687A"/>
    <w:rsid w:val="00756948"/>
    <w:rsid w:val="00760027"/>
    <w:rsid w:val="00761206"/>
    <w:rsid w:val="00763345"/>
    <w:rsid w:val="0076375B"/>
    <w:rsid w:val="00764C55"/>
    <w:rsid w:val="007668A0"/>
    <w:rsid w:val="007670D5"/>
    <w:rsid w:val="00771F90"/>
    <w:rsid w:val="0077248B"/>
    <w:rsid w:val="00772A46"/>
    <w:rsid w:val="007732F8"/>
    <w:rsid w:val="0077437C"/>
    <w:rsid w:val="00774862"/>
    <w:rsid w:val="00774B9A"/>
    <w:rsid w:val="0077620D"/>
    <w:rsid w:val="00776FE0"/>
    <w:rsid w:val="00780FAA"/>
    <w:rsid w:val="007816C5"/>
    <w:rsid w:val="007828C3"/>
    <w:rsid w:val="007841AD"/>
    <w:rsid w:val="0078459E"/>
    <w:rsid w:val="007847E2"/>
    <w:rsid w:val="00784C27"/>
    <w:rsid w:val="007861B9"/>
    <w:rsid w:val="00787B18"/>
    <w:rsid w:val="007901B8"/>
    <w:rsid w:val="00790873"/>
    <w:rsid w:val="00790EEA"/>
    <w:rsid w:val="0079412E"/>
    <w:rsid w:val="007943EF"/>
    <w:rsid w:val="00795BCE"/>
    <w:rsid w:val="00795F07"/>
    <w:rsid w:val="00797F53"/>
    <w:rsid w:val="007A044E"/>
    <w:rsid w:val="007A2340"/>
    <w:rsid w:val="007A3A15"/>
    <w:rsid w:val="007A3A37"/>
    <w:rsid w:val="007A45E2"/>
    <w:rsid w:val="007A48B6"/>
    <w:rsid w:val="007A5216"/>
    <w:rsid w:val="007A666C"/>
    <w:rsid w:val="007A6CEA"/>
    <w:rsid w:val="007A7CA8"/>
    <w:rsid w:val="007B0803"/>
    <w:rsid w:val="007B0A0C"/>
    <w:rsid w:val="007B5725"/>
    <w:rsid w:val="007B6BAA"/>
    <w:rsid w:val="007C0474"/>
    <w:rsid w:val="007C0B08"/>
    <w:rsid w:val="007C115B"/>
    <w:rsid w:val="007C12BB"/>
    <w:rsid w:val="007C3B1F"/>
    <w:rsid w:val="007C4AB1"/>
    <w:rsid w:val="007C50C0"/>
    <w:rsid w:val="007C59F5"/>
    <w:rsid w:val="007C61C7"/>
    <w:rsid w:val="007C7769"/>
    <w:rsid w:val="007C7805"/>
    <w:rsid w:val="007D0D4D"/>
    <w:rsid w:val="007D1353"/>
    <w:rsid w:val="007D166B"/>
    <w:rsid w:val="007D1932"/>
    <w:rsid w:val="007D7481"/>
    <w:rsid w:val="007E0173"/>
    <w:rsid w:val="007E15B6"/>
    <w:rsid w:val="007E317E"/>
    <w:rsid w:val="007E5EB0"/>
    <w:rsid w:val="007F019E"/>
    <w:rsid w:val="007F0E8B"/>
    <w:rsid w:val="007F13F2"/>
    <w:rsid w:val="007F14E5"/>
    <w:rsid w:val="007F2182"/>
    <w:rsid w:val="007F282B"/>
    <w:rsid w:val="007F49F9"/>
    <w:rsid w:val="007F6F7C"/>
    <w:rsid w:val="007F7C1B"/>
    <w:rsid w:val="00801233"/>
    <w:rsid w:val="0080253A"/>
    <w:rsid w:val="00802DA9"/>
    <w:rsid w:val="008033D3"/>
    <w:rsid w:val="008033FE"/>
    <w:rsid w:val="00804CAA"/>
    <w:rsid w:val="00807375"/>
    <w:rsid w:val="00810731"/>
    <w:rsid w:val="00810A41"/>
    <w:rsid w:val="00812663"/>
    <w:rsid w:val="00813109"/>
    <w:rsid w:val="00814677"/>
    <w:rsid w:val="0081477C"/>
    <w:rsid w:val="00814D5A"/>
    <w:rsid w:val="00815B27"/>
    <w:rsid w:val="00815FB2"/>
    <w:rsid w:val="00816EB2"/>
    <w:rsid w:val="00817644"/>
    <w:rsid w:val="00825998"/>
    <w:rsid w:val="0082723B"/>
    <w:rsid w:val="00827755"/>
    <w:rsid w:val="00831434"/>
    <w:rsid w:val="00831CDB"/>
    <w:rsid w:val="00835A4F"/>
    <w:rsid w:val="00835D41"/>
    <w:rsid w:val="008365B8"/>
    <w:rsid w:val="008374E7"/>
    <w:rsid w:val="00840857"/>
    <w:rsid w:val="0084298B"/>
    <w:rsid w:val="008432FF"/>
    <w:rsid w:val="00843557"/>
    <w:rsid w:val="008438BA"/>
    <w:rsid w:val="00844C10"/>
    <w:rsid w:val="00846329"/>
    <w:rsid w:val="00846D06"/>
    <w:rsid w:val="0084748F"/>
    <w:rsid w:val="00850C9B"/>
    <w:rsid w:val="00851986"/>
    <w:rsid w:val="00852B84"/>
    <w:rsid w:val="00853F71"/>
    <w:rsid w:val="0085474C"/>
    <w:rsid w:val="00855BC8"/>
    <w:rsid w:val="00855E5C"/>
    <w:rsid w:val="0085726F"/>
    <w:rsid w:val="00857FB0"/>
    <w:rsid w:val="0086095D"/>
    <w:rsid w:val="0086194D"/>
    <w:rsid w:val="00861D7A"/>
    <w:rsid w:val="008620C4"/>
    <w:rsid w:val="00864160"/>
    <w:rsid w:val="0086549A"/>
    <w:rsid w:val="008657EB"/>
    <w:rsid w:val="0086730E"/>
    <w:rsid w:val="0087070C"/>
    <w:rsid w:val="00870A0A"/>
    <w:rsid w:val="0087130B"/>
    <w:rsid w:val="0087239A"/>
    <w:rsid w:val="00872A8F"/>
    <w:rsid w:val="00873447"/>
    <w:rsid w:val="00873737"/>
    <w:rsid w:val="00873C08"/>
    <w:rsid w:val="00874D56"/>
    <w:rsid w:val="0087514B"/>
    <w:rsid w:val="0087529F"/>
    <w:rsid w:val="008757DB"/>
    <w:rsid w:val="00876287"/>
    <w:rsid w:val="00876BEA"/>
    <w:rsid w:val="008804CF"/>
    <w:rsid w:val="00881710"/>
    <w:rsid w:val="00881A7F"/>
    <w:rsid w:val="0088427D"/>
    <w:rsid w:val="008855D9"/>
    <w:rsid w:val="008863F4"/>
    <w:rsid w:val="00886F45"/>
    <w:rsid w:val="0088721D"/>
    <w:rsid w:val="00891250"/>
    <w:rsid w:val="00891A0F"/>
    <w:rsid w:val="008923A6"/>
    <w:rsid w:val="008927EE"/>
    <w:rsid w:val="00892DE6"/>
    <w:rsid w:val="008937ED"/>
    <w:rsid w:val="00893E6C"/>
    <w:rsid w:val="00894FA6"/>
    <w:rsid w:val="00896AAC"/>
    <w:rsid w:val="00896B70"/>
    <w:rsid w:val="008A0418"/>
    <w:rsid w:val="008A125D"/>
    <w:rsid w:val="008A3396"/>
    <w:rsid w:val="008A39EA"/>
    <w:rsid w:val="008A57B6"/>
    <w:rsid w:val="008A655A"/>
    <w:rsid w:val="008A6852"/>
    <w:rsid w:val="008A6A9A"/>
    <w:rsid w:val="008A73C6"/>
    <w:rsid w:val="008B0CA8"/>
    <w:rsid w:val="008B1864"/>
    <w:rsid w:val="008B386A"/>
    <w:rsid w:val="008B3E05"/>
    <w:rsid w:val="008B3FF9"/>
    <w:rsid w:val="008B43E8"/>
    <w:rsid w:val="008B4980"/>
    <w:rsid w:val="008B4A39"/>
    <w:rsid w:val="008B5BB0"/>
    <w:rsid w:val="008B780F"/>
    <w:rsid w:val="008B7E2E"/>
    <w:rsid w:val="008C649E"/>
    <w:rsid w:val="008C762C"/>
    <w:rsid w:val="008D13F0"/>
    <w:rsid w:val="008D16CB"/>
    <w:rsid w:val="008D34FC"/>
    <w:rsid w:val="008D3D7F"/>
    <w:rsid w:val="008D3FF6"/>
    <w:rsid w:val="008D68E2"/>
    <w:rsid w:val="008D76F0"/>
    <w:rsid w:val="008E0029"/>
    <w:rsid w:val="008E05F8"/>
    <w:rsid w:val="008E1DC2"/>
    <w:rsid w:val="008E2A58"/>
    <w:rsid w:val="008E2AA3"/>
    <w:rsid w:val="008E5715"/>
    <w:rsid w:val="008E6F03"/>
    <w:rsid w:val="008F02AB"/>
    <w:rsid w:val="008F06EA"/>
    <w:rsid w:val="008F0C27"/>
    <w:rsid w:val="008F1900"/>
    <w:rsid w:val="008F1E72"/>
    <w:rsid w:val="008F36DB"/>
    <w:rsid w:val="008F4DB4"/>
    <w:rsid w:val="008F532F"/>
    <w:rsid w:val="008F5CDC"/>
    <w:rsid w:val="008F77EA"/>
    <w:rsid w:val="0090083B"/>
    <w:rsid w:val="00907EC4"/>
    <w:rsid w:val="00910355"/>
    <w:rsid w:val="00910CE2"/>
    <w:rsid w:val="009118BD"/>
    <w:rsid w:val="0091201F"/>
    <w:rsid w:val="00913084"/>
    <w:rsid w:val="00913D33"/>
    <w:rsid w:val="009141FA"/>
    <w:rsid w:val="00914C80"/>
    <w:rsid w:val="00914F62"/>
    <w:rsid w:val="0091562F"/>
    <w:rsid w:val="00915D58"/>
    <w:rsid w:val="00916CDB"/>
    <w:rsid w:val="00916EC8"/>
    <w:rsid w:val="00917110"/>
    <w:rsid w:val="00917819"/>
    <w:rsid w:val="0091781E"/>
    <w:rsid w:val="00920F2D"/>
    <w:rsid w:val="009238EA"/>
    <w:rsid w:val="00924016"/>
    <w:rsid w:val="00924345"/>
    <w:rsid w:val="00925470"/>
    <w:rsid w:val="00926A97"/>
    <w:rsid w:val="00927543"/>
    <w:rsid w:val="0092797B"/>
    <w:rsid w:val="00933004"/>
    <w:rsid w:val="009331CB"/>
    <w:rsid w:val="0093357C"/>
    <w:rsid w:val="00933FE6"/>
    <w:rsid w:val="00934F02"/>
    <w:rsid w:val="00935BEA"/>
    <w:rsid w:val="00935C42"/>
    <w:rsid w:val="00941629"/>
    <w:rsid w:val="0094172B"/>
    <w:rsid w:val="009417C2"/>
    <w:rsid w:val="0094330E"/>
    <w:rsid w:val="00943D90"/>
    <w:rsid w:val="0094501B"/>
    <w:rsid w:val="00946933"/>
    <w:rsid w:val="00947113"/>
    <w:rsid w:val="00947E5F"/>
    <w:rsid w:val="00947EC2"/>
    <w:rsid w:val="00950567"/>
    <w:rsid w:val="0095083C"/>
    <w:rsid w:val="0095086D"/>
    <w:rsid w:val="00953E66"/>
    <w:rsid w:val="00954B18"/>
    <w:rsid w:val="009551A1"/>
    <w:rsid w:val="00956533"/>
    <w:rsid w:val="009568F4"/>
    <w:rsid w:val="009604BF"/>
    <w:rsid w:val="009631E5"/>
    <w:rsid w:val="009669A8"/>
    <w:rsid w:val="00966DB3"/>
    <w:rsid w:val="00967EF8"/>
    <w:rsid w:val="00970771"/>
    <w:rsid w:val="00971FEC"/>
    <w:rsid w:val="009736A0"/>
    <w:rsid w:val="00973788"/>
    <w:rsid w:val="00973AEF"/>
    <w:rsid w:val="009744F0"/>
    <w:rsid w:val="009748D3"/>
    <w:rsid w:val="009777E9"/>
    <w:rsid w:val="00977A3C"/>
    <w:rsid w:val="009804FB"/>
    <w:rsid w:val="0098181A"/>
    <w:rsid w:val="00981B2A"/>
    <w:rsid w:val="009841ED"/>
    <w:rsid w:val="009844D9"/>
    <w:rsid w:val="00985633"/>
    <w:rsid w:val="0098601B"/>
    <w:rsid w:val="0098797A"/>
    <w:rsid w:val="0099291C"/>
    <w:rsid w:val="00992CBC"/>
    <w:rsid w:val="00992FEA"/>
    <w:rsid w:val="00994138"/>
    <w:rsid w:val="00997051"/>
    <w:rsid w:val="00997647"/>
    <w:rsid w:val="009A0421"/>
    <w:rsid w:val="009A0F01"/>
    <w:rsid w:val="009A20AE"/>
    <w:rsid w:val="009A23DB"/>
    <w:rsid w:val="009A2CBE"/>
    <w:rsid w:val="009A3187"/>
    <w:rsid w:val="009A4073"/>
    <w:rsid w:val="009A5A5B"/>
    <w:rsid w:val="009A60D7"/>
    <w:rsid w:val="009A691E"/>
    <w:rsid w:val="009A784F"/>
    <w:rsid w:val="009B108D"/>
    <w:rsid w:val="009B15C4"/>
    <w:rsid w:val="009B2807"/>
    <w:rsid w:val="009B4DA2"/>
    <w:rsid w:val="009B4F15"/>
    <w:rsid w:val="009B5513"/>
    <w:rsid w:val="009B5A00"/>
    <w:rsid w:val="009B735E"/>
    <w:rsid w:val="009C1F73"/>
    <w:rsid w:val="009C2BC1"/>
    <w:rsid w:val="009C531E"/>
    <w:rsid w:val="009C58D5"/>
    <w:rsid w:val="009C670A"/>
    <w:rsid w:val="009C6ABB"/>
    <w:rsid w:val="009C6F9E"/>
    <w:rsid w:val="009D0824"/>
    <w:rsid w:val="009D2397"/>
    <w:rsid w:val="009D2939"/>
    <w:rsid w:val="009D349E"/>
    <w:rsid w:val="009D3D1B"/>
    <w:rsid w:val="009D4E35"/>
    <w:rsid w:val="009D4F4C"/>
    <w:rsid w:val="009D5490"/>
    <w:rsid w:val="009D576B"/>
    <w:rsid w:val="009D606E"/>
    <w:rsid w:val="009D7119"/>
    <w:rsid w:val="009D7796"/>
    <w:rsid w:val="009E0315"/>
    <w:rsid w:val="009E126C"/>
    <w:rsid w:val="009E3895"/>
    <w:rsid w:val="009E7828"/>
    <w:rsid w:val="009E7DB1"/>
    <w:rsid w:val="009F0A66"/>
    <w:rsid w:val="009F1011"/>
    <w:rsid w:val="009F1A8C"/>
    <w:rsid w:val="009F41AC"/>
    <w:rsid w:val="009F576B"/>
    <w:rsid w:val="009F5ECB"/>
    <w:rsid w:val="009F70B7"/>
    <w:rsid w:val="009F79E0"/>
    <w:rsid w:val="00A029E1"/>
    <w:rsid w:val="00A02C20"/>
    <w:rsid w:val="00A07443"/>
    <w:rsid w:val="00A10614"/>
    <w:rsid w:val="00A10956"/>
    <w:rsid w:val="00A111CB"/>
    <w:rsid w:val="00A1292B"/>
    <w:rsid w:val="00A129B5"/>
    <w:rsid w:val="00A14EC9"/>
    <w:rsid w:val="00A14F88"/>
    <w:rsid w:val="00A16656"/>
    <w:rsid w:val="00A16713"/>
    <w:rsid w:val="00A178D9"/>
    <w:rsid w:val="00A21283"/>
    <w:rsid w:val="00A2316C"/>
    <w:rsid w:val="00A270DB"/>
    <w:rsid w:val="00A27A45"/>
    <w:rsid w:val="00A301EB"/>
    <w:rsid w:val="00A30583"/>
    <w:rsid w:val="00A30C58"/>
    <w:rsid w:val="00A317A2"/>
    <w:rsid w:val="00A3290C"/>
    <w:rsid w:val="00A33220"/>
    <w:rsid w:val="00A3340F"/>
    <w:rsid w:val="00A33D18"/>
    <w:rsid w:val="00A34EA9"/>
    <w:rsid w:val="00A36170"/>
    <w:rsid w:val="00A365AC"/>
    <w:rsid w:val="00A36A0E"/>
    <w:rsid w:val="00A36B21"/>
    <w:rsid w:val="00A37DD3"/>
    <w:rsid w:val="00A40931"/>
    <w:rsid w:val="00A414DF"/>
    <w:rsid w:val="00A4244E"/>
    <w:rsid w:val="00A42B02"/>
    <w:rsid w:val="00A42E06"/>
    <w:rsid w:val="00A42F97"/>
    <w:rsid w:val="00A43111"/>
    <w:rsid w:val="00A44BC9"/>
    <w:rsid w:val="00A46C26"/>
    <w:rsid w:val="00A47F5C"/>
    <w:rsid w:val="00A5051B"/>
    <w:rsid w:val="00A51186"/>
    <w:rsid w:val="00A51644"/>
    <w:rsid w:val="00A53D14"/>
    <w:rsid w:val="00A553EA"/>
    <w:rsid w:val="00A55465"/>
    <w:rsid w:val="00A56588"/>
    <w:rsid w:val="00A61C6A"/>
    <w:rsid w:val="00A61E5A"/>
    <w:rsid w:val="00A62303"/>
    <w:rsid w:val="00A626F3"/>
    <w:rsid w:val="00A639BE"/>
    <w:rsid w:val="00A6788A"/>
    <w:rsid w:val="00A67E45"/>
    <w:rsid w:val="00A70589"/>
    <w:rsid w:val="00A706F3"/>
    <w:rsid w:val="00A71007"/>
    <w:rsid w:val="00A71BAA"/>
    <w:rsid w:val="00A7453A"/>
    <w:rsid w:val="00A75355"/>
    <w:rsid w:val="00A75779"/>
    <w:rsid w:val="00A768BA"/>
    <w:rsid w:val="00A80331"/>
    <w:rsid w:val="00A821CC"/>
    <w:rsid w:val="00A82906"/>
    <w:rsid w:val="00A82BE1"/>
    <w:rsid w:val="00A8342B"/>
    <w:rsid w:val="00A8343B"/>
    <w:rsid w:val="00A84346"/>
    <w:rsid w:val="00A850C0"/>
    <w:rsid w:val="00A85913"/>
    <w:rsid w:val="00A86A45"/>
    <w:rsid w:val="00A86B79"/>
    <w:rsid w:val="00A86DA4"/>
    <w:rsid w:val="00A87D25"/>
    <w:rsid w:val="00A90DEF"/>
    <w:rsid w:val="00A91CB3"/>
    <w:rsid w:val="00A9294E"/>
    <w:rsid w:val="00A94F6E"/>
    <w:rsid w:val="00A951E5"/>
    <w:rsid w:val="00A9706D"/>
    <w:rsid w:val="00A978E1"/>
    <w:rsid w:val="00A97C08"/>
    <w:rsid w:val="00AA0CC0"/>
    <w:rsid w:val="00AA0D98"/>
    <w:rsid w:val="00AA1BE6"/>
    <w:rsid w:val="00AA1E8D"/>
    <w:rsid w:val="00AA307B"/>
    <w:rsid w:val="00AA43A6"/>
    <w:rsid w:val="00AA4997"/>
    <w:rsid w:val="00AA5F94"/>
    <w:rsid w:val="00AA6C9A"/>
    <w:rsid w:val="00AA779C"/>
    <w:rsid w:val="00AA79C3"/>
    <w:rsid w:val="00AB080F"/>
    <w:rsid w:val="00AB0E91"/>
    <w:rsid w:val="00AB13D9"/>
    <w:rsid w:val="00AB299B"/>
    <w:rsid w:val="00AB4DF3"/>
    <w:rsid w:val="00AB75AE"/>
    <w:rsid w:val="00AB7F34"/>
    <w:rsid w:val="00AC0AF8"/>
    <w:rsid w:val="00AC2EAC"/>
    <w:rsid w:val="00AC4286"/>
    <w:rsid w:val="00AC4F7A"/>
    <w:rsid w:val="00AC56BC"/>
    <w:rsid w:val="00AC62C8"/>
    <w:rsid w:val="00AC6799"/>
    <w:rsid w:val="00AD0430"/>
    <w:rsid w:val="00AD04FB"/>
    <w:rsid w:val="00AD3254"/>
    <w:rsid w:val="00AD54C5"/>
    <w:rsid w:val="00AD5A5E"/>
    <w:rsid w:val="00AD651E"/>
    <w:rsid w:val="00AD6C35"/>
    <w:rsid w:val="00AD734D"/>
    <w:rsid w:val="00AD76A4"/>
    <w:rsid w:val="00AE31DB"/>
    <w:rsid w:val="00AE3C74"/>
    <w:rsid w:val="00AE41E6"/>
    <w:rsid w:val="00AE52DE"/>
    <w:rsid w:val="00AE5DF5"/>
    <w:rsid w:val="00AE5E72"/>
    <w:rsid w:val="00AE6123"/>
    <w:rsid w:val="00AE747B"/>
    <w:rsid w:val="00AF181C"/>
    <w:rsid w:val="00AF1D13"/>
    <w:rsid w:val="00AF3E91"/>
    <w:rsid w:val="00AF472F"/>
    <w:rsid w:val="00AF5BBA"/>
    <w:rsid w:val="00AF706D"/>
    <w:rsid w:val="00AF74F3"/>
    <w:rsid w:val="00B00805"/>
    <w:rsid w:val="00B01100"/>
    <w:rsid w:val="00B0151A"/>
    <w:rsid w:val="00B0182E"/>
    <w:rsid w:val="00B026B5"/>
    <w:rsid w:val="00B03741"/>
    <w:rsid w:val="00B05263"/>
    <w:rsid w:val="00B1189C"/>
    <w:rsid w:val="00B12FB0"/>
    <w:rsid w:val="00B13259"/>
    <w:rsid w:val="00B1552C"/>
    <w:rsid w:val="00B15853"/>
    <w:rsid w:val="00B17804"/>
    <w:rsid w:val="00B17839"/>
    <w:rsid w:val="00B20C0C"/>
    <w:rsid w:val="00B21165"/>
    <w:rsid w:val="00B218F0"/>
    <w:rsid w:val="00B24257"/>
    <w:rsid w:val="00B25D59"/>
    <w:rsid w:val="00B27EBE"/>
    <w:rsid w:val="00B30BC3"/>
    <w:rsid w:val="00B31380"/>
    <w:rsid w:val="00B325B3"/>
    <w:rsid w:val="00B327FD"/>
    <w:rsid w:val="00B3282E"/>
    <w:rsid w:val="00B33949"/>
    <w:rsid w:val="00B34307"/>
    <w:rsid w:val="00B349A2"/>
    <w:rsid w:val="00B357E9"/>
    <w:rsid w:val="00B364D9"/>
    <w:rsid w:val="00B37C64"/>
    <w:rsid w:val="00B37C92"/>
    <w:rsid w:val="00B37F91"/>
    <w:rsid w:val="00B40188"/>
    <w:rsid w:val="00B402B4"/>
    <w:rsid w:val="00B4146D"/>
    <w:rsid w:val="00B41536"/>
    <w:rsid w:val="00B42C17"/>
    <w:rsid w:val="00B43426"/>
    <w:rsid w:val="00B43D6E"/>
    <w:rsid w:val="00B443EC"/>
    <w:rsid w:val="00B45BD2"/>
    <w:rsid w:val="00B45E8B"/>
    <w:rsid w:val="00B461DF"/>
    <w:rsid w:val="00B46414"/>
    <w:rsid w:val="00B47F6B"/>
    <w:rsid w:val="00B518E5"/>
    <w:rsid w:val="00B520F7"/>
    <w:rsid w:val="00B523E3"/>
    <w:rsid w:val="00B530D0"/>
    <w:rsid w:val="00B53E88"/>
    <w:rsid w:val="00B54465"/>
    <w:rsid w:val="00B5481D"/>
    <w:rsid w:val="00B54881"/>
    <w:rsid w:val="00B54D0D"/>
    <w:rsid w:val="00B557FF"/>
    <w:rsid w:val="00B579A7"/>
    <w:rsid w:val="00B6100E"/>
    <w:rsid w:val="00B6178E"/>
    <w:rsid w:val="00B6258B"/>
    <w:rsid w:val="00B63F3B"/>
    <w:rsid w:val="00B65F97"/>
    <w:rsid w:val="00B664E2"/>
    <w:rsid w:val="00B702AE"/>
    <w:rsid w:val="00B71DD1"/>
    <w:rsid w:val="00B74E98"/>
    <w:rsid w:val="00B74FB8"/>
    <w:rsid w:val="00B76C00"/>
    <w:rsid w:val="00B76E70"/>
    <w:rsid w:val="00B8153D"/>
    <w:rsid w:val="00B817A7"/>
    <w:rsid w:val="00B82922"/>
    <w:rsid w:val="00B82CA3"/>
    <w:rsid w:val="00B8482B"/>
    <w:rsid w:val="00B86F5C"/>
    <w:rsid w:val="00B905E0"/>
    <w:rsid w:val="00B90CE7"/>
    <w:rsid w:val="00B921B9"/>
    <w:rsid w:val="00B92758"/>
    <w:rsid w:val="00B931E8"/>
    <w:rsid w:val="00B93432"/>
    <w:rsid w:val="00B9368F"/>
    <w:rsid w:val="00B970F5"/>
    <w:rsid w:val="00B97A39"/>
    <w:rsid w:val="00BA0AC5"/>
    <w:rsid w:val="00BA13F7"/>
    <w:rsid w:val="00BA1ED3"/>
    <w:rsid w:val="00BA4F39"/>
    <w:rsid w:val="00BA5D38"/>
    <w:rsid w:val="00BA7B79"/>
    <w:rsid w:val="00BB175E"/>
    <w:rsid w:val="00BB2221"/>
    <w:rsid w:val="00BB36FF"/>
    <w:rsid w:val="00BB4004"/>
    <w:rsid w:val="00BB5F06"/>
    <w:rsid w:val="00BB6AB5"/>
    <w:rsid w:val="00BC05FB"/>
    <w:rsid w:val="00BC074E"/>
    <w:rsid w:val="00BC133C"/>
    <w:rsid w:val="00BC1E13"/>
    <w:rsid w:val="00BC46FC"/>
    <w:rsid w:val="00BC4AF6"/>
    <w:rsid w:val="00BD0F78"/>
    <w:rsid w:val="00BD1C06"/>
    <w:rsid w:val="00BD3150"/>
    <w:rsid w:val="00BD34E1"/>
    <w:rsid w:val="00BD401C"/>
    <w:rsid w:val="00BD41AE"/>
    <w:rsid w:val="00BD5188"/>
    <w:rsid w:val="00BD5762"/>
    <w:rsid w:val="00BD5F8A"/>
    <w:rsid w:val="00BD689F"/>
    <w:rsid w:val="00BD7F5D"/>
    <w:rsid w:val="00BE05E7"/>
    <w:rsid w:val="00BE1CCA"/>
    <w:rsid w:val="00BE26E8"/>
    <w:rsid w:val="00BE399E"/>
    <w:rsid w:val="00BE5A30"/>
    <w:rsid w:val="00BE6803"/>
    <w:rsid w:val="00BE7D3E"/>
    <w:rsid w:val="00BE7EFF"/>
    <w:rsid w:val="00BF1383"/>
    <w:rsid w:val="00BF1503"/>
    <w:rsid w:val="00BF24DD"/>
    <w:rsid w:val="00BF278E"/>
    <w:rsid w:val="00BF3D28"/>
    <w:rsid w:val="00BF56F5"/>
    <w:rsid w:val="00BF73D5"/>
    <w:rsid w:val="00C00B04"/>
    <w:rsid w:val="00C00C07"/>
    <w:rsid w:val="00C01069"/>
    <w:rsid w:val="00C02470"/>
    <w:rsid w:val="00C02F0D"/>
    <w:rsid w:val="00C1264B"/>
    <w:rsid w:val="00C12BC2"/>
    <w:rsid w:val="00C2051F"/>
    <w:rsid w:val="00C21354"/>
    <w:rsid w:val="00C2271F"/>
    <w:rsid w:val="00C234F5"/>
    <w:rsid w:val="00C23655"/>
    <w:rsid w:val="00C244B1"/>
    <w:rsid w:val="00C25C7D"/>
    <w:rsid w:val="00C2636D"/>
    <w:rsid w:val="00C26459"/>
    <w:rsid w:val="00C26C47"/>
    <w:rsid w:val="00C303E8"/>
    <w:rsid w:val="00C30645"/>
    <w:rsid w:val="00C306BF"/>
    <w:rsid w:val="00C3159D"/>
    <w:rsid w:val="00C32C42"/>
    <w:rsid w:val="00C33808"/>
    <w:rsid w:val="00C339F5"/>
    <w:rsid w:val="00C34E73"/>
    <w:rsid w:val="00C3525F"/>
    <w:rsid w:val="00C35998"/>
    <w:rsid w:val="00C35AB0"/>
    <w:rsid w:val="00C37BEF"/>
    <w:rsid w:val="00C40AF1"/>
    <w:rsid w:val="00C40E34"/>
    <w:rsid w:val="00C40EB2"/>
    <w:rsid w:val="00C4257E"/>
    <w:rsid w:val="00C43D80"/>
    <w:rsid w:val="00C46296"/>
    <w:rsid w:val="00C50B9B"/>
    <w:rsid w:val="00C50C44"/>
    <w:rsid w:val="00C5132F"/>
    <w:rsid w:val="00C51902"/>
    <w:rsid w:val="00C53BEF"/>
    <w:rsid w:val="00C54A2C"/>
    <w:rsid w:val="00C54EAA"/>
    <w:rsid w:val="00C56A62"/>
    <w:rsid w:val="00C573B4"/>
    <w:rsid w:val="00C606B2"/>
    <w:rsid w:val="00C6112B"/>
    <w:rsid w:val="00C62E7A"/>
    <w:rsid w:val="00C64034"/>
    <w:rsid w:val="00C645EC"/>
    <w:rsid w:val="00C647F5"/>
    <w:rsid w:val="00C65458"/>
    <w:rsid w:val="00C70991"/>
    <w:rsid w:val="00C7308A"/>
    <w:rsid w:val="00C73875"/>
    <w:rsid w:val="00C74192"/>
    <w:rsid w:val="00C74B64"/>
    <w:rsid w:val="00C74FA2"/>
    <w:rsid w:val="00C75439"/>
    <w:rsid w:val="00C77009"/>
    <w:rsid w:val="00C80D1A"/>
    <w:rsid w:val="00C822CD"/>
    <w:rsid w:val="00C83184"/>
    <w:rsid w:val="00C84A80"/>
    <w:rsid w:val="00C859DA"/>
    <w:rsid w:val="00C85DD9"/>
    <w:rsid w:val="00C870D5"/>
    <w:rsid w:val="00C90344"/>
    <w:rsid w:val="00C90659"/>
    <w:rsid w:val="00C9126D"/>
    <w:rsid w:val="00C91F8E"/>
    <w:rsid w:val="00C93C13"/>
    <w:rsid w:val="00C967B5"/>
    <w:rsid w:val="00C97F3D"/>
    <w:rsid w:val="00CA0047"/>
    <w:rsid w:val="00CA0921"/>
    <w:rsid w:val="00CA1C64"/>
    <w:rsid w:val="00CA1FA8"/>
    <w:rsid w:val="00CA4323"/>
    <w:rsid w:val="00CA75A3"/>
    <w:rsid w:val="00CA7B00"/>
    <w:rsid w:val="00CB068C"/>
    <w:rsid w:val="00CB0983"/>
    <w:rsid w:val="00CB298C"/>
    <w:rsid w:val="00CB3EF4"/>
    <w:rsid w:val="00CB472B"/>
    <w:rsid w:val="00CC0C1B"/>
    <w:rsid w:val="00CC1A72"/>
    <w:rsid w:val="00CC2D52"/>
    <w:rsid w:val="00CC33B3"/>
    <w:rsid w:val="00CC3B0B"/>
    <w:rsid w:val="00CC42D5"/>
    <w:rsid w:val="00CC5E72"/>
    <w:rsid w:val="00CC758E"/>
    <w:rsid w:val="00CD27BA"/>
    <w:rsid w:val="00CD2E5F"/>
    <w:rsid w:val="00CD4097"/>
    <w:rsid w:val="00CD531B"/>
    <w:rsid w:val="00CD5F50"/>
    <w:rsid w:val="00CD6158"/>
    <w:rsid w:val="00CD7A94"/>
    <w:rsid w:val="00CE3DC9"/>
    <w:rsid w:val="00CE4AD9"/>
    <w:rsid w:val="00CE545D"/>
    <w:rsid w:val="00CE5D85"/>
    <w:rsid w:val="00CF155F"/>
    <w:rsid w:val="00CF1CD5"/>
    <w:rsid w:val="00CF3109"/>
    <w:rsid w:val="00CF3ACE"/>
    <w:rsid w:val="00CF3B29"/>
    <w:rsid w:val="00CF4431"/>
    <w:rsid w:val="00CF5DEC"/>
    <w:rsid w:val="00CF61A9"/>
    <w:rsid w:val="00D004FB"/>
    <w:rsid w:val="00D00BF6"/>
    <w:rsid w:val="00D01805"/>
    <w:rsid w:val="00D05055"/>
    <w:rsid w:val="00D05DFB"/>
    <w:rsid w:val="00D071B4"/>
    <w:rsid w:val="00D07CC5"/>
    <w:rsid w:val="00D10516"/>
    <w:rsid w:val="00D10650"/>
    <w:rsid w:val="00D10A18"/>
    <w:rsid w:val="00D10B27"/>
    <w:rsid w:val="00D10F69"/>
    <w:rsid w:val="00D11E1A"/>
    <w:rsid w:val="00D12A44"/>
    <w:rsid w:val="00D12CA4"/>
    <w:rsid w:val="00D132B1"/>
    <w:rsid w:val="00D13669"/>
    <w:rsid w:val="00D13C8D"/>
    <w:rsid w:val="00D13C9E"/>
    <w:rsid w:val="00D14C1C"/>
    <w:rsid w:val="00D2055B"/>
    <w:rsid w:val="00D219FD"/>
    <w:rsid w:val="00D229FF"/>
    <w:rsid w:val="00D231B8"/>
    <w:rsid w:val="00D25677"/>
    <w:rsid w:val="00D2658B"/>
    <w:rsid w:val="00D27422"/>
    <w:rsid w:val="00D30279"/>
    <w:rsid w:val="00D30D62"/>
    <w:rsid w:val="00D31111"/>
    <w:rsid w:val="00D325D3"/>
    <w:rsid w:val="00D33539"/>
    <w:rsid w:val="00D33E6A"/>
    <w:rsid w:val="00D34BDF"/>
    <w:rsid w:val="00D36E39"/>
    <w:rsid w:val="00D4062A"/>
    <w:rsid w:val="00D429AB"/>
    <w:rsid w:val="00D430A5"/>
    <w:rsid w:val="00D43A7E"/>
    <w:rsid w:val="00D44DC3"/>
    <w:rsid w:val="00D451F1"/>
    <w:rsid w:val="00D46DEB"/>
    <w:rsid w:val="00D47C2F"/>
    <w:rsid w:val="00D5092F"/>
    <w:rsid w:val="00D5133C"/>
    <w:rsid w:val="00D523D3"/>
    <w:rsid w:val="00D53E1A"/>
    <w:rsid w:val="00D53FAB"/>
    <w:rsid w:val="00D54637"/>
    <w:rsid w:val="00D54BA4"/>
    <w:rsid w:val="00D55929"/>
    <w:rsid w:val="00D566F5"/>
    <w:rsid w:val="00D56F58"/>
    <w:rsid w:val="00D57958"/>
    <w:rsid w:val="00D579C5"/>
    <w:rsid w:val="00D57F2C"/>
    <w:rsid w:val="00D616F7"/>
    <w:rsid w:val="00D63739"/>
    <w:rsid w:val="00D63FCC"/>
    <w:rsid w:val="00D64506"/>
    <w:rsid w:val="00D6789E"/>
    <w:rsid w:val="00D7036F"/>
    <w:rsid w:val="00D71D27"/>
    <w:rsid w:val="00D72E27"/>
    <w:rsid w:val="00D74C81"/>
    <w:rsid w:val="00D75EF2"/>
    <w:rsid w:val="00D77575"/>
    <w:rsid w:val="00D806CF"/>
    <w:rsid w:val="00D817C4"/>
    <w:rsid w:val="00D82179"/>
    <w:rsid w:val="00D837E8"/>
    <w:rsid w:val="00D8438E"/>
    <w:rsid w:val="00D8590A"/>
    <w:rsid w:val="00D85B68"/>
    <w:rsid w:val="00D85DBC"/>
    <w:rsid w:val="00D9062B"/>
    <w:rsid w:val="00D92E45"/>
    <w:rsid w:val="00D92F3D"/>
    <w:rsid w:val="00D93437"/>
    <w:rsid w:val="00D9524E"/>
    <w:rsid w:val="00D95360"/>
    <w:rsid w:val="00D95B6B"/>
    <w:rsid w:val="00D95BCD"/>
    <w:rsid w:val="00D95C75"/>
    <w:rsid w:val="00D95C7E"/>
    <w:rsid w:val="00D9788D"/>
    <w:rsid w:val="00DA011A"/>
    <w:rsid w:val="00DA0376"/>
    <w:rsid w:val="00DA1A41"/>
    <w:rsid w:val="00DA35B5"/>
    <w:rsid w:val="00DA4168"/>
    <w:rsid w:val="00DA4757"/>
    <w:rsid w:val="00DA4FE4"/>
    <w:rsid w:val="00DA53BF"/>
    <w:rsid w:val="00DA6FFD"/>
    <w:rsid w:val="00DB053B"/>
    <w:rsid w:val="00DB0D75"/>
    <w:rsid w:val="00DB17AB"/>
    <w:rsid w:val="00DB2F5C"/>
    <w:rsid w:val="00DB3322"/>
    <w:rsid w:val="00DB365E"/>
    <w:rsid w:val="00DB3850"/>
    <w:rsid w:val="00DB4682"/>
    <w:rsid w:val="00DB5F61"/>
    <w:rsid w:val="00DB6E0D"/>
    <w:rsid w:val="00DB70EE"/>
    <w:rsid w:val="00DB7B62"/>
    <w:rsid w:val="00DC02EA"/>
    <w:rsid w:val="00DC1303"/>
    <w:rsid w:val="00DC187C"/>
    <w:rsid w:val="00DC1C22"/>
    <w:rsid w:val="00DC1F85"/>
    <w:rsid w:val="00DC34E6"/>
    <w:rsid w:val="00DC3730"/>
    <w:rsid w:val="00DC4E1D"/>
    <w:rsid w:val="00DC6A83"/>
    <w:rsid w:val="00DC7192"/>
    <w:rsid w:val="00DD09E4"/>
    <w:rsid w:val="00DD0E54"/>
    <w:rsid w:val="00DD253C"/>
    <w:rsid w:val="00DD363D"/>
    <w:rsid w:val="00DD6917"/>
    <w:rsid w:val="00DD75EA"/>
    <w:rsid w:val="00DD79DD"/>
    <w:rsid w:val="00DE072D"/>
    <w:rsid w:val="00DE1586"/>
    <w:rsid w:val="00DE5751"/>
    <w:rsid w:val="00DE7388"/>
    <w:rsid w:val="00DF0412"/>
    <w:rsid w:val="00DF0721"/>
    <w:rsid w:val="00DF1976"/>
    <w:rsid w:val="00DF1A06"/>
    <w:rsid w:val="00DF240E"/>
    <w:rsid w:val="00DF4459"/>
    <w:rsid w:val="00DF651D"/>
    <w:rsid w:val="00E024E0"/>
    <w:rsid w:val="00E04324"/>
    <w:rsid w:val="00E051BF"/>
    <w:rsid w:val="00E06D97"/>
    <w:rsid w:val="00E10F84"/>
    <w:rsid w:val="00E115FC"/>
    <w:rsid w:val="00E128D3"/>
    <w:rsid w:val="00E1371E"/>
    <w:rsid w:val="00E1431A"/>
    <w:rsid w:val="00E16AE2"/>
    <w:rsid w:val="00E17C0C"/>
    <w:rsid w:val="00E20FA4"/>
    <w:rsid w:val="00E2203A"/>
    <w:rsid w:val="00E2301B"/>
    <w:rsid w:val="00E23B9A"/>
    <w:rsid w:val="00E240B7"/>
    <w:rsid w:val="00E24967"/>
    <w:rsid w:val="00E25584"/>
    <w:rsid w:val="00E25729"/>
    <w:rsid w:val="00E311EC"/>
    <w:rsid w:val="00E31D61"/>
    <w:rsid w:val="00E325B0"/>
    <w:rsid w:val="00E33988"/>
    <w:rsid w:val="00E33B93"/>
    <w:rsid w:val="00E34569"/>
    <w:rsid w:val="00E34A0A"/>
    <w:rsid w:val="00E359E0"/>
    <w:rsid w:val="00E361D1"/>
    <w:rsid w:val="00E368F6"/>
    <w:rsid w:val="00E369A8"/>
    <w:rsid w:val="00E36CED"/>
    <w:rsid w:val="00E37342"/>
    <w:rsid w:val="00E40133"/>
    <w:rsid w:val="00E421D7"/>
    <w:rsid w:val="00E423B9"/>
    <w:rsid w:val="00E43BD5"/>
    <w:rsid w:val="00E43FAC"/>
    <w:rsid w:val="00E44630"/>
    <w:rsid w:val="00E44915"/>
    <w:rsid w:val="00E46787"/>
    <w:rsid w:val="00E508D3"/>
    <w:rsid w:val="00E5213E"/>
    <w:rsid w:val="00E53AC3"/>
    <w:rsid w:val="00E540BB"/>
    <w:rsid w:val="00E542C3"/>
    <w:rsid w:val="00E570A7"/>
    <w:rsid w:val="00E57707"/>
    <w:rsid w:val="00E60211"/>
    <w:rsid w:val="00E60633"/>
    <w:rsid w:val="00E6413A"/>
    <w:rsid w:val="00E6449B"/>
    <w:rsid w:val="00E6480B"/>
    <w:rsid w:val="00E6492D"/>
    <w:rsid w:val="00E6637E"/>
    <w:rsid w:val="00E67108"/>
    <w:rsid w:val="00E67D05"/>
    <w:rsid w:val="00E70DF4"/>
    <w:rsid w:val="00E70EC5"/>
    <w:rsid w:val="00E72670"/>
    <w:rsid w:val="00E73DBB"/>
    <w:rsid w:val="00E75716"/>
    <w:rsid w:val="00E75D4E"/>
    <w:rsid w:val="00E77E0F"/>
    <w:rsid w:val="00E77FF8"/>
    <w:rsid w:val="00E80B7B"/>
    <w:rsid w:val="00E83677"/>
    <w:rsid w:val="00E84907"/>
    <w:rsid w:val="00E85BF0"/>
    <w:rsid w:val="00E85E50"/>
    <w:rsid w:val="00E8789C"/>
    <w:rsid w:val="00E92713"/>
    <w:rsid w:val="00E92A4F"/>
    <w:rsid w:val="00E93A4A"/>
    <w:rsid w:val="00E966D6"/>
    <w:rsid w:val="00E9705D"/>
    <w:rsid w:val="00E973C2"/>
    <w:rsid w:val="00E974C7"/>
    <w:rsid w:val="00EA0C09"/>
    <w:rsid w:val="00EA22F5"/>
    <w:rsid w:val="00EA3433"/>
    <w:rsid w:val="00EA3AFE"/>
    <w:rsid w:val="00EA5365"/>
    <w:rsid w:val="00EA5C20"/>
    <w:rsid w:val="00EA6460"/>
    <w:rsid w:val="00EA6F99"/>
    <w:rsid w:val="00EA7615"/>
    <w:rsid w:val="00EA7CB6"/>
    <w:rsid w:val="00EA7EFF"/>
    <w:rsid w:val="00EB0DC8"/>
    <w:rsid w:val="00EB2A94"/>
    <w:rsid w:val="00EB56F6"/>
    <w:rsid w:val="00EB7776"/>
    <w:rsid w:val="00EC0BB2"/>
    <w:rsid w:val="00EC2241"/>
    <w:rsid w:val="00EC5887"/>
    <w:rsid w:val="00EC68E2"/>
    <w:rsid w:val="00EC7DB9"/>
    <w:rsid w:val="00ED014A"/>
    <w:rsid w:val="00ED0BE1"/>
    <w:rsid w:val="00ED101A"/>
    <w:rsid w:val="00ED14E5"/>
    <w:rsid w:val="00ED1F52"/>
    <w:rsid w:val="00ED29B7"/>
    <w:rsid w:val="00ED3A9B"/>
    <w:rsid w:val="00ED61FB"/>
    <w:rsid w:val="00ED7449"/>
    <w:rsid w:val="00ED7F94"/>
    <w:rsid w:val="00EE113D"/>
    <w:rsid w:val="00EE1268"/>
    <w:rsid w:val="00EE2B9D"/>
    <w:rsid w:val="00EE2DAF"/>
    <w:rsid w:val="00EE2EB9"/>
    <w:rsid w:val="00EE3427"/>
    <w:rsid w:val="00EE534C"/>
    <w:rsid w:val="00EE6513"/>
    <w:rsid w:val="00EE73FE"/>
    <w:rsid w:val="00EF0278"/>
    <w:rsid w:val="00EF06AD"/>
    <w:rsid w:val="00EF0775"/>
    <w:rsid w:val="00EF125F"/>
    <w:rsid w:val="00EF1FEC"/>
    <w:rsid w:val="00EF2D51"/>
    <w:rsid w:val="00EF2E58"/>
    <w:rsid w:val="00EF4366"/>
    <w:rsid w:val="00EF7389"/>
    <w:rsid w:val="00F029FC"/>
    <w:rsid w:val="00F02E7C"/>
    <w:rsid w:val="00F0331F"/>
    <w:rsid w:val="00F042FB"/>
    <w:rsid w:val="00F049C3"/>
    <w:rsid w:val="00F04FA8"/>
    <w:rsid w:val="00F0654A"/>
    <w:rsid w:val="00F106E8"/>
    <w:rsid w:val="00F1148C"/>
    <w:rsid w:val="00F12285"/>
    <w:rsid w:val="00F12FEE"/>
    <w:rsid w:val="00F1358F"/>
    <w:rsid w:val="00F14DD5"/>
    <w:rsid w:val="00F15AD7"/>
    <w:rsid w:val="00F169B1"/>
    <w:rsid w:val="00F1763E"/>
    <w:rsid w:val="00F2202F"/>
    <w:rsid w:val="00F23F38"/>
    <w:rsid w:val="00F23FD5"/>
    <w:rsid w:val="00F240AA"/>
    <w:rsid w:val="00F24B9D"/>
    <w:rsid w:val="00F25604"/>
    <w:rsid w:val="00F25864"/>
    <w:rsid w:val="00F30083"/>
    <w:rsid w:val="00F30166"/>
    <w:rsid w:val="00F31AE9"/>
    <w:rsid w:val="00F31BAC"/>
    <w:rsid w:val="00F324BA"/>
    <w:rsid w:val="00F330D9"/>
    <w:rsid w:val="00F346C6"/>
    <w:rsid w:val="00F36D27"/>
    <w:rsid w:val="00F377EF"/>
    <w:rsid w:val="00F37A97"/>
    <w:rsid w:val="00F409D1"/>
    <w:rsid w:val="00F42196"/>
    <w:rsid w:val="00F4296A"/>
    <w:rsid w:val="00F43346"/>
    <w:rsid w:val="00F435B8"/>
    <w:rsid w:val="00F45A6E"/>
    <w:rsid w:val="00F45F15"/>
    <w:rsid w:val="00F46671"/>
    <w:rsid w:val="00F46F05"/>
    <w:rsid w:val="00F47086"/>
    <w:rsid w:val="00F5016B"/>
    <w:rsid w:val="00F52DC4"/>
    <w:rsid w:val="00F54844"/>
    <w:rsid w:val="00F54E7F"/>
    <w:rsid w:val="00F564F6"/>
    <w:rsid w:val="00F56D9B"/>
    <w:rsid w:val="00F5768D"/>
    <w:rsid w:val="00F60B43"/>
    <w:rsid w:val="00F611FF"/>
    <w:rsid w:val="00F65E4D"/>
    <w:rsid w:val="00F66699"/>
    <w:rsid w:val="00F668E3"/>
    <w:rsid w:val="00F66B27"/>
    <w:rsid w:val="00F676D2"/>
    <w:rsid w:val="00F70409"/>
    <w:rsid w:val="00F7225C"/>
    <w:rsid w:val="00F72951"/>
    <w:rsid w:val="00F729BF"/>
    <w:rsid w:val="00F758AC"/>
    <w:rsid w:val="00F76023"/>
    <w:rsid w:val="00F808F6"/>
    <w:rsid w:val="00F813E4"/>
    <w:rsid w:val="00F8264C"/>
    <w:rsid w:val="00F8473D"/>
    <w:rsid w:val="00F85EE3"/>
    <w:rsid w:val="00F86B15"/>
    <w:rsid w:val="00F9030C"/>
    <w:rsid w:val="00F928CA"/>
    <w:rsid w:val="00F94986"/>
    <w:rsid w:val="00F95CA3"/>
    <w:rsid w:val="00F96387"/>
    <w:rsid w:val="00F97C48"/>
    <w:rsid w:val="00FA07DF"/>
    <w:rsid w:val="00FA206B"/>
    <w:rsid w:val="00FA287B"/>
    <w:rsid w:val="00FA2988"/>
    <w:rsid w:val="00FA2F46"/>
    <w:rsid w:val="00FA32A0"/>
    <w:rsid w:val="00FA351D"/>
    <w:rsid w:val="00FA461B"/>
    <w:rsid w:val="00FA4927"/>
    <w:rsid w:val="00FA5797"/>
    <w:rsid w:val="00FA5950"/>
    <w:rsid w:val="00FA721A"/>
    <w:rsid w:val="00FB044A"/>
    <w:rsid w:val="00FB4F08"/>
    <w:rsid w:val="00FB5354"/>
    <w:rsid w:val="00FB6A93"/>
    <w:rsid w:val="00FB76A0"/>
    <w:rsid w:val="00FC2585"/>
    <w:rsid w:val="00FC2964"/>
    <w:rsid w:val="00FC3FF6"/>
    <w:rsid w:val="00FC696C"/>
    <w:rsid w:val="00FD0B5C"/>
    <w:rsid w:val="00FD17AA"/>
    <w:rsid w:val="00FD22DB"/>
    <w:rsid w:val="00FD2642"/>
    <w:rsid w:val="00FD3A6B"/>
    <w:rsid w:val="00FD4F4C"/>
    <w:rsid w:val="00FD5045"/>
    <w:rsid w:val="00FD70A4"/>
    <w:rsid w:val="00FE0112"/>
    <w:rsid w:val="00FE0645"/>
    <w:rsid w:val="00FE1CF7"/>
    <w:rsid w:val="00FE2EEF"/>
    <w:rsid w:val="00FE484F"/>
    <w:rsid w:val="00FE6236"/>
    <w:rsid w:val="00FE64AF"/>
    <w:rsid w:val="00FE7CF1"/>
    <w:rsid w:val="00FF14EE"/>
    <w:rsid w:val="00FF28F2"/>
    <w:rsid w:val="00FF2CF6"/>
    <w:rsid w:val="00FF2F82"/>
    <w:rsid w:val="00FF6A96"/>
    <w:rsid w:val="01494A0C"/>
    <w:rsid w:val="018B7181"/>
    <w:rsid w:val="01E1331D"/>
    <w:rsid w:val="02CCB87F"/>
    <w:rsid w:val="032801E4"/>
    <w:rsid w:val="032CE552"/>
    <w:rsid w:val="04290309"/>
    <w:rsid w:val="0445EB12"/>
    <w:rsid w:val="0446C452"/>
    <w:rsid w:val="04A943E2"/>
    <w:rsid w:val="0570EA45"/>
    <w:rsid w:val="05F1924C"/>
    <w:rsid w:val="065C8BC4"/>
    <w:rsid w:val="06620A12"/>
    <w:rsid w:val="068645DA"/>
    <w:rsid w:val="068E584B"/>
    <w:rsid w:val="06AEA802"/>
    <w:rsid w:val="06E665D5"/>
    <w:rsid w:val="07396E82"/>
    <w:rsid w:val="080E7C2C"/>
    <w:rsid w:val="089A5483"/>
    <w:rsid w:val="08D6BEBB"/>
    <w:rsid w:val="09480B1A"/>
    <w:rsid w:val="099922A1"/>
    <w:rsid w:val="09AFD0A0"/>
    <w:rsid w:val="09B22215"/>
    <w:rsid w:val="0A11E726"/>
    <w:rsid w:val="0A197A5A"/>
    <w:rsid w:val="0A6FC484"/>
    <w:rsid w:val="0B5809A9"/>
    <w:rsid w:val="0BF5BFCC"/>
    <w:rsid w:val="0C28FB46"/>
    <w:rsid w:val="0D527B7C"/>
    <w:rsid w:val="0D567980"/>
    <w:rsid w:val="0D9540E7"/>
    <w:rsid w:val="0DC06DC9"/>
    <w:rsid w:val="0E87785D"/>
    <w:rsid w:val="0ECF0EB1"/>
    <w:rsid w:val="0EFB84D3"/>
    <w:rsid w:val="0F3D403B"/>
    <w:rsid w:val="0F7E57C1"/>
    <w:rsid w:val="10BC63D1"/>
    <w:rsid w:val="112FD752"/>
    <w:rsid w:val="12383C84"/>
    <w:rsid w:val="129E8930"/>
    <w:rsid w:val="12B009EB"/>
    <w:rsid w:val="1351EC60"/>
    <w:rsid w:val="148444F9"/>
    <w:rsid w:val="148ED7F1"/>
    <w:rsid w:val="14BF8681"/>
    <w:rsid w:val="156A46C8"/>
    <w:rsid w:val="157265D5"/>
    <w:rsid w:val="15918FF1"/>
    <w:rsid w:val="15E65144"/>
    <w:rsid w:val="1630936A"/>
    <w:rsid w:val="170E5844"/>
    <w:rsid w:val="17676FE4"/>
    <w:rsid w:val="185B06DE"/>
    <w:rsid w:val="18E97507"/>
    <w:rsid w:val="194EE08D"/>
    <w:rsid w:val="19779024"/>
    <w:rsid w:val="19F1C29D"/>
    <w:rsid w:val="1A231E12"/>
    <w:rsid w:val="1A70A622"/>
    <w:rsid w:val="1AE18D6A"/>
    <w:rsid w:val="1AE29336"/>
    <w:rsid w:val="1BA81029"/>
    <w:rsid w:val="1BD73BC5"/>
    <w:rsid w:val="1C262D3E"/>
    <w:rsid w:val="1C37E678"/>
    <w:rsid w:val="1C65DE38"/>
    <w:rsid w:val="1CA9AB1B"/>
    <w:rsid w:val="1CAEB03F"/>
    <w:rsid w:val="1CCE5296"/>
    <w:rsid w:val="1CD241C2"/>
    <w:rsid w:val="1D26D002"/>
    <w:rsid w:val="1D3F0624"/>
    <w:rsid w:val="1E0AC460"/>
    <w:rsid w:val="1E68B69E"/>
    <w:rsid w:val="1E6B2BF8"/>
    <w:rsid w:val="1F028112"/>
    <w:rsid w:val="1F6D5D00"/>
    <w:rsid w:val="1F719F64"/>
    <w:rsid w:val="202D57E9"/>
    <w:rsid w:val="20890099"/>
    <w:rsid w:val="2100E003"/>
    <w:rsid w:val="2153F1EC"/>
    <w:rsid w:val="22EA6A7E"/>
    <w:rsid w:val="230F81AE"/>
    <w:rsid w:val="2341E797"/>
    <w:rsid w:val="23ED56CB"/>
    <w:rsid w:val="25DB2E21"/>
    <w:rsid w:val="2A03CC7E"/>
    <w:rsid w:val="2A0FDD25"/>
    <w:rsid w:val="2A344047"/>
    <w:rsid w:val="2A3451F8"/>
    <w:rsid w:val="2A554C88"/>
    <w:rsid w:val="2A5BA3A7"/>
    <w:rsid w:val="2A644883"/>
    <w:rsid w:val="2AE4B78E"/>
    <w:rsid w:val="2B7B63F3"/>
    <w:rsid w:val="2BF7C286"/>
    <w:rsid w:val="2C6D9138"/>
    <w:rsid w:val="2D5D7BD0"/>
    <w:rsid w:val="2D9BE945"/>
    <w:rsid w:val="2FB38A92"/>
    <w:rsid w:val="2FB5E7E7"/>
    <w:rsid w:val="30200192"/>
    <w:rsid w:val="302FD010"/>
    <w:rsid w:val="3047F81E"/>
    <w:rsid w:val="306B8461"/>
    <w:rsid w:val="3073B09E"/>
    <w:rsid w:val="315DA858"/>
    <w:rsid w:val="3275202D"/>
    <w:rsid w:val="32CF3F21"/>
    <w:rsid w:val="33382A60"/>
    <w:rsid w:val="337A6F2D"/>
    <w:rsid w:val="33CF5007"/>
    <w:rsid w:val="33EF3E39"/>
    <w:rsid w:val="3406B512"/>
    <w:rsid w:val="344BEAB1"/>
    <w:rsid w:val="344E949C"/>
    <w:rsid w:val="3466E749"/>
    <w:rsid w:val="34B698B1"/>
    <w:rsid w:val="34BCA72F"/>
    <w:rsid w:val="34FB6A21"/>
    <w:rsid w:val="352FCEF0"/>
    <w:rsid w:val="35508528"/>
    <w:rsid w:val="35DEA5FF"/>
    <w:rsid w:val="3615D586"/>
    <w:rsid w:val="36187F8D"/>
    <w:rsid w:val="37208276"/>
    <w:rsid w:val="377AFD72"/>
    <w:rsid w:val="377B6D0B"/>
    <w:rsid w:val="384DF232"/>
    <w:rsid w:val="38BAD15F"/>
    <w:rsid w:val="399905E2"/>
    <w:rsid w:val="3A1BFBAB"/>
    <w:rsid w:val="3ACE6ACA"/>
    <w:rsid w:val="3B6E645C"/>
    <w:rsid w:val="3B7CBB5D"/>
    <w:rsid w:val="3BB5E8B6"/>
    <w:rsid w:val="3C44B67C"/>
    <w:rsid w:val="3C650E6D"/>
    <w:rsid w:val="3CC6B87C"/>
    <w:rsid w:val="3CE2872A"/>
    <w:rsid w:val="3CE70C7A"/>
    <w:rsid w:val="3CE7E59E"/>
    <w:rsid w:val="3D3EF2E3"/>
    <w:rsid w:val="3D56858E"/>
    <w:rsid w:val="3DC1AF23"/>
    <w:rsid w:val="3E13F0AD"/>
    <w:rsid w:val="3E26F25F"/>
    <w:rsid w:val="3E2F9503"/>
    <w:rsid w:val="3E63A5BF"/>
    <w:rsid w:val="3E9928F7"/>
    <w:rsid w:val="3ED06E41"/>
    <w:rsid w:val="3EE726B0"/>
    <w:rsid w:val="3F61BFD3"/>
    <w:rsid w:val="404C48D2"/>
    <w:rsid w:val="4078AD45"/>
    <w:rsid w:val="41BABFAF"/>
    <w:rsid w:val="42A896A2"/>
    <w:rsid w:val="42D61616"/>
    <w:rsid w:val="43470A64"/>
    <w:rsid w:val="435B85E0"/>
    <w:rsid w:val="438E6CBA"/>
    <w:rsid w:val="43A4A1C7"/>
    <w:rsid w:val="450561DD"/>
    <w:rsid w:val="460B6F79"/>
    <w:rsid w:val="46FCCE33"/>
    <w:rsid w:val="474EE9D8"/>
    <w:rsid w:val="474FA204"/>
    <w:rsid w:val="48476F7B"/>
    <w:rsid w:val="4867CBF6"/>
    <w:rsid w:val="488B2602"/>
    <w:rsid w:val="4897FBB0"/>
    <w:rsid w:val="48DE167C"/>
    <w:rsid w:val="493B6C4E"/>
    <w:rsid w:val="494B0BC4"/>
    <w:rsid w:val="497308A0"/>
    <w:rsid w:val="4A045CCE"/>
    <w:rsid w:val="4A2B71C3"/>
    <w:rsid w:val="4A3A2C32"/>
    <w:rsid w:val="4A598E55"/>
    <w:rsid w:val="4A69FB1B"/>
    <w:rsid w:val="4B3F4431"/>
    <w:rsid w:val="4B7AF77F"/>
    <w:rsid w:val="4B9BD9D8"/>
    <w:rsid w:val="4BDB96A7"/>
    <w:rsid w:val="4BF348B1"/>
    <w:rsid w:val="4C158789"/>
    <w:rsid w:val="4C411F89"/>
    <w:rsid w:val="4CBE439A"/>
    <w:rsid w:val="4CE51BFE"/>
    <w:rsid w:val="4D018784"/>
    <w:rsid w:val="4D2BA262"/>
    <w:rsid w:val="4D606501"/>
    <w:rsid w:val="4DA31DF3"/>
    <w:rsid w:val="4DBCC373"/>
    <w:rsid w:val="4E6A8A60"/>
    <w:rsid w:val="4EE2091C"/>
    <w:rsid w:val="4F077680"/>
    <w:rsid w:val="4F39B900"/>
    <w:rsid w:val="4F86FAEF"/>
    <w:rsid w:val="4FFA458E"/>
    <w:rsid w:val="50251F2C"/>
    <w:rsid w:val="50A42F33"/>
    <w:rsid w:val="5137FBB7"/>
    <w:rsid w:val="5157FA3C"/>
    <w:rsid w:val="5164FCE7"/>
    <w:rsid w:val="516CBA6D"/>
    <w:rsid w:val="51AC350A"/>
    <w:rsid w:val="51BB6651"/>
    <w:rsid w:val="520BA61E"/>
    <w:rsid w:val="522FC018"/>
    <w:rsid w:val="5246755C"/>
    <w:rsid w:val="52993F7E"/>
    <w:rsid w:val="52B4C09D"/>
    <w:rsid w:val="532A8378"/>
    <w:rsid w:val="534209CA"/>
    <w:rsid w:val="5390C36A"/>
    <w:rsid w:val="53BF09A1"/>
    <w:rsid w:val="53DBED64"/>
    <w:rsid w:val="54019F59"/>
    <w:rsid w:val="54174838"/>
    <w:rsid w:val="5428ED9F"/>
    <w:rsid w:val="544DA74D"/>
    <w:rsid w:val="54827C2A"/>
    <w:rsid w:val="54D2BA87"/>
    <w:rsid w:val="551A8CC5"/>
    <w:rsid w:val="55A63AA4"/>
    <w:rsid w:val="55F980A4"/>
    <w:rsid w:val="56052618"/>
    <w:rsid w:val="5689BC81"/>
    <w:rsid w:val="56CFFAD4"/>
    <w:rsid w:val="56F37674"/>
    <w:rsid w:val="571E8A0C"/>
    <w:rsid w:val="57D9F618"/>
    <w:rsid w:val="581CF258"/>
    <w:rsid w:val="5852F0F6"/>
    <w:rsid w:val="585ACAEC"/>
    <w:rsid w:val="58D57E2E"/>
    <w:rsid w:val="5A363F38"/>
    <w:rsid w:val="5A6DA47F"/>
    <w:rsid w:val="5A7977E4"/>
    <w:rsid w:val="5AEF3744"/>
    <w:rsid w:val="5B9E9CDB"/>
    <w:rsid w:val="5C28813C"/>
    <w:rsid w:val="5C3A8EDE"/>
    <w:rsid w:val="5D20D7B8"/>
    <w:rsid w:val="5DB662D3"/>
    <w:rsid w:val="5DDAF2C6"/>
    <w:rsid w:val="5F1C9E3C"/>
    <w:rsid w:val="5F67A353"/>
    <w:rsid w:val="5F8F91ED"/>
    <w:rsid w:val="5FB72431"/>
    <w:rsid w:val="6068888E"/>
    <w:rsid w:val="60B82ED8"/>
    <w:rsid w:val="60DBD2E5"/>
    <w:rsid w:val="61C3A6E5"/>
    <w:rsid w:val="62497C0E"/>
    <w:rsid w:val="625BD507"/>
    <w:rsid w:val="62EDA2F9"/>
    <w:rsid w:val="63978F9B"/>
    <w:rsid w:val="63A03203"/>
    <w:rsid w:val="63CA7646"/>
    <w:rsid w:val="63F97BFF"/>
    <w:rsid w:val="643EB715"/>
    <w:rsid w:val="6449E4D3"/>
    <w:rsid w:val="656CFBB2"/>
    <w:rsid w:val="65717D81"/>
    <w:rsid w:val="65965CAA"/>
    <w:rsid w:val="66882EDF"/>
    <w:rsid w:val="66C0622E"/>
    <w:rsid w:val="679BB0E2"/>
    <w:rsid w:val="68511E80"/>
    <w:rsid w:val="68EB52F4"/>
    <w:rsid w:val="697F2438"/>
    <w:rsid w:val="69B31269"/>
    <w:rsid w:val="6B168DEF"/>
    <w:rsid w:val="6BF54638"/>
    <w:rsid w:val="6C03A953"/>
    <w:rsid w:val="6C64EB54"/>
    <w:rsid w:val="6D30DA25"/>
    <w:rsid w:val="6D679FAA"/>
    <w:rsid w:val="6DC3CCA6"/>
    <w:rsid w:val="6E06374B"/>
    <w:rsid w:val="6E0AC5FD"/>
    <w:rsid w:val="6EEC9122"/>
    <w:rsid w:val="6F0191CC"/>
    <w:rsid w:val="7065738B"/>
    <w:rsid w:val="7120FC41"/>
    <w:rsid w:val="71DB4F51"/>
    <w:rsid w:val="721B291D"/>
    <w:rsid w:val="721C725F"/>
    <w:rsid w:val="7268E2ED"/>
    <w:rsid w:val="728501B0"/>
    <w:rsid w:val="73066791"/>
    <w:rsid w:val="7317B781"/>
    <w:rsid w:val="7341B71B"/>
    <w:rsid w:val="73A1E65F"/>
    <w:rsid w:val="7460F753"/>
    <w:rsid w:val="74830ED8"/>
    <w:rsid w:val="749787BB"/>
    <w:rsid w:val="7499B2CA"/>
    <w:rsid w:val="74C794DD"/>
    <w:rsid w:val="75219218"/>
    <w:rsid w:val="7547D0E8"/>
    <w:rsid w:val="75676572"/>
    <w:rsid w:val="75F6E060"/>
    <w:rsid w:val="7613C7D3"/>
    <w:rsid w:val="76491A34"/>
    <w:rsid w:val="765CEA26"/>
    <w:rsid w:val="76D169E3"/>
    <w:rsid w:val="771340E5"/>
    <w:rsid w:val="772D0693"/>
    <w:rsid w:val="779A6868"/>
    <w:rsid w:val="7824207F"/>
    <w:rsid w:val="783BB026"/>
    <w:rsid w:val="785740FB"/>
    <w:rsid w:val="785C9C3F"/>
    <w:rsid w:val="792865BB"/>
    <w:rsid w:val="7957E15D"/>
    <w:rsid w:val="79943649"/>
    <w:rsid w:val="79BAF79C"/>
    <w:rsid w:val="79E47F58"/>
    <w:rsid w:val="7A0BFB55"/>
    <w:rsid w:val="7AA427C7"/>
    <w:rsid w:val="7AC7FB40"/>
    <w:rsid w:val="7C2ED91F"/>
    <w:rsid w:val="7C3F7AF5"/>
    <w:rsid w:val="7D3EA118"/>
    <w:rsid w:val="7D4C8EE8"/>
    <w:rsid w:val="7DD7A6B1"/>
    <w:rsid w:val="7E16989E"/>
    <w:rsid w:val="7E415383"/>
    <w:rsid w:val="7E4BCDBC"/>
    <w:rsid w:val="7EE2C3A6"/>
    <w:rsid w:val="7FE9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27D7C1"/>
  <w15:chartTrackingRefBased/>
  <w15:docId w15:val="{715033D3-AA9C-47B2-8262-080A236C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EE2"/>
    <w:rPr>
      <w:rFonts w:ascii="Arial" w:hAnsi="Arial" w:cs="Times New Roman"/>
      <w:sz w:val="20"/>
      <w:szCs w:val="24"/>
      <w:lang w:val="en-US" w:eastAsia="ja-JP"/>
    </w:rPr>
  </w:style>
  <w:style w:type="paragraph" w:styleId="Heading1">
    <w:name w:val="heading 1"/>
    <w:basedOn w:val="TextBody"/>
    <w:next w:val="TextBody"/>
    <w:link w:val="Heading1Char"/>
    <w:uiPriority w:val="9"/>
    <w:qFormat/>
    <w:rsid w:val="009B2807"/>
    <w:pPr>
      <w:pageBreakBefore/>
      <w:numPr>
        <w:numId w:val="3"/>
      </w:numPr>
      <w:shd w:val="clear" w:color="auto" w:fill="FFF2CC" w:themeFill="accent4" w:themeFillTint="33"/>
      <w:spacing w:line="259" w:lineRule="auto"/>
      <w:jc w:val="right"/>
      <w:outlineLvl w:val="0"/>
    </w:pPr>
    <w:rPr>
      <w:rFonts w:eastAsiaTheme="majorEastAsia" w:cstheme="majorBidi"/>
      <w:color w:val="2E74B5" w:themeColor="accent1" w:themeShade="BF"/>
      <w:sz w:val="56"/>
      <w:szCs w:val="32"/>
    </w:rPr>
  </w:style>
  <w:style w:type="paragraph" w:styleId="Heading2">
    <w:name w:val="heading 2"/>
    <w:basedOn w:val="TextBody"/>
    <w:next w:val="TextBody"/>
    <w:link w:val="Heading2Char"/>
    <w:uiPriority w:val="9"/>
    <w:unhideWhenUsed/>
    <w:qFormat/>
    <w:rsid w:val="003A063D"/>
    <w:pPr>
      <w:keepNext/>
      <w:numPr>
        <w:ilvl w:val="1"/>
        <w:numId w:val="3"/>
      </w:numPr>
      <w:spacing w:before="240" w:line="380" w:lineRule="exact"/>
      <w:outlineLvl w:val="1"/>
    </w:pPr>
    <w:rPr>
      <w:color w:val="2E74B5" w:themeColor="accent1" w:themeShade="BF"/>
      <w:sz w:val="36"/>
      <w:szCs w:val="26"/>
    </w:rPr>
  </w:style>
  <w:style w:type="paragraph" w:styleId="Heading3">
    <w:name w:val="heading 3"/>
    <w:basedOn w:val="TextBody"/>
    <w:next w:val="TextBody"/>
    <w:link w:val="Heading3Char"/>
    <w:uiPriority w:val="9"/>
    <w:unhideWhenUsed/>
    <w:qFormat/>
    <w:rsid w:val="003A063D"/>
    <w:pPr>
      <w:keepNext/>
      <w:numPr>
        <w:ilvl w:val="2"/>
        <w:numId w:val="3"/>
      </w:numPr>
      <w:spacing w:before="240" w:line="340" w:lineRule="exact"/>
      <w:outlineLvl w:val="2"/>
    </w:pPr>
    <w:rPr>
      <w:color w:val="2E74B5" w:themeColor="accent1" w:themeShade="BF"/>
      <w:sz w:val="32"/>
    </w:rPr>
  </w:style>
  <w:style w:type="paragraph" w:styleId="Heading4">
    <w:name w:val="heading 4"/>
    <w:basedOn w:val="TextBody"/>
    <w:next w:val="TextBody"/>
    <w:link w:val="Heading4Char"/>
    <w:uiPriority w:val="9"/>
    <w:unhideWhenUsed/>
    <w:qFormat/>
    <w:rsid w:val="003A063D"/>
    <w:pPr>
      <w:keepNext/>
      <w:numPr>
        <w:ilvl w:val="3"/>
        <w:numId w:val="3"/>
      </w:numPr>
      <w:spacing w:before="40" w:after="160" w:line="300" w:lineRule="exact"/>
      <w:outlineLvl w:val="3"/>
    </w:pPr>
    <w:rPr>
      <w:rFonts w:eastAsiaTheme="majorEastAsia" w:cstheme="majorBidi"/>
      <w:iCs/>
      <w:color w:val="2E74B5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76F0"/>
    <w:pPr>
      <w:keepNext/>
      <w:keepLines/>
      <w:numPr>
        <w:ilvl w:val="4"/>
        <w:numId w:val="3"/>
      </w:numPr>
      <w:spacing w:before="40" w:line="260" w:lineRule="exact"/>
      <w:outlineLvl w:val="4"/>
    </w:pPr>
    <w:rPr>
      <w:rFonts w:eastAsiaTheme="majorEastAsia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33B93"/>
    <w:pPr>
      <w:pBdr>
        <w:top w:val="single" w:sz="4" w:space="1" w:color="F47200"/>
      </w:pBdr>
      <w:tabs>
        <w:tab w:val="right" w:pos="10490"/>
      </w:tabs>
    </w:pPr>
    <w:rPr>
      <w:color w:val="2E74B5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E33B93"/>
    <w:rPr>
      <w:rFonts w:ascii="Arial" w:eastAsia="MS Mincho" w:hAnsi="Arial" w:cs="Times New Roman"/>
      <w:color w:val="2E74B5" w:themeColor="accent1" w:themeShade="BF"/>
      <w:sz w:val="20"/>
      <w:szCs w:val="24"/>
      <w:lang w:val="en-US" w:eastAsia="ja-JP"/>
    </w:rPr>
  </w:style>
  <w:style w:type="paragraph" w:styleId="Header">
    <w:name w:val="header"/>
    <w:basedOn w:val="TextBody"/>
    <w:link w:val="HeaderChar"/>
    <w:qFormat/>
    <w:rsid w:val="00E33B93"/>
    <w:pPr>
      <w:pBdr>
        <w:bottom w:val="single" w:sz="4" w:space="1" w:color="F47200"/>
      </w:pBdr>
      <w:tabs>
        <w:tab w:val="center" w:pos="4320"/>
        <w:tab w:val="right" w:pos="8640"/>
      </w:tabs>
      <w:jc w:val="right"/>
    </w:pPr>
    <w:rPr>
      <w:color w:val="2E74B5" w:themeColor="accent1" w:themeShade="BF"/>
    </w:rPr>
  </w:style>
  <w:style w:type="character" w:customStyle="1" w:styleId="HeaderChar">
    <w:name w:val="Header Char"/>
    <w:basedOn w:val="DefaultParagraphFont"/>
    <w:link w:val="Header"/>
    <w:rsid w:val="00E33B93"/>
    <w:rPr>
      <w:rFonts w:ascii="Arial" w:eastAsia="MS Mincho" w:hAnsi="Arial" w:cs="Times New Roman"/>
      <w:color w:val="2E74B5" w:themeColor="accent1" w:themeShade="BF"/>
      <w:sz w:val="20"/>
      <w:szCs w:val="24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9B2807"/>
    <w:pPr>
      <w:contextualSpacing/>
      <w:jc w:val="right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07"/>
    <w:rPr>
      <w:rFonts w:ascii="Arial" w:eastAsiaTheme="majorEastAsia" w:hAnsi="Arial" w:cstheme="majorBidi"/>
      <w:spacing w:val="-10"/>
      <w:kern w:val="28"/>
      <w:sz w:val="56"/>
      <w:szCs w:val="56"/>
      <w:lang w:val="en-US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FD5045"/>
    <w:rPr>
      <w:rFonts w:ascii="Arial" w:eastAsiaTheme="majorEastAsia" w:hAnsi="Arial" w:cstheme="majorBidi"/>
      <w:color w:val="2E74B5" w:themeColor="accent1" w:themeShade="BF"/>
      <w:sz w:val="56"/>
      <w:szCs w:val="32"/>
      <w:shd w:val="clear" w:color="auto" w:fill="FFF2CC" w:themeFill="accent4" w:themeFillTint="33"/>
      <w:lang w:eastAsia="ja-JP"/>
    </w:rPr>
  </w:style>
  <w:style w:type="paragraph" w:customStyle="1" w:styleId="TitelDatum">
    <w:name w:val="Titel Datum"/>
    <w:basedOn w:val="Title"/>
    <w:next w:val="Normal"/>
    <w:qFormat/>
    <w:rsid w:val="009B2807"/>
    <w:pPr>
      <w:spacing w:before="240" w:after="120" w:line="480" w:lineRule="auto"/>
    </w:pPr>
    <w:rPr>
      <w:sz w:val="24"/>
    </w:rPr>
  </w:style>
  <w:style w:type="paragraph" w:customStyle="1" w:styleId="TitelVersionszahl">
    <w:name w:val="Titel Versionszahl"/>
    <w:basedOn w:val="TitelDatum"/>
    <w:next w:val="Normal"/>
    <w:qFormat/>
    <w:rsid w:val="009B2807"/>
  </w:style>
  <w:style w:type="paragraph" w:styleId="TOCHeading">
    <w:name w:val="TOC Heading"/>
    <w:basedOn w:val="TextBody"/>
    <w:next w:val="Normal"/>
    <w:uiPriority w:val="39"/>
    <w:unhideWhenUsed/>
    <w:qFormat/>
    <w:rsid w:val="00D95360"/>
    <w:pPr>
      <w:spacing w:line="259" w:lineRule="auto"/>
    </w:pPr>
    <w:rPr>
      <w:color w:val="2E74B5" w:themeColor="accent1" w:themeShade="BF"/>
      <w:sz w:val="36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3A063D"/>
    <w:rPr>
      <w:rFonts w:ascii="Arial" w:hAnsi="Arial" w:cs="Times New Roman"/>
      <w:color w:val="2E74B5" w:themeColor="accent1" w:themeShade="BF"/>
      <w:sz w:val="36"/>
      <w:szCs w:val="26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423B9"/>
    <w:pPr>
      <w:tabs>
        <w:tab w:val="left" w:pos="480"/>
        <w:tab w:val="right" w:leader="dot" w:pos="10478"/>
      </w:tabs>
      <w:spacing w:after="100"/>
    </w:pPr>
  </w:style>
  <w:style w:type="character" w:customStyle="1" w:styleId="Heading5Char">
    <w:name w:val="Heading 5 Char"/>
    <w:basedOn w:val="DefaultParagraphFont"/>
    <w:link w:val="Heading5"/>
    <w:uiPriority w:val="9"/>
    <w:rsid w:val="008D76F0"/>
    <w:rPr>
      <w:rFonts w:ascii="Arial" w:eastAsiaTheme="majorEastAsia" w:hAnsi="Arial" w:cstheme="majorBidi"/>
      <w:color w:val="2E74B5" w:themeColor="accent1" w:themeShade="BF"/>
      <w:sz w:val="20"/>
      <w:szCs w:val="24"/>
      <w:lang w:val="en-US" w:eastAsia="ja-JP"/>
    </w:rPr>
  </w:style>
  <w:style w:type="paragraph" w:customStyle="1" w:styleId="TextBody">
    <w:name w:val="Text Body"/>
    <w:basedOn w:val="Normal"/>
    <w:qFormat/>
    <w:rsid w:val="009B2807"/>
    <w:pPr>
      <w:keepLines/>
      <w:spacing w:before="120" w:after="240" w:line="240" w:lineRule="exact"/>
    </w:pPr>
    <w:rPr>
      <w:lang w:val="de-DE"/>
    </w:rPr>
  </w:style>
  <w:style w:type="paragraph" w:customStyle="1" w:styleId="ListNumbered">
    <w:name w:val="List Numbered"/>
    <w:basedOn w:val="TextBody"/>
    <w:qFormat/>
    <w:rsid w:val="009B2807"/>
    <w:pPr>
      <w:keepLines w:val="0"/>
      <w:numPr>
        <w:numId w:val="4"/>
      </w:numPr>
      <w:spacing w:before="240"/>
    </w:pPr>
  </w:style>
  <w:style w:type="paragraph" w:customStyle="1" w:styleId="ListBullet1">
    <w:name w:val="List Bullet1"/>
    <w:basedOn w:val="ListNumbered"/>
    <w:qFormat/>
    <w:rsid w:val="00C75439"/>
    <w:pPr>
      <w:numPr>
        <w:numId w:val="5"/>
      </w:numPr>
      <w:spacing w:before="120" w:after="120" w:line="240" w:lineRule="auto"/>
      <w:ind w:left="397" w:hanging="397"/>
    </w:pPr>
  </w:style>
  <w:style w:type="character" w:customStyle="1" w:styleId="Heading4Char">
    <w:name w:val="Heading 4 Char"/>
    <w:basedOn w:val="DefaultParagraphFont"/>
    <w:link w:val="Heading4"/>
    <w:uiPriority w:val="9"/>
    <w:rsid w:val="003A063D"/>
    <w:rPr>
      <w:rFonts w:ascii="Arial" w:eastAsiaTheme="majorEastAsia" w:hAnsi="Arial" w:cstheme="majorBidi"/>
      <w:iCs/>
      <w:color w:val="2E74B5" w:themeColor="accent1" w:themeShade="BF"/>
      <w:sz w:val="28"/>
      <w:szCs w:val="24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A1C2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A1C2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3A063D"/>
    <w:rPr>
      <w:rFonts w:ascii="Arial" w:hAnsi="Arial" w:cs="Times New Roman"/>
      <w:color w:val="2E74B5" w:themeColor="accent1" w:themeShade="BF"/>
      <w:sz w:val="32"/>
      <w:szCs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A1C2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3A1C2F"/>
    <w:pPr>
      <w:spacing w:after="100"/>
      <w:ind w:left="720"/>
    </w:pPr>
  </w:style>
  <w:style w:type="paragraph" w:styleId="Caption">
    <w:name w:val="caption"/>
    <w:aliases w:val="Labels"/>
    <w:basedOn w:val="TextBody"/>
    <w:next w:val="TextBody"/>
    <w:uiPriority w:val="35"/>
    <w:unhideWhenUsed/>
    <w:qFormat/>
    <w:rsid w:val="009B2807"/>
    <w:pPr>
      <w:spacing w:before="0"/>
      <w:jc w:val="center"/>
    </w:pPr>
    <w:rPr>
      <w:iCs/>
      <w:color w:val="7F7F7F" w:themeColor="text1" w:themeTint="80"/>
      <w:sz w:val="16"/>
      <w:szCs w:val="18"/>
    </w:rPr>
  </w:style>
  <w:style w:type="table" w:styleId="TableGrid">
    <w:name w:val="Table Grid"/>
    <w:basedOn w:val="TableNormal"/>
    <w:uiPriority w:val="59"/>
    <w:rsid w:val="00851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TextBody"/>
    <w:next w:val="Normal"/>
    <w:uiPriority w:val="99"/>
    <w:unhideWhenUsed/>
    <w:qFormat/>
    <w:rsid w:val="009B2807"/>
  </w:style>
  <w:style w:type="paragraph" w:customStyle="1" w:styleId="TableHeading">
    <w:name w:val="Table Heading"/>
    <w:basedOn w:val="TextBody"/>
    <w:qFormat/>
    <w:rsid w:val="0087130B"/>
    <w:pPr>
      <w:spacing w:before="60"/>
      <w:jc w:val="center"/>
    </w:pPr>
    <w:rPr>
      <w:b/>
    </w:rPr>
  </w:style>
  <w:style w:type="paragraph" w:customStyle="1" w:styleId="TableBody">
    <w:name w:val="Table Body"/>
    <w:basedOn w:val="TableHeading"/>
    <w:qFormat/>
    <w:rsid w:val="0087130B"/>
    <w:pPr>
      <w:spacing w:after="60"/>
      <w:jc w:val="left"/>
    </w:pPr>
    <w:rPr>
      <w:b w:val="0"/>
      <w:sz w:val="18"/>
    </w:rPr>
  </w:style>
  <w:style w:type="paragraph" w:customStyle="1" w:styleId="Graphic">
    <w:name w:val="Graphic"/>
    <w:basedOn w:val="Normal"/>
    <w:next w:val="TextBody"/>
    <w:qFormat/>
    <w:rsid w:val="00F95CA3"/>
    <w:pPr>
      <w:spacing w:after="120"/>
      <w:jc w:val="center"/>
    </w:pPr>
  </w:style>
  <w:style w:type="paragraph" w:customStyle="1" w:styleId="ListNote">
    <w:name w:val="List Note"/>
    <w:next w:val="Normal"/>
    <w:qFormat/>
    <w:rsid w:val="009B2807"/>
    <w:pPr>
      <w:keepLines/>
      <w:numPr>
        <w:numId w:val="13"/>
      </w:numPr>
      <w:pBdr>
        <w:top w:val="single" w:sz="4" w:space="3" w:color="auto"/>
      </w:pBdr>
      <w:spacing w:before="120" w:after="180" w:line="240" w:lineRule="auto"/>
      <w:ind w:right="57"/>
    </w:pPr>
    <w:rPr>
      <w:rFonts w:ascii="Arial" w:eastAsia="Times New Roman" w:hAnsi="Arial" w:cs="Times New Roman"/>
      <w:sz w:val="20"/>
      <w:lang w:val="en-US"/>
    </w:rPr>
  </w:style>
  <w:style w:type="paragraph" w:customStyle="1" w:styleId="Appendix1">
    <w:name w:val="Appendix 1"/>
    <w:basedOn w:val="Heading1"/>
    <w:next w:val="TextBody"/>
    <w:link w:val="Appendix1Char"/>
    <w:autoRedefine/>
    <w:qFormat/>
    <w:rsid w:val="00726F9E"/>
    <w:pPr>
      <w:keepLines w:val="0"/>
      <w:numPr>
        <w:numId w:val="16"/>
      </w:numPr>
      <w:spacing w:before="0" w:line="600" w:lineRule="exact"/>
    </w:pPr>
    <w:rPr>
      <w:lang w:val="en-US"/>
    </w:rPr>
  </w:style>
  <w:style w:type="character" w:customStyle="1" w:styleId="Appendix1Char">
    <w:name w:val="Appendix 1 Char"/>
    <w:basedOn w:val="DefaultParagraphFont"/>
    <w:link w:val="Appendix1"/>
    <w:rsid w:val="00726F9E"/>
    <w:rPr>
      <w:rFonts w:ascii="Arial" w:eastAsiaTheme="majorEastAsia" w:hAnsi="Arial" w:cstheme="majorBidi"/>
      <w:color w:val="2E74B5" w:themeColor="accent1" w:themeShade="BF"/>
      <w:sz w:val="56"/>
      <w:szCs w:val="32"/>
      <w:shd w:val="clear" w:color="auto" w:fill="FFF2CC" w:themeFill="accent4" w:themeFillTint="33"/>
      <w:lang w:val="en-US" w:eastAsia="ja-JP"/>
    </w:rPr>
  </w:style>
  <w:style w:type="paragraph" w:customStyle="1" w:styleId="Appendix2">
    <w:name w:val="Appendix 2"/>
    <w:basedOn w:val="Heading2"/>
    <w:next w:val="TextBody"/>
    <w:link w:val="Appendix2Char"/>
    <w:qFormat/>
    <w:rsid w:val="009B2807"/>
    <w:pPr>
      <w:numPr>
        <w:numId w:val="16"/>
      </w:numPr>
      <w:spacing w:line="240" w:lineRule="auto"/>
    </w:pPr>
  </w:style>
  <w:style w:type="character" w:customStyle="1" w:styleId="Appendix2Char">
    <w:name w:val="Appendix 2 Char"/>
    <w:basedOn w:val="Heading2Char"/>
    <w:link w:val="Appendix2"/>
    <w:rsid w:val="009B2807"/>
    <w:rPr>
      <w:rFonts w:ascii="Arial" w:hAnsi="Arial" w:cs="Times New Roman"/>
      <w:color w:val="2E74B5" w:themeColor="accent1" w:themeShade="BF"/>
      <w:sz w:val="36"/>
      <w:szCs w:val="26"/>
      <w:lang w:eastAsia="ja-JP"/>
    </w:rPr>
  </w:style>
  <w:style w:type="paragraph" w:customStyle="1" w:styleId="Appendix3">
    <w:name w:val="Appendix 3"/>
    <w:basedOn w:val="Heading3"/>
    <w:next w:val="TextBody"/>
    <w:link w:val="Appendix3Char"/>
    <w:autoRedefine/>
    <w:qFormat/>
    <w:rsid w:val="00B13259"/>
    <w:pPr>
      <w:numPr>
        <w:numId w:val="16"/>
      </w:numPr>
    </w:pPr>
  </w:style>
  <w:style w:type="character" w:customStyle="1" w:styleId="Appendix3Char">
    <w:name w:val="Appendix 3 Char"/>
    <w:basedOn w:val="Heading3Char"/>
    <w:link w:val="Appendix3"/>
    <w:rsid w:val="00B13259"/>
    <w:rPr>
      <w:rFonts w:ascii="Arial" w:hAnsi="Arial" w:cs="Times New Roman"/>
      <w:color w:val="2E74B5" w:themeColor="accent1" w:themeShade="BF"/>
      <w:sz w:val="32"/>
      <w:szCs w:val="24"/>
      <w:lang w:eastAsia="ja-JP"/>
    </w:rPr>
  </w:style>
  <w:style w:type="paragraph" w:customStyle="1" w:styleId="BridgeHead">
    <w:name w:val="Bridge Head"/>
    <w:basedOn w:val="TextBody"/>
    <w:next w:val="TextBody"/>
    <w:qFormat/>
    <w:rsid w:val="00B03741"/>
    <w:pPr>
      <w:spacing w:before="360" w:after="120"/>
    </w:pPr>
    <w:rPr>
      <w:b/>
      <w:lang w:val="en-US"/>
    </w:rPr>
  </w:style>
  <w:style w:type="paragraph" w:customStyle="1" w:styleId="Codelisting">
    <w:name w:val="Code listing"/>
    <w:basedOn w:val="NoSpacing"/>
    <w:link w:val="CodelistingChar"/>
    <w:qFormat/>
    <w:rsid w:val="00421AB7"/>
    <w:pPr>
      <w:pBdr>
        <w:top w:val="single" w:sz="4" w:space="1" w:color="BFBFBF" w:themeColor="background1" w:themeShade="BF"/>
        <w:bottom w:val="single" w:sz="4" w:space="1" w:color="BFBFBF" w:themeColor="background1" w:themeShade="BF"/>
      </w:pBdr>
      <w:shd w:val="clear" w:color="EDEDED" w:themeColor="accent3" w:themeTint="33" w:fill="EFF5FB"/>
      <w:suppressAutoHyphens/>
      <w:spacing w:after="240"/>
      <w:ind w:left="119"/>
      <w:contextualSpacing/>
    </w:pPr>
    <w:rPr>
      <w:rFonts w:ascii="Courier New" w:eastAsiaTheme="minorHAnsi" w:hAnsi="Courier New" w:cstheme="minorBidi"/>
      <w:noProof/>
      <w:sz w:val="20"/>
      <w:szCs w:val="22"/>
      <w:lang w:eastAsia="en-US"/>
    </w:rPr>
  </w:style>
  <w:style w:type="character" w:customStyle="1" w:styleId="CodelistingChar">
    <w:name w:val="Code listing Char"/>
    <w:basedOn w:val="DefaultParagraphFont"/>
    <w:link w:val="Codelisting"/>
    <w:rsid w:val="00421AB7"/>
    <w:rPr>
      <w:rFonts w:ascii="Courier New" w:hAnsi="Courier New"/>
      <w:noProof/>
      <w:sz w:val="20"/>
      <w:shd w:val="clear" w:color="EDEDED" w:themeColor="accent3" w:themeTint="33" w:fill="EFF5FB"/>
      <w:lang w:val="en-US"/>
    </w:rPr>
  </w:style>
  <w:style w:type="paragraph" w:styleId="NoSpacing">
    <w:name w:val="No Spacing"/>
    <w:uiPriority w:val="1"/>
    <w:qFormat/>
    <w:rsid w:val="009B2807"/>
    <w:pPr>
      <w:spacing w:after="0" w:line="240" w:lineRule="auto"/>
    </w:pPr>
    <w:rPr>
      <w:rFonts w:ascii="Times New Roman" w:hAnsi="Times New Roman" w:cs="Times New Roman"/>
      <w:sz w:val="24"/>
      <w:szCs w:val="24"/>
      <w:lang w:val="en-US" w:eastAsia="ja-JP"/>
    </w:rPr>
  </w:style>
  <w:style w:type="character" w:styleId="Emphasis">
    <w:name w:val="Emphasis"/>
    <w:basedOn w:val="DefaultParagraphFont"/>
    <w:uiPriority w:val="20"/>
    <w:qFormat/>
    <w:rsid w:val="009B2807"/>
    <w:rPr>
      <w:b/>
      <w:iCs/>
    </w:rPr>
  </w:style>
  <w:style w:type="paragraph" w:customStyle="1" w:styleId="ListBullet2">
    <w:name w:val="List Bullet2"/>
    <w:basedOn w:val="ListBullet1"/>
    <w:qFormat/>
    <w:rsid w:val="00C75439"/>
    <w:pPr>
      <w:numPr>
        <w:numId w:val="6"/>
      </w:numPr>
      <w:ind w:left="794" w:hanging="397"/>
    </w:pPr>
  </w:style>
  <w:style w:type="paragraph" w:customStyle="1" w:styleId="ListNumbered2">
    <w:name w:val="List Numbered 2"/>
    <w:basedOn w:val="ListBullet2"/>
    <w:qFormat/>
    <w:rsid w:val="00850C9B"/>
    <w:pPr>
      <w:numPr>
        <w:numId w:val="14"/>
      </w:numPr>
      <w:spacing w:line="280" w:lineRule="atLeast"/>
      <w:ind w:left="794" w:hanging="397"/>
    </w:pPr>
  </w:style>
  <w:style w:type="paragraph" w:customStyle="1" w:styleId="ListContinue">
    <w:name w:val="List_Continue"/>
    <w:basedOn w:val="ListNumbered"/>
    <w:qFormat/>
    <w:rsid w:val="009B2807"/>
    <w:pPr>
      <w:numPr>
        <w:numId w:val="0"/>
      </w:numPr>
      <w:spacing w:before="0" w:line="240" w:lineRule="auto"/>
      <w:ind w:left="397"/>
    </w:pPr>
  </w:style>
  <w:style w:type="paragraph" w:customStyle="1" w:styleId="ListContinue2">
    <w:name w:val="List_Continue 2"/>
    <w:basedOn w:val="TextBody"/>
    <w:qFormat/>
    <w:rsid w:val="00850C9B"/>
    <w:pPr>
      <w:ind w:left="794"/>
    </w:pPr>
    <w:rPr>
      <w:lang w:val="en-US"/>
    </w:rPr>
  </w:style>
  <w:style w:type="paragraph" w:customStyle="1" w:styleId="Note">
    <w:name w:val="Note"/>
    <w:next w:val="TextBody"/>
    <w:link w:val="NoteChar"/>
    <w:qFormat/>
    <w:rsid w:val="009B2807"/>
    <w:pPr>
      <w:keepLines/>
      <w:numPr>
        <w:numId w:val="11"/>
      </w:numPr>
      <w:pBdr>
        <w:top w:val="single" w:sz="8" w:space="3" w:color="000000"/>
      </w:pBdr>
      <w:spacing w:before="120" w:after="240" w:line="240" w:lineRule="auto"/>
    </w:pPr>
    <w:rPr>
      <w:rFonts w:ascii="Arial" w:eastAsia="Times New Roman" w:hAnsi="Arial" w:cs="Times New Roman"/>
      <w:sz w:val="20"/>
      <w:lang w:val="en-US"/>
    </w:rPr>
  </w:style>
  <w:style w:type="character" w:customStyle="1" w:styleId="NoteChar">
    <w:name w:val="Note Char"/>
    <w:basedOn w:val="DefaultParagraphFont"/>
    <w:link w:val="Note"/>
    <w:rsid w:val="009B2807"/>
    <w:rPr>
      <w:rFonts w:ascii="Arial" w:eastAsia="Times New Roman" w:hAnsi="Arial" w:cs="Times New Roman"/>
      <w:sz w:val="20"/>
      <w:lang w:val="en-US"/>
    </w:rPr>
  </w:style>
  <w:style w:type="paragraph" w:customStyle="1" w:styleId="NoteContinue">
    <w:name w:val="Note Continue"/>
    <w:basedOn w:val="Note"/>
    <w:next w:val="TextBody"/>
    <w:qFormat/>
    <w:rsid w:val="009B2807"/>
    <w:pPr>
      <w:numPr>
        <w:numId w:val="0"/>
      </w:numPr>
      <w:pBdr>
        <w:top w:val="none" w:sz="0" w:space="0" w:color="auto"/>
      </w:pBdr>
      <w:ind w:left="851"/>
    </w:pPr>
  </w:style>
  <w:style w:type="paragraph" w:customStyle="1" w:styleId="TableListNumbered">
    <w:name w:val="Table List Numbered"/>
    <w:basedOn w:val="TableBody"/>
    <w:qFormat/>
    <w:rsid w:val="009B2807"/>
    <w:pPr>
      <w:numPr>
        <w:numId w:val="7"/>
      </w:numPr>
      <w:spacing w:line="200" w:lineRule="exact"/>
    </w:pPr>
    <w:rPr>
      <w:lang w:val="en-US"/>
    </w:rPr>
  </w:style>
  <w:style w:type="paragraph" w:customStyle="1" w:styleId="TableListBullet">
    <w:name w:val="Table List Bullet"/>
    <w:basedOn w:val="TableListNumbered"/>
    <w:next w:val="TableBody"/>
    <w:qFormat/>
    <w:rsid w:val="009B2807"/>
    <w:pPr>
      <w:numPr>
        <w:numId w:val="8"/>
      </w:numPr>
    </w:pPr>
  </w:style>
  <w:style w:type="paragraph" w:customStyle="1" w:styleId="TableListBullet2">
    <w:name w:val="Table List Bullet 2"/>
    <w:basedOn w:val="TableListBullet"/>
    <w:qFormat/>
    <w:rsid w:val="009B2807"/>
    <w:pPr>
      <w:numPr>
        <w:numId w:val="9"/>
      </w:numPr>
    </w:pPr>
  </w:style>
  <w:style w:type="paragraph" w:customStyle="1" w:styleId="TableListContinue">
    <w:name w:val="Table List Continue"/>
    <w:basedOn w:val="TableListNumbered"/>
    <w:qFormat/>
    <w:rsid w:val="009B2807"/>
    <w:pPr>
      <w:numPr>
        <w:numId w:val="0"/>
      </w:numPr>
      <w:ind w:left="397"/>
    </w:pPr>
    <w:rPr>
      <w:lang w:eastAsia="en-US"/>
    </w:rPr>
  </w:style>
  <w:style w:type="paragraph" w:customStyle="1" w:styleId="TableListNumbered2">
    <w:name w:val="Table List Numbered 2"/>
    <w:basedOn w:val="TableListBullet2"/>
    <w:qFormat/>
    <w:rsid w:val="009B2807"/>
    <w:pPr>
      <w:numPr>
        <w:numId w:val="10"/>
      </w:numPr>
    </w:pPr>
  </w:style>
  <w:style w:type="paragraph" w:customStyle="1" w:styleId="TableNote">
    <w:name w:val="Table Note"/>
    <w:basedOn w:val="Note"/>
    <w:next w:val="TableBody"/>
    <w:qFormat/>
    <w:rsid w:val="000E7A8E"/>
    <w:pPr>
      <w:pBdr>
        <w:top w:val="none" w:sz="0" w:space="0" w:color="auto"/>
      </w:pBdr>
      <w:spacing w:line="200" w:lineRule="exact"/>
      <w:ind w:left="680" w:hanging="680"/>
    </w:pPr>
    <w:rPr>
      <w:sz w:val="18"/>
    </w:rPr>
  </w:style>
  <w:style w:type="paragraph" w:customStyle="1" w:styleId="ListBullet3">
    <w:name w:val="List Bullet3"/>
    <w:basedOn w:val="ListBullet2"/>
    <w:qFormat/>
    <w:rsid w:val="00E423B9"/>
    <w:pPr>
      <w:numPr>
        <w:numId w:val="12"/>
      </w:numPr>
      <w:ind w:left="1191" w:hanging="397"/>
    </w:pPr>
    <w:rPr>
      <w:lang w:val="en-US"/>
    </w:rPr>
  </w:style>
  <w:style w:type="paragraph" w:customStyle="1" w:styleId="ListNote2">
    <w:name w:val="List Note 2"/>
    <w:basedOn w:val="ListNote"/>
    <w:next w:val="TextBody"/>
    <w:qFormat/>
    <w:rsid w:val="00B03741"/>
    <w:pPr>
      <w:spacing w:after="240"/>
      <w:ind w:left="1191" w:right="0" w:hanging="397"/>
    </w:pPr>
    <w:rPr>
      <w:szCs w:val="24"/>
      <w:lang w:eastAsia="ja-JP"/>
    </w:rPr>
  </w:style>
  <w:style w:type="paragraph" w:customStyle="1" w:styleId="ListNoteContinue">
    <w:name w:val="List Note Continue"/>
    <w:basedOn w:val="ListNote"/>
    <w:next w:val="TextBody"/>
    <w:qFormat/>
    <w:rsid w:val="00B03741"/>
    <w:pPr>
      <w:numPr>
        <w:numId w:val="0"/>
      </w:numPr>
      <w:pBdr>
        <w:top w:val="none" w:sz="0" w:space="0" w:color="auto"/>
      </w:pBdr>
      <w:spacing w:after="240"/>
      <w:ind w:left="1304" w:right="0"/>
    </w:pPr>
    <w:rPr>
      <w:rFonts w:cs="Arial"/>
      <w:szCs w:val="24"/>
      <w:lang w:eastAsia="ja-JP"/>
    </w:rPr>
  </w:style>
  <w:style w:type="paragraph" w:customStyle="1" w:styleId="ListContinue3">
    <w:name w:val="List_Continue 3"/>
    <w:basedOn w:val="TextBody"/>
    <w:qFormat/>
    <w:rsid w:val="00850C9B"/>
    <w:pPr>
      <w:ind w:left="1191"/>
    </w:pPr>
  </w:style>
  <w:style w:type="paragraph" w:customStyle="1" w:styleId="NoteListBullet">
    <w:name w:val="Note List Bullet"/>
    <w:basedOn w:val="Note"/>
    <w:qFormat/>
    <w:rsid w:val="004F724D"/>
    <w:pPr>
      <w:numPr>
        <w:numId w:val="15"/>
      </w:numPr>
      <w:pBdr>
        <w:top w:val="none" w:sz="0" w:space="0" w:color="auto"/>
      </w:pBdr>
      <w:ind w:left="1248" w:hanging="397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55465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5465"/>
    <w:rPr>
      <w:rFonts w:ascii="Arial" w:eastAsia="MS Mincho" w:hAnsi="Arial" w:cs="Times New Roman"/>
      <w:sz w:val="18"/>
      <w:szCs w:val="20"/>
      <w:lang w:val="en-US"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A55465"/>
    <w:rPr>
      <w:rFonts w:ascii="Arial" w:hAnsi="Arial"/>
      <w:b w:val="0"/>
      <w:i w:val="0"/>
      <w:sz w:val="18"/>
      <w:vertAlign w:val="superscript"/>
    </w:rPr>
  </w:style>
  <w:style w:type="paragraph" w:styleId="TOC5">
    <w:name w:val="toc 5"/>
    <w:basedOn w:val="Normal"/>
    <w:next w:val="Normal"/>
    <w:autoRedefine/>
    <w:uiPriority w:val="39"/>
    <w:unhideWhenUsed/>
    <w:rsid w:val="00C90344"/>
    <w:pPr>
      <w:spacing w:after="100"/>
      <w:ind w:left="960"/>
    </w:pPr>
  </w:style>
  <w:style w:type="paragraph" w:customStyle="1" w:styleId="Title2">
    <w:name w:val="Title2"/>
    <w:basedOn w:val="Normal"/>
    <w:next w:val="TextBody"/>
    <w:qFormat/>
    <w:rsid w:val="0075498F"/>
    <w:pPr>
      <w:jc w:val="right"/>
    </w:pPr>
    <w:rPr>
      <w:sz w:val="40"/>
    </w:rPr>
  </w:style>
  <w:style w:type="paragraph" w:styleId="Index1">
    <w:name w:val="index 1"/>
    <w:basedOn w:val="TextBody"/>
    <w:autoRedefine/>
    <w:uiPriority w:val="99"/>
    <w:semiHidden/>
    <w:unhideWhenUsed/>
    <w:rsid w:val="00B13259"/>
    <w:pPr>
      <w:ind w:left="240" w:hanging="240"/>
    </w:pPr>
  </w:style>
  <w:style w:type="paragraph" w:customStyle="1" w:styleId="Appendix4">
    <w:name w:val="Appendix 4"/>
    <w:basedOn w:val="Heading4"/>
    <w:next w:val="TextBody"/>
    <w:link w:val="Appendix4Char"/>
    <w:qFormat/>
    <w:rsid w:val="005E7FA0"/>
    <w:pPr>
      <w:numPr>
        <w:numId w:val="16"/>
      </w:numPr>
      <w:spacing w:before="240" w:after="240"/>
    </w:pPr>
  </w:style>
  <w:style w:type="character" w:customStyle="1" w:styleId="Appendix4Char">
    <w:name w:val="Appendix 4 Char"/>
    <w:basedOn w:val="Heading4Char"/>
    <w:link w:val="Appendix4"/>
    <w:rsid w:val="005E7FA0"/>
    <w:rPr>
      <w:rFonts w:ascii="Arial" w:eastAsiaTheme="majorEastAsia" w:hAnsi="Arial" w:cstheme="majorBidi"/>
      <w:iCs/>
      <w:color w:val="2E74B5" w:themeColor="accent1" w:themeShade="BF"/>
      <w:sz w:val="28"/>
      <w:szCs w:val="24"/>
      <w:lang w:eastAsia="ja-JP"/>
    </w:rPr>
  </w:style>
  <w:style w:type="table" w:customStyle="1" w:styleId="Table">
    <w:name w:val="Table"/>
    <w:basedOn w:val="TableNormal"/>
    <w:uiPriority w:val="99"/>
    <w:rsid w:val="00B86F5C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5B4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B4F"/>
    <w:rPr>
      <w:rFonts w:ascii="Segoe UI" w:eastAsia="MS Mincho" w:hAnsi="Segoe UI" w:cs="Segoe UI"/>
      <w:sz w:val="18"/>
      <w:szCs w:val="18"/>
      <w:lang w:val="en-US"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2B765B"/>
    <w:rPr>
      <w:color w:val="954F72" w:themeColor="followedHyperlink"/>
      <w:u w:val="single"/>
    </w:rPr>
  </w:style>
  <w:style w:type="table" w:customStyle="1" w:styleId="TableNormal1">
    <w:name w:val="Table Normal1"/>
    <w:uiPriority w:val="99"/>
    <w:semiHidden/>
    <w:rsid w:val="00BF24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A21283"/>
    <w:rPr>
      <w:i/>
      <w:iCs/>
      <w:color w:val="5B9BD5" w:themeColor="accent1"/>
    </w:rPr>
  </w:style>
  <w:style w:type="table" w:styleId="GridTable1Light-Accent5">
    <w:name w:val="Grid Table 1 Light Accent 5"/>
    <w:basedOn w:val="TableNormal"/>
    <w:uiPriority w:val="46"/>
    <w:rsid w:val="0060438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6447D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28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287"/>
    <w:rPr>
      <w:rFonts w:ascii="Times New Roman" w:eastAsia="MS Mincho" w:hAnsi="Times New Roman" w:cs="Times New Roman"/>
      <w:i/>
      <w:iCs/>
      <w:color w:val="5B9BD5" w:themeColor="accent1"/>
      <w:sz w:val="24"/>
      <w:szCs w:val="24"/>
      <w:lang w:val="en-US" w:eastAsia="ja-JP"/>
    </w:rPr>
  </w:style>
  <w:style w:type="character" w:styleId="Strong">
    <w:name w:val="Strong"/>
    <w:basedOn w:val="DefaultParagraphFont"/>
    <w:uiPriority w:val="22"/>
    <w:qFormat/>
    <w:rsid w:val="00561DA1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C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8797A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6E506A"/>
    <w:rPr>
      <w:b/>
      <w:bCs/>
      <w:smallCaps/>
      <w:color w:val="5B9BD5" w:themeColor="accent1"/>
      <w:spacing w:val="5"/>
    </w:rPr>
  </w:style>
  <w:style w:type="character" w:customStyle="1" w:styleId="Text">
    <w:name w:val="Text"/>
    <w:basedOn w:val="DefaultParagraphFont"/>
    <w:rsid w:val="00623BA8"/>
    <w:rPr>
      <w:rFonts w:ascii="Verdana" w:hAnsi="Verdana"/>
      <w:sz w:val="18"/>
    </w:rPr>
  </w:style>
  <w:style w:type="character" w:customStyle="1" w:styleId="keyword">
    <w:name w:val="keyword"/>
    <w:basedOn w:val="DefaultParagraphFont"/>
    <w:qFormat/>
    <w:rsid w:val="00623BA8"/>
    <w:rPr>
      <w:rFonts w:ascii="Consolas" w:hAnsi="Consolas"/>
      <w:b w:val="0"/>
      <w:i/>
      <w:color w:val="2F5496" w:themeColor="accent5" w:themeShade="BF"/>
      <w:sz w:val="18"/>
    </w:rPr>
  </w:style>
  <w:style w:type="paragraph" w:styleId="BodyText">
    <w:name w:val="Body Text"/>
    <w:basedOn w:val="Normal"/>
    <w:link w:val="BodyTextChar"/>
    <w:uiPriority w:val="1"/>
    <w:qFormat/>
    <w:rsid w:val="0087239A"/>
    <w:pPr>
      <w:widowControl w:val="0"/>
      <w:autoSpaceDE w:val="0"/>
      <w:autoSpaceDN w:val="0"/>
    </w:pPr>
    <w:rPr>
      <w:rFonts w:eastAsia="Arial" w:cs="Arial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7239A"/>
    <w:rPr>
      <w:rFonts w:ascii="Arial" w:eastAsia="Arial" w:hAnsi="Arial" w:cs="Arial"/>
      <w:sz w:val="20"/>
      <w:szCs w:val="20"/>
      <w:lang w:val="en-US"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C3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8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32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1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6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oter" Target="footer7.xml"/><Relationship Id="rId39" Type="http://schemas.openxmlformats.org/officeDocument/2006/relationships/fontTable" Target="fontTable.xml"/><Relationship Id="rId21" Type="http://schemas.openxmlformats.org/officeDocument/2006/relationships/header" Target="header5.xml"/><Relationship Id="rId34" Type="http://schemas.openxmlformats.org/officeDocument/2006/relationships/footer" Target="footer10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5" Type="http://schemas.openxmlformats.org/officeDocument/2006/relationships/footer" Target="footer6.xml"/><Relationship Id="rId33" Type="http://schemas.openxmlformats.org/officeDocument/2006/relationships/header" Target="header10.xml"/><Relationship Id="rId38" Type="http://schemas.openxmlformats.org/officeDocument/2006/relationships/footer" Target="footer1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29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7.xml"/><Relationship Id="rId32" Type="http://schemas.openxmlformats.org/officeDocument/2006/relationships/footer" Target="footer9.xml"/><Relationship Id="rId37" Type="http://schemas.openxmlformats.org/officeDocument/2006/relationships/header" Target="header12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36" Type="http://schemas.openxmlformats.org/officeDocument/2006/relationships/footer" Target="footer11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31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image" Target="media/image4.png"/><Relationship Id="rId35" Type="http://schemas.openxmlformats.org/officeDocument/2006/relationships/header" Target="header1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fische1\AppData\Roaming\Microsoft\Templates\MSWord_Manuals_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D7DCF20893354CA9CAD94A5E0357DE" ma:contentTypeVersion="6" ma:contentTypeDescription="Create a new document." ma:contentTypeScope="" ma:versionID="91feb693e141d56febdf20729a0c5706">
  <xsd:schema xmlns:xsd="http://www.w3.org/2001/XMLSchema" xmlns:xs="http://www.w3.org/2001/XMLSchema" xmlns:p="http://schemas.microsoft.com/office/2006/metadata/properties" xmlns:ns2="d1c87987-04d9-49f3-8771-51b9e3fa2494" xmlns:ns3="3267f779-2665-4a11-8d48-afdd314762bc" targetNamespace="http://schemas.microsoft.com/office/2006/metadata/properties" ma:root="true" ma:fieldsID="39ff787e9e7ab8243cee2cd21675808f" ns2:_="" ns3:_="">
    <xsd:import namespace="d1c87987-04d9-49f3-8771-51b9e3fa2494"/>
    <xsd:import namespace="3267f779-2665-4a11-8d48-afdd314762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87987-04d9-49f3-8771-51b9e3fa24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7f779-2665-4a11-8d48-afdd314762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09635-1036-4FDE-AF48-6FCDF6B208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C8698D-7AA4-4F4B-AA54-9732FA32AD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16A2E4-BE32-4DE9-9BDD-190F050C8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87987-04d9-49f3-8771-51b9e3fa2494"/>
    <ds:schemaRef ds:uri="3267f779-2665-4a11-8d48-afdd31476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9E98F8-A032-4291-A18C-261A80EFE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MSWord_Manuals_Template</Template>
  <TotalTime>187</TotalTime>
  <Pages>20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Controls, Inc.</Company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karthik.shanmugam@visteon.com</dc:creator>
  <cp:keywords/>
  <dc:description/>
  <cp:lastModifiedBy>Tarun Singh</cp:lastModifiedBy>
  <cp:revision>1166</cp:revision>
  <cp:lastPrinted>2018-03-05T09:12:00Z</cp:lastPrinted>
  <dcterms:created xsi:type="dcterms:W3CDTF">2020-09-18T11:33:00Z</dcterms:created>
  <dcterms:modified xsi:type="dcterms:W3CDTF">2020-09-22T09:01:00Z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0x0101007ED7DCF20893354CA9CAD94A5E0357DE</vt:lpwstr>
  </property>
</Properties>
</file>