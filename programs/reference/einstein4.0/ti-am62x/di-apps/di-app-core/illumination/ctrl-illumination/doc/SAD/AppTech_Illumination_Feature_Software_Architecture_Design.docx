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EC000" w14:textId="77777777" w:rsidR="00AC6204" w:rsidRDefault="00AC6204" w:rsidP="00E951AA">
      <w:pPr>
        <w:pStyle w:val="garde"/>
        <w:spacing w:before="120"/>
        <w:rPr>
          <w:b/>
          <w:caps/>
        </w:rPr>
      </w:pPr>
    </w:p>
    <w:tbl>
      <w:tblPr>
        <w:tblW w:w="0" w:type="auto"/>
        <w:tblInd w:w="4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3118"/>
        <w:gridCol w:w="1418"/>
        <w:gridCol w:w="3663"/>
      </w:tblGrid>
      <w:tr w:rsidR="00AC6204" w:rsidRPr="00AF07CE" w14:paraId="6DEDB9A2" w14:textId="77777777" w:rsidTr="001A50FD">
        <w:trPr>
          <w:cantSplit/>
          <w:trHeight w:hRule="exact" w:val="480"/>
        </w:trPr>
        <w:tc>
          <w:tcPr>
            <w:tcW w:w="1346" w:type="dxa"/>
          </w:tcPr>
          <w:p w14:paraId="0A9899B1" w14:textId="7F442711" w:rsidR="00AC6204" w:rsidRPr="00AF07CE" w:rsidRDefault="001A50FD" w:rsidP="003E2222">
            <w:pPr>
              <w:pStyle w:val="garde"/>
              <w:tabs>
                <w:tab w:val="clear" w:pos="851"/>
                <w:tab w:val="clear" w:pos="1701"/>
                <w:tab w:val="clear" w:pos="2552"/>
                <w:tab w:val="clear" w:pos="3402"/>
                <w:tab w:val="left" w:pos="1418"/>
                <w:tab w:val="left" w:pos="3403"/>
                <w:tab w:val="left" w:pos="10003"/>
              </w:tabs>
              <w:spacing w:before="120"/>
              <w:jc w:val="center"/>
              <w:rPr>
                <w:b/>
                <w:bCs/>
                <w:caps/>
                <w:noProof/>
                <w:lang w:val="en-GB"/>
              </w:rPr>
            </w:pPr>
            <w:r>
              <w:rPr>
                <w:b/>
                <w:bCs/>
                <w:caps/>
                <w:noProof/>
                <w:lang w:val="en-GB"/>
              </w:rPr>
              <w:t>DOMAIN</w:t>
            </w:r>
          </w:p>
        </w:tc>
        <w:tc>
          <w:tcPr>
            <w:tcW w:w="3118" w:type="dxa"/>
          </w:tcPr>
          <w:p w14:paraId="1B4CDF0A" w14:textId="63CFF66F" w:rsidR="00AC6204" w:rsidRPr="00CF3C11" w:rsidRDefault="00FA5B90" w:rsidP="003E2222">
            <w:pPr>
              <w:pStyle w:val="garde"/>
              <w:tabs>
                <w:tab w:val="clear" w:pos="851"/>
                <w:tab w:val="clear" w:pos="1701"/>
                <w:tab w:val="clear" w:pos="2552"/>
                <w:tab w:val="left" w:pos="1418"/>
                <w:tab w:val="left" w:pos="10003"/>
              </w:tabs>
              <w:spacing w:before="120"/>
              <w:jc w:val="center"/>
              <w:rPr>
                <w:b/>
                <w:bCs/>
                <w:caps/>
                <w:noProof/>
                <w:lang w:val="en-GB"/>
              </w:rPr>
            </w:pPr>
            <w:r>
              <w:rPr>
                <w:b/>
                <w:bCs/>
                <w:caps/>
                <w:noProof/>
                <w:sz w:val="18"/>
                <w:szCs w:val="18"/>
                <w:lang w:val="en-GB"/>
              </w:rPr>
              <w:t>CLUSTER &amp; DISPLAYS</w:t>
            </w:r>
          </w:p>
        </w:tc>
        <w:tc>
          <w:tcPr>
            <w:tcW w:w="1418" w:type="dxa"/>
          </w:tcPr>
          <w:p w14:paraId="6F153DE6" w14:textId="28A9C57E" w:rsidR="00AC6204" w:rsidRPr="00AF07CE" w:rsidRDefault="001A50FD" w:rsidP="003E2222">
            <w:pPr>
              <w:pStyle w:val="garde"/>
              <w:tabs>
                <w:tab w:val="clear" w:pos="851"/>
                <w:tab w:val="clear" w:pos="1701"/>
                <w:tab w:val="clear" w:pos="2552"/>
                <w:tab w:val="clear" w:pos="3402"/>
                <w:tab w:val="left" w:pos="1418"/>
                <w:tab w:val="left" w:pos="3403"/>
                <w:tab w:val="left" w:pos="10003"/>
              </w:tabs>
              <w:spacing w:before="120"/>
              <w:jc w:val="center"/>
              <w:rPr>
                <w:b/>
                <w:bCs/>
                <w:caps/>
                <w:noProof/>
                <w:lang w:val="en-GB"/>
              </w:rPr>
            </w:pPr>
            <w:r>
              <w:rPr>
                <w:b/>
                <w:bCs/>
                <w:caps/>
                <w:noProof/>
                <w:lang w:val="en-GB"/>
              </w:rPr>
              <w:t>GROUP</w:t>
            </w:r>
          </w:p>
        </w:tc>
        <w:tc>
          <w:tcPr>
            <w:tcW w:w="3663" w:type="dxa"/>
          </w:tcPr>
          <w:p w14:paraId="1CF49465" w14:textId="45504DBF" w:rsidR="00AC6204" w:rsidRPr="00D236A4" w:rsidRDefault="00662AA1" w:rsidP="00271B0D">
            <w:pPr>
              <w:pStyle w:val="garde"/>
              <w:tabs>
                <w:tab w:val="clear" w:pos="851"/>
                <w:tab w:val="clear" w:pos="1701"/>
                <w:tab w:val="clear" w:pos="2552"/>
                <w:tab w:val="left" w:pos="1418"/>
                <w:tab w:val="left" w:pos="10003"/>
              </w:tabs>
              <w:spacing w:before="120"/>
              <w:jc w:val="center"/>
              <w:rPr>
                <w:b/>
                <w:bCs/>
                <w:caps/>
                <w:noProof/>
                <w:vanish/>
                <w:color w:val="548DD4"/>
                <w:lang w:val="en-GB"/>
              </w:rPr>
            </w:pPr>
            <w:r>
              <w:rPr>
                <w:b/>
                <w:bCs/>
                <w:caps/>
                <w:noProof/>
                <w:sz w:val="18"/>
                <w:szCs w:val="18"/>
                <w:lang w:val="en-GB"/>
              </w:rPr>
              <w:t>METERS</w:t>
            </w:r>
            <w:r w:rsidR="001A50FD">
              <w:rPr>
                <w:b/>
                <w:bCs/>
                <w:caps/>
                <w:noProof/>
                <w:sz w:val="18"/>
                <w:szCs w:val="18"/>
                <w:lang w:val="en-GB"/>
              </w:rPr>
              <w:t xml:space="preserve"> FG</w:t>
            </w:r>
          </w:p>
        </w:tc>
      </w:tr>
    </w:tbl>
    <w:p w14:paraId="53F77EFA" w14:textId="77777777" w:rsidR="00AC6204" w:rsidRPr="00E951AA" w:rsidRDefault="00AC6204" w:rsidP="00E951AA">
      <w:pPr>
        <w:pStyle w:val="garde"/>
        <w:spacing w:before="120"/>
        <w:rPr>
          <w:b/>
          <w:caps/>
          <w:lang w:val="en-GB"/>
        </w:rPr>
      </w:pPr>
    </w:p>
    <w:p w14:paraId="58CF11DD" w14:textId="56D98C14" w:rsidR="00AC6204" w:rsidRDefault="001A50FD" w:rsidP="00E951AA">
      <w:pPr>
        <w:pStyle w:val="garde"/>
        <w:spacing w:before="120"/>
      </w:pPr>
      <w:r>
        <w:rPr>
          <w:b/>
          <w:caps/>
        </w:rPr>
        <w:t xml:space="preserve">        </w:t>
      </w:r>
      <w:r w:rsidR="00AC6204">
        <w:rPr>
          <w:b/>
          <w:caps/>
        </w:rPr>
        <w:t>ABSTRACT</w:t>
      </w:r>
    </w:p>
    <w:tbl>
      <w:tblPr>
        <w:tblW w:w="0" w:type="auto"/>
        <w:tblInd w:w="42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68"/>
      </w:tblGrid>
      <w:tr w:rsidR="00AC6204" w14:paraId="2C7FF531" w14:textId="77777777">
        <w:trPr>
          <w:cantSplit/>
          <w:trHeight w:hRule="exact" w:val="4454"/>
        </w:trPr>
        <w:tc>
          <w:tcPr>
            <w:tcW w:w="9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D2B59" w14:textId="77777777" w:rsidR="00AC6204" w:rsidRDefault="00AC6204" w:rsidP="002341E6">
            <w:pPr>
              <w:pStyle w:val="garde"/>
              <w:spacing w:after="0"/>
            </w:pPr>
          </w:p>
          <w:p w14:paraId="17A4A391" w14:textId="17C1BEA4" w:rsidR="00AC6204" w:rsidRPr="001C5579" w:rsidRDefault="00000000" w:rsidP="002341E6">
            <w:pPr>
              <w:pStyle w:val="garde"/>
              <w:spacing w:after="0"/>
            </w:pPr>
            <w:fldSimple w:instr=" COMMENTS \* FIRSTCAP \* MERGEFORMAT ">
              <w:r w:rsidR="00D35612">
                <w:t>This document presents the software architecture design</w:t>
              </w:r>
              <w:r w:rsidR="00AB0020">
                <w:t xml:space="preserve"> view</w:t>
              </w:r>
              <w:r w:rsidR="00D35612">
                <w:t xml:space="preserve"> </w:t>
              </w:r>
              <w:r w:rsidR="00AB0020">
                <w:t>for</w:t>
              </w:r>
              <w:r w:rsidR="00D35612">
                <w:t xml:space="preserve"> </w:t>
              </w:r>
              <w:r w:rsidR="00455B83">
                <w:t xml:space="preserve">the </w:t>
              </w:r>
              <w:r w:rsidR="00662AA1">
                <w:t>Illumination</w:t>
              </w:r>
              <w:r w:rsidR="00455B83">
                <w:t xml:space="preserve"> feature</w:t>
              </w:r>
              <w:r w:rsidR="00D35612">
                <w:t>.</w:t>
              </w:r>
            </w:fldSimple>
          </w:p>
          <w:p w14:paraId="2223A7ED" w14:textId="77777777" w:rsidR="00AC6204" w:rsidRPr="001C5579" w:rsidRDefault="00AC6204" w:rsidP="002341E6">
            <w:pPr>
              <w:pStyle w:val="garde"/>
              <w:spacing w:after="0"/>
            </w:pPr>
          </w:p>
          <w:p w14:paraId="4CEDF60E" w14:textId="2CA1A0DE" w:rsidR="00AC6204" w:rsidRPr="001C5579" w:rsidRDefault="00AC6204" w:rsidP="002341E6">
            <w:pPr>
              <w:pStyle w:val="garde"/>
              <w:spacing w:after="0"/>
            </w:pPr>
            <w:r w:rsidRPr="001C5579">
              <w:t>It describes the</w:t>
            </w:r>
            <w:r w:rsidR="001A50FD">
              <w:t xml:space="preserve"> </w:t>
            </w:r>
            <w:r w:rsidR="00662AA1">
              <w:t>Illumination</w:t>
            </w:r>
            <w:r w:rsidR="00B518FE">
              <w:t xml:space="preserve"> </w:t>
            </w:r>
            <w:r w:rsidR="001A50FD">
              <w:t xml:space="preserve">feature’s </w:t>
            </w:r>
            <w:r w:rsidR="0044159B">
              <w:t>core</w:t>
            </w:r>
            <w:r w:rsidR="001A50FD">
              <w:t xml:space="preserve"> requirements, high level design, Interfaces </w:t>
            </w:r>
            <w:r w:rsidR="0044159B">
              <w:t>definition</w:t>
            </w:r>
            <w:r w:rsidR="001A50FD">
              <w:t xml:space="preserve"> along with data path between Application</w:t>
            </w:r>
            <w:r w:rsidR="00194855">
              <w:t xml:space="preserve"> (Model, Controller</w:t>
            </w:r>
            <w:r w:rsidR="00CE0205">
              <w:t>)</w:t>
            </w:r>
            <w:r w:rsidR="001A50FD">
              <w:t xml:space="preserve"> and</w:t>
            </w:r>
            <w:r w:rsidR="0062194A">
              <w:t xml:space="preserve"> </w:t>
            </w:r>
            <w:r w:rsidR="00CA14E9">
              <w:t>CDD and UCL</w:t>
            </w:r>
            <w:r w:rsidR="0044159B">
              <w:t xml:space="preserve"> components.</w:t>
            </w:r>
          </w:p>
          <w:p w14:paraId="454E3B00" w14:textId="77777777" w:rsidR="00AC6204" w:rsidRDefault="00AC6204" w:rsidP="00FA5B90">
            <w:pPr>
              <w:pStyle w:val="garde"/>
              <w:spacing w:after="0"/>
            </w:pPr>
          </w:p>
          <w:p w14:paraId="471284DD" w14:textId="7BD25C21" w:rsidR="0044159B" w:rsidRPr="00FA5B90" w:rsidRDefault="0044159B" w:rsidP="00FA5B90">
            <w:pPr>
              <w:pStyle w:val="garde"/>
              <w:spacing w:after="0"/>
            </w:pPr>
            <w:r>
              <w:t>It also describes the design limitations and test strategy applicable for this feature implementation.</w:t>
            </w:r>
          </w:p>
        </w:tc>
      </w:tr>
    </w:tbl>
    <w:p w14:paraId="43EE29A6" w14:textId="77777777" w:rsidR="00AC6204" w:rsidRDefault="00AC6204" w:rsidP="00E951AA">
      <w:pPr>
        <w:pStyle w:val="garde"/>
        <w:tabs>
          <w:tab w:val="clear" w:pos="851"/>
          <w:tab w:val="clear" w:pos="1701"/>
          <w:tab w:val="clear" w:pos="2552"/>
          <w:tab w:val="clear" w:pos="3402"/>
          <w:tab w:val="right" w:pos="9923"/>
        </w:tabs>
        <w:spacing w:before="120"/>
        <w:rPr>
          <w:b/>
        </w:rPr>
      </w:pPr>
    </w:p>
    <w:p w14:paraId="22C09EC5" w14:textId="105B4891" w:rsidR="00AC6204" w:rsidRPr="00E951AA" w:rsidRDefault="001A50FD" w:rsidP="001A50FD">
      <w:pPr>
        <w:pStyle w:val="garde"/>
        <w:tabs>
          <w:tab w:val="clear" w:pos="851"/>
          <w:tab w:val="clear" w:pos="1701"/>
          <w:tab w:val="clear" w:pos="2552"/>
          <w:tab w:val="clear" w:pos="3402"/>
          <w:tab w:val="center" w:pos="4962"/>
        </w:tabs>
        <w:spacing w:before="120"/>
        <w:rPr>
          <w:i/>
          <w:sz w:val="18"/>
          <w:szCs w:val="18"/>
        </w:rPr>
      </w:pPr>
      <w:r>
        <w:rPr>
          <w:i/>
          <w:sz w:val="18"/>
          <w:szCs w:val="18"/>
        </w:rPr>
        <w:tab/>
      </w:r>
      <w:r w:rsidR="00AC6204" w:rsidRPr="00E951AA">
        <w:rPr>
          <w:i/>
          <w:sz w:val="18"/>
          <w:szCs w:val="18"/>
        </w:rPr>
        <w:t xml:space="preserve">This deliverable documents approvals for recording in the documentation management </w:t>
      </w:r>
      <w:r w:rsidR="00AB0020" w:rsidRPr="00E951AA">
        <w:rPr>
          <w:i/>
          <w:sz w:val="18"/>
          <w:szCs w:val="18"/>
        </w:rPr>
        <w:t>database.</w:t>
      </w:r>
    </w:p>
    <w:tbl>
      <w:tblPr>
        <w:tblW w:w="0" w:type="auto"/>
        <w:tblInd w:w="464" w:type="dxa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68"/>
        <w:gridCol w:w="2268"/>
        <w:gridCol w:w="2268"/>
        <w:gridCol w:w="2230"/>
        <w:gridCol w:w="2152"/>
      </w:tblGrid>
      <w:tr w:rsidR="000046A8" w14:paraId="54C1E216" w14:textId="77777777" w:rsidTr="000046A8">
        <w:trPr>
          <w:cantSplit/>
          <w:trHeight w:val="242"/>
        </w:trPr>
        <w:tc>
          <w:tcPr>
            <w:tcW w:w="968" w:type="dxa"/>
            <w:vAlign w:val="center"/>
          </w:tcPr>
          <w:p w14:paraId="5297C0C2" w14:textId="77777777" w:rsidR="000046A8" w:rsidRDefault="000046A8" w:rsidP="000046A8">
            <w:pPr>
              <w:pStyle w:val="garde"/>
              <w:tabs>
                <w:tab w:val="clear" w:pos="851"/>
              </w:tabs>
              <w:spacing w:after="0"/>
              <w:ind w:left="-142" w:right="53"/>
              <w:jc w:val="right"/>
              <w:rPr>
                <w:i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22CAC079" w14:textId="25834CE7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 xml:space="preserve">Author 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5746AE4F" w14:textId="752C3DEE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1</w:t>
            </w:r>
            <w:r w:rsidRPr="000046A8">
              <w:rPr>
                <w:i/>
                <w:sz w:val="16"/>
                <w:vertAlign w:val="superscript"/>
              </w:rPr>
              <w:t>st</w:t>
            </w:r>
            <w:r>
              <w:rPr>
                <w:i/>
                <w:sz w:val="16"/>
              </w:rPr>
              <w:t xml:space="preserve"> Review</w:t>
            </w:r>
          </w:p>
        </w:tc>
        <w:tc>
          <w:tcPr>
            <w:tcW w:w="2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5C3BFCF4" w14:textId="1665ED72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2</w:t>
            </w:r>
            <w:r w:rsidRPr="000046A8">
              <w:rPr>
                <w:i/>
                <w:sz w:val="16"/>
                <w:vertAlign w:val="superscript"/>
              </w:rPr>
              <w:t>nd</w:t>
            </w:r>
            <w:r>
              <w:rPr>
                <w:i/>
                <w:sz w:val="16"/>
              </w:rPr>
              <w:t xml:space="preserve"> Review</w:t>
            </w:r>
          </w:p>
        </w:tc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7468CEB0" w14:textId="3BE7DC6E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Distribution authorized by</w:t>
            </w:r>
          </w:p>
        </w:tc>
      </w:tr>
      <w:tr w:rsidR="000046A8" w14:paraId="6B6161B5" w14:textId="77777777" w:rsidTr="003671A5">
        <w:trPr>
          <w:cantSplit/>
          <w:trHeight w:val="360"/>
        </w:trPr>
        <w:tc>
          <w:tcPr>
            <w:tcW w:w="968" w:type="dxa"/>
            <w:tcBorders>
              <w:top w:val="single" w:sz="6" w:space="0" w:color="auto"/>
              <w:left w:val="single" w:sz="6" w:space="0" w:color="auto"/>
              <w:bottom w:val="single" w:sz="6" w:space="0" w:color="808080"/>
            </w:tcBorders>
            <w:shd w:val="pct10" w:color="auto" w:fill="FFFFFF"/>
            <w:vAlign w:val="center"/>
          </w:tcPr>
          <w:p w14:paraId="2D0B45D4" w14:textId="77777777" w:rsidR="000046A8" w:rsidRDefault="000046A8" w:rsidP="000046A8">
            <w:pPr>
              <w:pStyle w:val="garde"/>
              <w:tabs>
                <w:tab w:val="clear" w:pos="851"/>
              </w:tabs>
              <w:spacing w:after="0"/>
              <w:ind w:left="-142" w:right="53"/>
              <w:jc w:val="right"/>
              <w:rPr>
                <w:i/>
                <w:sz w:val="16"/>
              </w:rPr>
            </w:pPr>
            <w:r>
              <w:rPr>
                <w:i/>
                <w:sz w:val="16"/>
              </w:rPr>
              <w:t>Function</w:t>
            </w:r>
          </w:p>
        </w:tc>
        <w:tc>
          <w:tcPr>
            <w:tcW w:w="2268" w:type="dxa"/>
            <w:tcBorders>
              <w:left w:val="single" w:sz="6" w:space="0" w:color="auto"/>
            </w:tcBorders>
            <w:vAlign w:val="center"/>
          </w:tcPr>
          <w:p w14:paraId="248295B5" w14:textId="44239CA1" w:rsidR="000046A8" w:rsidRPr="001C5579" w:rsidRDefault="000046A8" w:rsidP="000046A8">
            <w:pPr>
              <w:pStyle w:val="garde"/>
              <w:spacing w:after="0"/>
              <w:ind w:right="45"/>
              <w:jc w:val="center"/>
              <w:rPr>
                <w:noProof/>
                <w:sz w:val="16"/>
              </w:rPr>
            </w:pPr>
            <w:r>
              <w:rPr>
                <w:noProof/>
                <w:sz w:val="16"/>
              </w:rPr>
              <w:t>Technical Lead</w:t>
            </w:r>
          </w:p>
        </w:tc>
        <w:tc>
          <w:tcPr>
            <w:tcW w:w="226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B6035E" w14:textId="40073A36" w:rsidR="000046A8" w:rsidRPr="001C5579" w:rsidRDefault="000046A8" w:rsidP="000046A8">
            <w:pPr>
              <w:pStyle w:val="garde"/>
              <w:spacing w:after="0"/>
              <w:ind w:right="45"/>
              <w:jc w:val="center"/>
              <w:rPr>
                <w:noProof/>
                <w:sz w:val="16"/>
              </w:rPr>
            </w:pPr>
            <w:r>
              <w:rPr>
                <w:noProof/>
                <w:sz w:val="16"/>
              </w:rPr>
              <w:t>Project Dev. Tech Lead</w:t>
            </w:r>
          </w:p>
        </w:tc>
        <w:tc>
          <w:tcPr>
            <w:tcW w:w="223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C7A6C0" w14:textId="2C083302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noProof/>
                <w:sz w:val="16"/>
              </w:rPr>
            </w:pPr>
            <w:r>
              <w:rPr>
                <w:noProof/>
                <w:sz w:val="16"/>
              </w:rPr>
              <w:t>SW Architect</w:t>
            </w:r>
          </w:p>
        </w:tc>
        <w:tc>
          <w:tcPr>
            <w:tcW w:w="215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81B189" w14:textId="4BD46DAA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noProof/>
                <w:sz w:val="16"/>
              </w:rPr>
            </w:pPr>
            <w:r>
              <w:rPr>
                <w:noProof/>
                <w:sz w:val="16"/>
              </w:rPr>
              <w:t>Tech Team Managers</w:t>
            </w:r>
          </w:p>
        </w:tc>
      </w:tr>
      <w:tr w:rsidR="000046A8" w14:paraId="718A9919" w14:textId="77777777" w:rsidTr="000046A8">
        <w:trPr>
          <w:cantSplit/>
          <w:trHeight w:val="360"/>
        </w:trPr>
        <w:tc>
          <w:tcPr>
            <w:tcW w:w="968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</w:tcBorders>
            <w:shd w:val="pct10" w:color="auto" w:fill="FFFFFF"/>
            <w:vAlign w:val="center"/>
          </w:tcPr>
          <w:p w14:paraId="11EE6068" w14:textId="77777777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Name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</w:tcBorders>
            <w:vAlign w:val="center"/>
          </w:tcPr>
          <w:p w14:paraId="00F52ECE" w14:textId="467E3521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sz w:val="16"/>
              </w:rPr>
            </w:pP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  <w:right w:val="single" w:sz="6" w:space="0" w:color="auto"/>
            </w:tcBorders>
            <w:vAlign w:val="center"/>
          </w:tcPr>
          <w:p w14:paraId="59115114" w14:textId="76A06D1D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sz w:val="16"/>
              </w:rPr>
            </w:pPr>
          </w:p>
        </w:tc>
        <w:tc>
          <w:tcPr>
            <w:tcW w:w="2230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  <w:right w:val="single" w:sz="6" w:space="0" w:color="auto"/>
            </w:tcBorders>
            <w:vAlign w:val="center"/>
          </w:tcPr>
          <w:p w14:paraId="7A40DB30" w14:textId="77777777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sz w:val="16"/>
              </w:rPr>
            </w:pPr>
          </w:p>
        </w:tc>
        <w:tc>
          <w:tcPr>
            <w:tcW w:w="2152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  <w:right w:val="single" w:sz="6" w:space="0" w:color="auto"/>
            </w:tcBorders>
          </w:tcPr>
          <w:p w14:paraId="1548270E" w14:textId="1C54BF70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sz w:val="16"/>
              </w:rPr>
            </w:pPr>
          </w:p>
        </w:tc>
      </w:tr>
      <w:tr w:rsidR="000046A8" w14:paraId="707A9E0E" w14:textId="77777777" w:rsidTr="000046A8">
        <w:trPr>
          <w:cantSplit/>
          <w:trHeight w:val="360"/>
        </w:trPr>
        <w:tc>
          <w:tcPr>
            <w:tcW w:w="968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</w:tcBorders>
            <w:shd w:val="pct10" w:color="auto" w:fill="FFFFFF"/>
            <w:vAlign w:val="center"/>
          </w:tcPr>
          <w:p w14:paraId="6D203F9A" w14:textId="77777777" w:rsidR="000046A8" w:rsidRDefault="000046A8" w:rsidP="000046A8">
            <w:pPr>
              <w:pStyle w:val="garde"/>
              <w:spacing w:after="0"/>
              <w:ind w:right="45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Date</w:t>
            </w: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</w:tcBorders>
            <w:vAlign w:val="center"/>
          </w:tcPr>
          <w:p w14:paraId="0934E9F7" w14:textId="26C489EC" w:rsidR="000046A8" w:rsidRDefault="000046A8" w:rsidP="00B518FE">
            <w:pPr>
              <w:pStyle w:val="garde"/>
              <w:spacing w:after="0"/>
              <w:ind w:right="45"/>
              <w:rPr>
                <w:sz w:val="16"/>
              </w:rPr>
            </w:pPr>
          </w:p>
        </w:tc>
        <w:tc>
          <w:tcPr>
            <w:tcW w:w="2268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  <w:right w:val="single" w:sz="6" w:space="0" w:color="auto"/>
            </w:tcBorders>
            <w:vAlign w:val="center"/>
          </w:tcPr>
          <w:p w14:paraId="4E005550" w14:textId="52DEB347" w:rsidR="000046A8" w:rsidRDefault="000046A8" w:rsidP="000046A8">
            <w:pPr>
              <w:pStyle w:val="garde"/>
              <w:spacing w:after="0"/>
              <w:ind w:right="45"/>
              <w:jc w:val="center"/>
            </w:pPr>
          </w:p>
        </w:tc>
        <w:tc>
          <w:tcPr>
            <w:tcW w:w="2230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  <w:right w:val="single" w:sz="6" w:space="0" w:color="auto"/>
            </w:tcBorders>
            <w:vAlign w:val="center"/>
          </w:tcPr>
          <w:p w14:paraId="3547DAB9" w14:textId="77777777" w:rsidR="000046A8" w:rsidRDefault="000046A8" w:rsidP="000046A8">
            <w:pPr>
              <w:pStyle w:val="garde"/>
              <w:spacing w:after="0"/>
              <w:ind w:right="45"/>
              <w:jc w:val="center"/>
            </w:pPr>
          </w:p>
        </w:tc>
        <w:tc>
          <w:tcPr>
            <w:tcW w:w="2152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  <w:right w:val="single" w:sz="6" w:space="0" w:color="auto"/>
            </w:tcBorders>
          </w:tcPr>
          <w:p w14:paraId="34BDA6AD" w14:textId="2525C6C9" w:rsidR="000046A8" w:rsidRDefault="000046A8" w:rsidP="000046A8">
            <w:pPr>
              <w:pStyle w:val="garde"/>
              <w:spacing w:after="0"/>
              <w:ind w:right="45"/>
              <w:jc w:val="center"/>
            </w:pPr>
          </w:p>
        </w:tc>
      </w:tr>
    </w:tbl>
    <w:p w14:paraId="0B8A84A0" w14:textId="77777777" w:rsidR="00AC6204" w:rsidRDefault="00AC6204" w:rsidP="001A50FD">
      <w:pPr>
        <w:ind w:left="3545" w:firstLine="709"/>
        <w:outlineLvl w:val="0"/>
        <w:rPr>
          <w:b/>
          <w:sz w:val="24"/>
        </w:rPr>
      </w:pPr>
      <w:r>
        <w:br w:type="page"/>
      </w:r>
      <w:r>
        <w:rPr>
          <w:b/>
          <w:sz w:val="24"/>
        </w:rPr>
        <w:lastRenderedPageBreak/>
        <w:t>REVISION SUMMARY</w:t>
      </w:r>
    </w:p>
    <w:tbl>
      <w:tblPr>
        <w:tblW w:w="0" w:type="auto"/>
        <w:tblInd w:w="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34"/>
        <w:gridCol w:w="1379"/>
        <w:gridCol w:w="1591"/>
        <w:gridCol w:w="5803"/>
      </w:tblGrid>
      <w:tr w:rsidR="00AC6204" w:rsidRPr="001C5579" w14:paraId="75E11E9E" w14:textId="77777777" w:rsidTr="00FA5B90">
        <w:trPr>
          <w:cantSplit/>
        </w:trPr>
        <w:tc>
          <w:tcPr>
            <w:tcW w:w="1134" w:type="dxa"/>
          </w:tcPr>
          <w:p w14:paraId="390A37FD" w14:textId="77777777" w:rsidR="00AC6204" w:rsidRPr="001C5579" w:rsidRDefault="00AC6204" w:rsidP="00612CEE">
            <w:pPr>
              <w:spacing w:before="40" w:after="40"/>
              <w:jc w:val="center"/>
              <w:rPr>
                <w:b/>
              </w:rPr>
            </w:pPr>
            <w:r w:rsidRPr="001C5579">
              <w:rPr>
                <w:b/>
              </w:rPr>
              <w:t>Revision</w:t>
            </w:r>
          </w:p>
        </w:tc>
        <w:tc>
          <w:tcPr>
            <w:tcW w:w="1379" w:type="dxa"/>
          </w:tcPr>
          <w:p w14:paraId="5812B070" w14:textId="77777777" w:rsidR="00AC6204" w:rsidRPr="001C5579" w:rsidRDefault="00AC6204" w:rsidP="00612CEE">
            <w:pPr>
              <w:spacing w:before="40" w:after="40"/>
              <w:jc w:val="center"/>
              <w:rPr>
                <w:b/>
              </w:rPr>
            </w:pPr>
            <w:r w:rsidRPr="001C5579">
              <w:rPr>
                <w:b/>
              </w:rPr>
              <w:t>Date</w:t>
            </w:r>
          </w:p>
        </w:tc>
        <w:tc>
          <w:tcPr>
            <w:tcW w:w="1591" w:type="dxa"/>
          </w:tcPr>
          <w:p w14:paraId="6007961F" w14:textId="77777777" w:rsidR="00AC6204" w:rsidRPr="001C5579" w:rsidRDefault="00AC6204" w:rsidP="00612CEE">
            <w:pPr>
              <w:spacing w:before="40" w:after="40"/>
              <w:jc w:val="center"/>
              <w:rPr>
                <w:b/>
              </w:rPr>
            </w:pPr>
            <w:r w:rsidRPr="001C5579">
              <w:rPr>
                <w:b/>
              </w:rPr>
              <w:t>Author</w:t>
            </w:r>
          </w:p>
        </w:tc>
        <w:tc>
          <w:tcPr>
            <w:tcW w:w="5803" w:type="dxa"/>
          </w:tcPr>
          <w:p w14:paraId="1E171082" w14:textId="77777777" w:rsidR="00AC6204" w:rsidRPr="001C5579" w:rsidRDefault="00AC6204" w:rsidP="00612CEE">
            <w:pPr>
              <w:spacing w:before="40" w:after="40"/>
              <w:jc w:val="center"/>
              <w:rPr>
                <w:b/>
              </w:rPr>
            </w:pPr>
            <w:r w:rsidRPr="001C5579">
              <w:rPr>
                <w:b/>
              </w:rPr>
              <w:t>Modified paragraphs and kind of modification</w:t>
            </w:r>
          </w:p>
        </w:tc>
      </w:tr>
      <w:tr w:rsidR="00E65790" w:rsidRPr="001C5579" w14:paraId="063747CB" w14:textId="77777777" w:rsidTr="00FA5B90">
        <w:trPr>
          <w:cantSplit/>
          <w:trHeight w:val="720"/>
        </w:trPr>
        <w:tc>
          <w:tcPr>
            <w:tcW w:w="1134" w:type="dxa"/>
          </w:tcPr>
          <w:p w14:paraId="586099F8" w14:textId="4792CC10" w:rsidR="00E65790" w:rsidRDefault="00C51BE3" w:rsidP="00A50981">
            <w:pPr>
              <w:spacing w:before="120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1.0</w:t>
            </w:r>
          </w:p>
        </w:tc>
        <w:tc>
          <w:tcPr>
            <w:tcW w:w="1379" w:type="dxa"/>
          </w:tcPr>
          <w:p w14:paraId="0CFFA1A1" w14:textId="1910B409" w:rsidR="00E65790" w:rsidRPr="009C6EEA" w:rsidRDefault="009C6EEA" w:rsidP="00B518FE">
            <w:pPr>
              <w:spacing w:before="120"/>
              <w:rPr>
                <w:rFonts w:ascii="Times New Roman" w:hAnsi="Times New Roman" w:cs="Times New Roman"/>
              </w:rPr>
            </w:pPr>
            <w:r w:rsidRPr="009C6EEA">
              <w:rPr>
                <w:rFonts w:ascii="Times New Roman" w:hAnsi="Times New Roman" w:cs="Times New Roman"/>
              </w:rPr>
              <w:t>05-MAY-2025</w:t>
            </w:r>
          </w:p>
        </w:tc>
        <w:tc>
          <w:tcPr>
            <w:tcW w:w="1591" w:type="dxa"/>
          </w:tcPr>
          <w:p w14:paraId="45E84B7F" w14:textId="7E65FA5D" w:rsidR="008B668D" w:rsidRPr="009C6EEA" w:rsidRDefault="009C6EEA" w:rsidP="00A5098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C6EEA">
              <w:rPr>
                <w:rFonts w:ascii="Times New Roman" w:hAnsi="Times New Roman" w:cs="Times New Roman"/>
              </w:rPr>
              <w:t>AELANGO6</w:t>
            </w:r>
          </w:p>
        </w:tc>
        <w:tc>
          <w:tcPr>
            <w:tcW w:w="5803" w:type="dxa"/>
          </w:tcPr>
          <w:p w14:paraId="7BA50ED7" w14:textId="5475DC99" w:rsidR="00E65790" w:rsidRDefault="00F81961" w:rsidP="00A50981">
            <w:pPr>
              <w:spacing w:before="12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Initial Version</w:t>
            </w:r>
          </w:p>
        </w:tc>
      </w:tr>
      <w:tr w:rsidR="00C51BE3" w:rsidRPr="001C5579" w14:paraId="5328BBB3" w14:textId="77777777" w:rsidTr="00FA5B90">
        <w:trPr>
          <w:cantSplit/>
          <w:trHeight w:val="720"/>
        </w:trPr>
        <w:tc>
          <w:tcPr>
            <w:tcW w:w="1134" w:type="dxa"/>
          </w:tcPr>
          <w:p w14:paraId="4007C0BA" w14:textId="6404522B" w:rsidR="00C51BE3" w:rsidRDefault="00110DEF" w:rsidP="00A50981">
            <w:pPr>
              <w:spacing w:before="120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1.1</w:t>
            </w:r>
          </w:p>
        </w:tc>
        <w:tc>
          <w:tcPr>
            <w:tcW w:w="1379" w:type="dxa"/>
          </w:tcPr>
          <w:p w14:paraId="0479651C" w14:textId="08C3B217" w:rsidR="00C51BE3" w:rsidRDefault="00110DEF" w:rsidP="00A50981">
            <w:pPr>
              <w:spacing w:before="120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9C6EEA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JUN</w:t>
            </w:r>
            <w:r w:rsidRPr="009C6EEA">
              <w:rPr>
                <w:rFonts w:ascii="Times New Roman" w:hAnsi="Times New Roman" w:cs="Times New Roman"/>
              </w:rPr>
              <w:t>-2025</w:t>
            </w:r>
          </w:p>
        </w:tc>
        <w:tc>
          <w:tcPr>
            <w:tcW w:w="1591" w:type="dxa"/>
          </w:tcPr>
          <w:p w14:paraId="402885DD" w14:textId="5E977EB4" w:rsidR="00C51BE3" w:rsidRPr="000F7DD7" w:rsidRDefault="00110DEF" w:rsidP="00A50981">
            <w:pPr>
              <w:spacing w:before="120"/>
              <w:jc w:val="center"/>
              <w:rPr>
                <w:rFonts w:ascii="Times New Roman" w:hAnsi="Times New Roman" w:cs="Times New Roman"/>
                <w:sz w:val="22"/>
              </w:rPr>
            </w:pPr>
            <w:r w:rsidRPr="009C6EEA">
              <w:rPr>
                <w:rFonts w:ascii="Times New Roman" w:hAnsi="Times New Roman" w:cs="Times New Roman"/>
              </w:rPr>
              <w:t>AELANGO6</w:t>
            </w:r>
          </w:p>
        </w:tc>
        <w:tc>
          <w:tcPr>
            <w:tcW w:w="5803" w:type="dxa"/>
          </w:tcPr>
          <w:p w14:paraId="6DA44CF1" w14:textId="73E561E1" w:rsidR="00C51BE3" w:rsidRDefault="00110DEF" w:rsidP="00A50981">
            <w:pPr>
              <w:spacing w:before="12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Design change to adapt slew rate determination and timing control mechanism</w:t>
            </w:r>
          </w:p>
        </w:tc>
      </w:tr>
      <w:tr w:rsidR="00DD6907" w:rsidRPr="001C5579" w14:paraId="41F403A4" w14:textId="77777777" w:rsidTr="00FA5B90">
        <w:trPr>
          <w:cantSplit/>
          <w:trHeight w:val="720"/>
        </w:trPr>
        <w:tc>
          <w:tcPr>
            <w:tcW w:w="1134" w:type="dxa"/>
          </w:tcPr>
          <w:p w14:paraId="6E45DCC5" w14:textId="6FE4BDA4" w:rsidR="00DD6907" w:rsidRDefault="00DD6907" w:rsidP="00DD6907">
            <w:pPr>
              <w:spacing w:before="12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379" w:type="dxa"/>
          </w:tcPr>
          <w:p w14:paraId="09336735" w14:textId="3C03912A" w:rsidR="00DD6907" w:rsidRDefault="00DD6907" w:rsidP="00DD6907">
            <w:pPr>
              <w:spacing w:before="12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91" w:type="dxa"/>
          </w:tcPr>
          <w:p w14:paraId="140B16A0" w14:textId="0A74C057" w:rsidR="00DD6907" w:rsidRDefault="00DD6907" w:rsidP="00DD6907">
            <w:pPr>
              <w:spacing w:before="120"/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803" w:type="dxa"/>
          </w:tcPr>
          <w:p w14:paraId="086FBEB6" w14:textId="5BCE0A7A" w:rsidR="00DD6907" w:rsidRDefault="00DD6907" w:rsidP="00DD6907">
            <w:pPr>
              <w:spacing w:before="120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62B8B877" w14:textId="77777777" w:rsidR="00FA5B90" w:rsidRDefault="00FA5B90" w:rsidP="00FA5B90">
      <w:pPr>
        <w:pStyle w:val="garde"/>
        <w:rPr>
          <w:b/>
        </w:rPr>
      </w:pPr>
    </w:p>
    <w:p w14:paraId="454C7140" w14:textId="20A1855C" w:rsidR="001A50FD" w:rsidRDefault="001A50FD" w:rsidP="00FA5B90">
      <w:pPr>
        <w:pStyle w:val="garde"/>
        <w:rPr>
          <w:b/>
        </w:rPr>
      </w:pPr>
    </w:p>
    <w:p w14:paraId="6F85DD7B" w14:textId="7D8EA753" w:rsidR="001A50FD" w:rsidRDefault="001A50FD" w:rsidP="00612CEE">
      <w:pPr>
        <w:pStyle w:val="garde"/>
        <w:jc w:val="center"/>
        <w:rPr>
          <w:b/>
        </w:rPr>
      </w:pPr>
    </w:p>
    <w:p w14:paraId="64B60DDE" w14:textId="373EDB16" w:rsidR="001A50FD" w:rsidRDefault="001A50FD" w:rsidP="00612CEE">
      <w:pPr>
        <w:pStyle w:val="garde"/>
        <w:jc w:val="center"/>
        <w:rPr>
          <w:b/>
        </w:rPr>
      </w:pPr>
    </w:p>
    <w:p w14:paraId="0167A1E1" w14:textId="77777777" w:rsidR="001A50FD" w:rsidRDefault="001A50FD" w:rsidP="00612CEE">
      <w:pPr>
        <w:pStyle w:val="garde"/>
        <w:jc w:val="center"/>
        <w:rPr>
          <w:b/>
        </w:rPr>
      </w:pPr>
    </w:p>
    <w:p w14:paraId="5BBA2033" w14:textId="77777777" w:rsidR="001A50FD" w:rsidRPr="001C5579" w:rsidRDefault="001A50FD" w:rsidP="00612CEE">
      <w:pPr>
        <w:pStyle w:val="garde"/>
        <w:jc w:val="center"/>
        <w:rPr>
          <w:b/>
        </w:rPr>
      </w:pPr>
    </w:p>
    <w:p w14:paraId="0A145F6B" w14:textId="291F986E" w:rsidR="00AC6204" w:rsidRPr="001C5579" w:rsidRDefault="00AC6204" w:rsidP="00612CEE">
      <w:pPr>
        <w:pStyle w:val="garde"/>
        <w:keepNext/>
        <w:pageBreakBefore/>
        <w:jc w:val="center"/>
        <w:outlineLvl w:val="0"/>
        <w:rPr>
          <w:b/>
          <w:sz w:val="24"/>
        </w:rPr>
      </w:pPr>
      <w:r w:rsidRPr="001C5579">
        <w:rPr>
          <w:b/>
          <w:sz w:val="24"/>
        </w:rPr>
        <w:lastRenderedPageBreak/>
        <w:t>CONTENTS</w:t>
      </w:r>
      <w:r w:rsidR="00473176">
        <w:rPr>
          <w:b/>
          <w:sz w:val="24"/>
        </w:rPr>
        <w:t xml:space="preserve"> </w:t>
      </w:r>
    </w:p>
    <w:p w14:paraId="08C93A28" w14:textId="4B0AF8D6" w:rsidR="00110DEF" w:rsidRDefault="00B567F0">
      <w:pPr>
        <w:pStyle w:val="TOC1"/>
        <w:tabs>
          <w:tab w:val="left" w:pos="400"/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 w:rsidRPr="001C5579">
        <w:fldChar w:fldCharType="begin"/>
      </w:r>
      <w:r w:rsidR="00AC6204" w:rsidRPr="001C5579">
        <w:instrText>TOC \o</w:instrText>
      </w:r>
      <w:r w:rsidRPr="001C5579">
        <w:fldChar w:fldCharType="separate"/>
      </w:r>
      <w:r w:rsidR="00110DEF">
        <w:rPr>
          <w:noProof/>
        </w:rPr>
        <w:t>1</w:t>
      </w:r>
      <w:r w:rsidR="00110DEF"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 w:rsidR="00110DEF">
        <w:rPr>
          <w:noProof/>
        </w:rPr>
        <w:t>INTRODUCTION</w:t>
      </w:r>
      <w:r w:rsidR="00110DEF">
        <w:rPr>
          <w:noProof/>
        </w:rPr>
        <w:tab/>
      </w:r>
      <w:r w:rsidR="00110DEF">
        <w:rPr>
          <w:noProof/>
        </w:rPr>
        <w:fldChar w:fldCharType="begin"/>
      </w:r>
      <w:r w:rsidR="00110DEF">
        <w:rPr>
          <w:noProof/>
        </w:rPr>
        <w:instrText xml:space="preserve"> PAGEREF _Toc202180368 \h </w:instrText>
      </w:r>
      <w:r w:rsidR="00110DEF">
        <w:rPr>
          <w:noProof/>
        </w:rPr>
      </w:r>
      <w:r w:rsidR="00110DEF">
        <w:rPr>
          <w:noProof/>
        </w:rPr>
        <w:fldChar w:fldCharType="separate"/>
      </w:r>
      <w:r w:rsidR="00110DEF">
        <w:rPr>
          <w:noProof/>
        </w:rPr>
        <w:t>4</w:t>
      </w:r>
      <w:r w:rsidR="00110DEF">
        <w:rPr>
          <w:noProof/>
        </w:rPr>
        <w:fldChar w:fldCharType="end"/>
      </w:r>
    </w:p>
    <w:p w14:paraId="2AC8BE77" w14:textId="3740EE53" w:rsidR="00110DEF" w:rsidRDefault="00110DEF">
      <w:pPr>
        <w:pStyle w:val="TOC2"/>
        <w:tabs>
          <w:tab w:val="left" w:pos="800"/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23F9BF7" w14:textId="15087577" w:rsidR="00110DEF" w:rsidRDefault="00110DEF">
      <w:pPr>
        <w:pStyle w:val="TOC2"/>
        <w:tabs>
          <w:tab w:val="left" w:pos="800"/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4F508A" w14:textId="680E04CE" w:rsidR="00110DEF" w:rsidRDefault="00110DEF">
      <w:pPr>
        <w:pStyle w:val="TOC2"/>
        <w:tabs>
          <w:tab w:val="left" w:pos="800"/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Target Audience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6D170B6" w14:textId="75449A27" w:rsidR="00110DEF" w:rsidRDefault="00110DEF">
      <w:pPr>
        <w:pStyle w:val="TOC2"/>
        <w:tabs>
          <w:tab w:val="left" w:pos="800"/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Definitions, Acronyms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BDDC0E6" w14:textId="48E11C5D" w:rsidR="00110DEF" w:rsidRDefault="00110DEF">
      <w:pPr>
        <w:pStyle w:val="TOC2"/>
        <w:tabs>
          <w:tab w:val="left" w:pos="800"/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Reference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3DF5AC" w14:textId="750EEE14" w:rsidR="00110DEF" w:rsidRDefault="00110DEF">
      <w:pPr>
        <w:pStyle w:val="TOC1"/>
        <w:tabs>
          <w:tab w:val="left" w:pos="400"/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5069136" w14:textId="0E99BAA1" w:rsidR="00110DEF" w:rsidRDefault="00110DEF">
      <w:pPr>
        <w:pStyle w:val="TOC2"/>
        <w:tabs>
          <w:tab w:val="left" w:pos="800"/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 w:rsidRPr="00DC777D">
        <w:rPr>
          <w:noProof/>
          <w:lang w:eastAsia="en-US"/>
        </w:rPr>
        <w:t>2.1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C777D">
        <w:rPr>
          <w:noProof/>
          <w:lang w:eastAsia="en-US"/>
        </w:rPr>
        <w:t>IL_R01_Illumination_Data_Handling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7FDBAA0" w14:textId="72B1EFC8" w:rsidR="00110DEF" w:rsidRDefault="00110DEF">
      <w:pPr>
        <w:pStyle w:val="TOC2"/>
        <w:tabs>
          <w:tab w:val="left" w:pos="800"/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IL_R02_Illumination_based_On_Timers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BED8F8C" w14:textId="7EA9F822" w:rsidR="00110DEF" w:rsidRDefault="00110DEF">
      <w:pPr>
        <w:pStyle w:val="TOC2"/>
        <w:tabs>
          <w:tab w:val="left" w:pos="800"/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IL_R03_Illumination_based_on_Slew_Rate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3A8DEC7" w14:textId="2ED40C32" w:rsidR="00110DEF" w:rsidRDefault="00110DEF">
      <w:pPr>
        <w:pStyle w:val="TOC2"/>
        <w:tabs>
          <w:tab w:val="left" w:pos="800"/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IL_R04_Duty_Transition_Default_Control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07747DE" w14:textId="4EEF6B78" w:rsidR="00110DEF" w:rsidRDefault="00110DEF">
      <w:pPr>
        <w:pStyle w:val="TOC2"/>
        <w:tabs>
          <w:tab w:val="right" w:leader="dot" w:pos="99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2.5   IL_R05_Derating_Handling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B0CE5BE" w14:textId="1861D60D" w:rsidR="00110DEF" w:rsidRDefault="00110DEF">
      <w:pPr>
        <w:pStyle w:val="TOC1"/>
        <w:tabs>
          <w:tab w:val="left" w:pos="400"/>
          <w:tab w:val="right" w:leader="dot" w:pos="991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ARCHITECTURE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8D6788C" w14:textId="702251F2" w:rsidR="00110DEF" w:rsidRDefault="00110DEF">
      <w:pPr>
        <w:pStyle w:val="TOC3"/>
        <w:tabs>
          <w:tab w:val="left" w:pos="1200"/>
          <w:tab w:val="right" w:leader="dot" w:pos="99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3.1.1</w:t>
      </w:r>
      <w:r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SAD - Definitions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6DB7A7C" w14:textId="3A47A05A" w:rsidR="00110DEF" w:rsidRDefault="00110DEF">
      <w:pPr>
        <w:pStyle w:val="TOC4"/>
        <w:tabs>
          <w:tab w:val="left" w:pos="140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C777D">
        <w:rPr>
          <w:i/>
          <w:noProof/>
        </w:rPr>
        <w:t>3.1.1.1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Design Pattern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CF6C8FB" w14:textId="3B22F7CD" w:rsidR="00110DEF" w:rsidRDefault="00110DEF">
      <w:pPr>
        <w:pStyle w:val="TOC4"/>
        <w:tabs>
          <w:tab w:val="left" w:pos="140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C777D">
        <w:rPr>
          <w:i/>
          <w:noProof/>
        </w:rPr>
        <w:t>3.1.1.2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C777D">
        <w:rPr>
          <w:noProof/>
        </w:rPr>
        <w:t>High Level Control Algorithm</w:t>
      </w:r>
      <w:r>
        <w:rPr>
          <w:noProof/>
        </w:rPr>
        <w:t>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289082B" w14:textId="2765396F" w:rsidR="00110DEF" w:rsidRDefault="00110DEF">
      <w:pPr>
        <w:pStyle w:val="TOC4"/>
        <w:tabs>
          <w:tab w:val="left" w:pos="140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C777D">
        <w:rPr>
          <w:i/>
          <w:noProof/>
        </w:rPr>
        <w:t>3.1.1.3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Test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E0B424C" w14:textId="16F0C972" w:rsidR="00110DEF" w:rsidRDefault="00110DEF">
      <w:pPr>
        <w:pStyle w:val="TOC5"/>
        <w:tabs>
          <w:tab w:val="left" w:pos="167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C777D">
        <w:rPr>
          <w:noProof/>
          <w:color w:val="000000" w:themeColor="text1"/>
        </w:rPr>
        <w:t>3.1.1.3.1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C777D">
        <w:rPr>
          <w:noProof/>
          <w:color w:val="000000" w:themeColor="text1"/>
        </w:rPr>
        <w:t>Unit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0FB2DEF" w14:textId="00CE56D2" w:rsidR="00110DEF" w:rsidRDefault="00110DEF">
      <w:pPr>
        <w:pStyle w:val="TOC6"/>
        <w:tabs>
          <w:tab w:val="left" w:pos="2005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3.1.1.3.1.1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GUIDELINES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F1DF8DF" w14:textId="26FA77D5" w:rsidR="00110DEF" w:rsidRDefault="00110DEF">
      <w:pPr>
        <w:pStyle w:val="TOC6"/>
        <w:tabs>
          <w:tab w:val="left" w:pos="2005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3.1.1.3.1.2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BE1750D" w14:textId="560EAC55" w:rsidR="00110DEF" w:rsidRDefault="00110DEF">
      <w:pPr>
        <w:pStyle w:val="TOC5"/>
        <w:tabs>
          <w:tab w:val="left" w:pos="167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C777D">
        <w:rPr>
          <w:noProof/>
          <w:color w:val="000000" w:themeColor="text1"/>
        </w:rPr>
        <w:t>3.1.1.3.2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DC777D">
        <w:rPr>
          <w:noProof/>
          <w:color w:val="000000" w:themeColor="text1"/>
        </w:rPr>
        <w:t>Functional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3545F19" w14:textId="4F8ACCD8" w:rsidR="00110DEF" w:rsidRDefault="00110DEF">
      <w:pPr>
        <w:pStyle w:val="TOC4"/>
        <w:tabs>
          <w:tab w:val="left" w:pos="140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DC777D">
        <w:rPr>
          <w:i/>
          <w:noProof/>
        </w:rPr>
        <w:t>3.1.1.4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Design Limitations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_Toc202180389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EB8F975" w14:textId="76D100B8" w:rsidR="00D71832" w:rsidRDefault="00B567F0" w:rsidP="00D71832">
      <w:pPr>
        <w:pStyle w:val="TOC5"/>
        <w:tabs>
          <w:tab w:val="left" w:pos="1650"/>
          <w:tab w:val="right" w:leader="dot" w:pos="9911"/>
        </w:tabs>
      </w:pPr>
      <w:r w:rsidRPr="001C5579">
        <w:fldChar w:fldCharType="end"/>
      </w:r>
    </w:p>
    <w:p w14:paraId="403B7723" w14:textId="2872CF71" w:rsidR="00D71832" w:rsidRDefault="00CA0E8A" w:rsidP="00CA0E8A">
      <w:pPr>
        <w:pStyle w:val="TOC5"/>
        <w:tabs>
          <w:tab w:val="left" w:pos="9064"/>
        </w:tabs>
      </w:pPr>
      <w:r>
        <w:tab/>
      </w:r>
    </w:p>
    <w:p w14:paraId="3FECD374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69B0D172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5EB65713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282A09A5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53E1C6FC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44702FF3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6A3EBDEF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763FE264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39CD8724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7ACA13AC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00BE1A57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183FBD93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3BAD1CF2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54C08D72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4E3F05B2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09BF2831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0A3E20DE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13EAED19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470A8EEA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1F7333D9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7D1AFDEB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0CBC454F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12C6AD4E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12005743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1E5257B8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7966A5C3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719181C2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0D9F8315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7F593252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55E34EC8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49FEDE3E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231265D8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265495DA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5E0457E6" w14:textId="77777777" w:rsidR="00E76EB7" w:rsidRPr="00E76EB7" w:rsidRDefault="00E76EB7" w:rsidP="00E76EB7"/>
    <w:p w14:paraId="6F8372AD" w14:textId="77777777" w:rsidR="00D71832" w:rsidRDefault="00D71832" w:rsidP="00D71832">
      <w:pPr>
        <w:pStyle w:val="TOC5"/>
        <w:tabs>
          <w:tab w:val="left" w:pos="1650"/>
          <w:tab w:val="right" w:leader="dot" w:pos="9911"/>
        </w:tabs>
      </w:pPr>
    </w:p>
    <w:p w14:paraId="71AECD97" w14:textId="16059720" w:rsidR="004B5969" w:rsidRPr="004B5969" w:rsidRDefault="00627533" w:rsidP="00E76EB7">
      <w:pPr>
        <w:pStyle w:val="Heading1"/>
      </w:pPr>
      <w:bookmarkStart w:id="0" w:name="_Toc202180368"/>
      <w:r>
        <w:lastRenderedPageBreak/>
        <w:t>INTRODUCTION</w:t>
      </w:r>
      <w:bookmarkEnd w:id="0"/>
    </w:p>
    <w:p w14:paraId="5A1210FD" w14:textId="77777777" w:rsidR="004B5969" w:rsidRPr="004B5969" w:rsidRDefault="00AC6204" w:rsidP="004B5969">
      <w:pPr>
        <w:pStyle w:val="Heading2"/>
      </w:pPr>
      <w:bookmarkStart w:id="1" w:name="_Toc24883363"/>
      <w:bookmarkStart w:id="2" w:name="_Toc26263110"/>
      <w:bookmarkStart w:id="3" w:name="_Toc185242753"/>
      <w:bookmarkStart w:id="4" w:name="_Toc202180369"/>
      <w:r w:rsidRPr="001C5579">
        <w:t>Purpose</w:t>
      </w:r>
      <w:bookmarkEnd w:id="1"/>
      <w:bookmarkEnd w:id="2"/>
      <w:bookmarkEnd w:id="3"/>
      <w:bookmarkEnd w:id="4"/>
    </w:p>
    <w:p w14:paraId="0836C8A0" w14:textId="33AC7613" w:rsidR="00AC6204" w:rsidRPr="001C5579" w:rsidRDefault="00AC6204" w:rsidP="00FA5B90">
      <w:pPr>
        <w:pStyle w:val="Texte2"/>
      </w:pPr>
      <w:r w:rsidRPr="001C5579">
        <w:t xml:space="preserve">The purpose of this document is to describe the </w:t>
      </w:r>
      <w:r w:rsidR="00FA5B90">
        <w:t xml:space="preserve">software architecture design </w:t>
      </w:r>
      <w:r w:rsidR="00A80B69">
        <w:t>view for</w:t>
      </w:r>
      <w:r w:rsidR="00FA5B90">
        <w:t xml:space="preserve"> the </w:t>
      </w:r>
      <w:r w:rsidR="00082D96">
        <w:t>Illumination</w:t>
      </w:r>
      <w:r w:rsidR="00FA5B90">
        <w:t xml:space="preserve"> feature in the instrument cluster.</w:t>
      </w:r>
    </w:p>
    <w:p w14:paraId="38BB6125" w14:textId="77777777" w:rsidR="00AC6204" w:rsidRPr="001C5579" w:rsidRDefault="00AC6204" w:rsidP="00612CEE">
      <w:pPr>
        <w:pStyle w:val="Heading2"/>
      </w:pPr>
      <w:bookmarkStart w:id="5" w:name="_Toc24883364"/>
      <w:bookmarkStart w:id="6" w:name="_Toc26263111"/>
      <w:bookmarkStart w:id="7" w:name="_Toc185242754"/>
      <w:bookmarkStart w:id="8" w:name="_Toc202180370"/>
      <w:r w:rsidRPr="001C5579">
        <w:t>Scope</w:t>
      </w:r>
      <w:bookmarkEnd w:id="5"/>
      <w:bookmarkEnd w:id="6"/>
      <w:bookmarkEnd w:id="7"/>
      <w:bookmarkEnd w:id="8"/>
    </w:p>
    <w:p w14:paraId="68D1443C" w14:textId="70374968" w:rsidR="00AC6204" w:rsidRDefault="00AC6204" w:rsidP="00FA5B90">
      <w:pPr>
        <w:pStyle w:val="Texte2"/>
      </w:pPr>
      <w:r w:rsidRPr="001C5579">
        <w:t xml:space="preserve">The scope of this document is </w:t>
      </w:r>
      <w:r w:rsidR="00FA5B90">
        <w:t xml:space="preserve">to </w:t>
      </w:r>
      <w:r w:rsidR="008935BF">
        <w:t>describe</w:t>
      </w:r>
      <w:r w:rsidR="00FA5B90">
        <w:t xml:space="preserve"> </w:t>
      </w:r>
      <w:r w:rsidR="008935BF">
        <w:t xml:space="preserve">core </w:t>
      </w:r>
      <w:r w:rsidR="00FA5B90">
        <w:t xml:space="preserve">feature </w:t>
      </w:r>
      <w:r w:rsidR="008935BF">
        <w:t xml:space="preserve">requirements and standardize the design </w:t>
      </w:r>
      <w:r w:rsidR="00610510">
        <w:t xml:space="preserve">framework of the </w:t>
      </w:r>
      <w:r w:rsidR="0062194A">
        <w:t>chime</w:t>
      </w:r>
      <w:r w:rsidR="00A80B69">
        <w:t xml:space="preserve"> </w:t>
      </w:r>
      <w:r w:rsidR="00610510">
        <w:t>feature.</w:t>
      </w:r>
    </w:p>
    <w:p w14:paraId="3F339215" w14:textId="77777777" w:rsidR="00AC6204" w:rsidRPr="001C5579" w:rsidRDefault="00AC6204" w:rsidP="00612CEE">
      <w:pPr>
        <w:pStyle w:val="Heading2"/>
      </w:pPr>
      <w:bookmarkStart w:id="9" w:name="_Toc24883365"/>
      <w:bookmarkStart w:id="10" w:name="_Toc26263112"/>
      <w:bookmarkStart w:id="11" w:name="_Toc185242757"/>
      <w:bookmarkStart w:id="12" w:name="_Toc202180371"/>
      <w:r w:rsidRPr="001C5579">
        <w:t>Target Audience</w:t>
      </w:r>
      <w:bookmarkEnd w:id="9"/>
      <w:bookmarkEnd w:id="10"/>
      <w:bookmarkEnd w:id="11"/>
      <w:bookmarkEnd w:id="12"/>
    </w:p>
    <w:p w14:paraId="3877F2C4" w14:textId="38496AAD" w:rsidR="00AC6204" w:rsidRPr="001C5579" w:rsidRDefault="00AC6204" w:rsidP="00612CEE">
      <w:pPr>
        <w:pStyle w:val="Texte2"/>
      </w:pPr>
      <w:r w:rsidRPr="001C5579">
        <w:t xml:space="preserve">The audience of this document include </w:t>
      </w:r>
      <w:r w:rsidR="0056657C">
        <w:t xml:space="preserve">SW Architect, </w:t>
      </w:r>
      <w:r w:rsidR="00BF74A1">
        <w:t xml:space="preserve">Project Dev Tech </w:t>
      </w:r>
      <w:r w:rsidR="000C5FF4">
        <w:t>Lead,</w:t>
      </w:r>
      <w:r w:rsidR="00BF74A1">
        <w:t xml:space="preserve"> </w:t>
      </w:r>
      <w:r w:rsidR="00241714">
        <w:t>APP tech</w:t>
      </w:r>
      <w:r w:rsidR="00FA5B90">
        <w:t xml:space="preserve"> </w:t>
      </w:r>
      <w:r w:rsidR="00223C58">
        <w:t>teams.</w:t>
      </w:r>
    </w:p>
    <w:p w14:paraId="6CA91973" w14:textId="77777777" w:rsidR="00AC6204" w:rsidRPr="001C5579" w:rsidRDefault="00AC6204" w:rsidP="00612CEE">
      <w:pPr>
        <w:pStyle w:val="Heading2"/>
      </w:pPr>
      <w:bookmarkStart w:id="13" w:name="_Toc24883366"/>
      <w:bookmarkStart w:id="14" w:name="_Toc26263113"/>
      <w:bookmarkStart w:id="15" w:name="_Toc185242758"/>
      <w:bookmarkStart w:id="16" w:name="_Toc202180372"/>
      <w:r w:rsidRPr="001C5579">
        <w:t>Definitions, Acronyms and Abbreviations</w:t>
      </w:r>
      <w:bookmarkEnd w:id="13"/>
      <w:bookmarkEnd w:id="14"/>
      <w:bookmarkEnd w:id="15"/>
      <w:bookmarkEnd w:id="16"/>
    </w:p>
    <w:tbl>
      <w:tblPr>
        <w:tblW w:w="9397" w:type="dxa"/>
        <w:tblInd w:w="6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8263"/>
      </w:tblGrid>
      <w:tr w:rsidR="00AC6204" w:rsidRPr="001C5579" w14:paraId="58CA289A" w14:textId="77777777" w:rsidTr="00C7525C">
        <w:trPr>
          <w:tblHeader/>
        </w:trPr>
        <w:tc>
          <w:tcPr>
            <w:tcW w:w="1134" w:type="dxa"/>
            <w:tcBorders>
              <w:top w:val="single" w:sz="12" w:space="0" w:color="auto"/>
            </w:tcBorders>
          </w:tcPr>
          <w:p w14:paraId="2E423F39" w14:textId="77777777" w:rsidR="00AC6204" w:rsidRPr="001C5579" w:rsidRDefault="00AC6204" w:rsidP="00612CEE">
            <w:pPr>
              <w:pStyle w:val="Texte2"/>
              <w:spacing w:before="60" w:after="60"/>
              <w:ind w:left="0"/>
              <w:rPr>
                <w:b/>
              </w:rPr>
            </w:pPr>
            <w:r w:rsidRPr="001C5579">
              <w:rPr>
                <w:b/>
              </w:rPr>
              <w:t>Definition</w:t>
            </w:r>
          </w:p>
        </w:tc>
        <w:tc>
          <w:tcPr>
            <w:tcW w:w="8263" w:type="dxa"/>
            <w:tcBorders>
              <w:top w:val="single" w:sz="12" w:space="0" w:color="auto"/>
            </w:tcBorders>
          </w:tcPr>
          <w:p w14:paraId="3E803DA8" w14:textId="77777777" w:rsidR="00AC6204" w:rsidRPr="001C5579" w:rsidRDefault="00AC6204" w:rsidP="00612CEE">
            <w:pPr>
              <w:pStyle w:val="Texte2"/>
              <w:spacing w:before="60" w:after="60"/>
              <w:ind w:left="0"/>
              <w:rPr>
                <w:b/>
              </w:rPr>
            </w:pPr>
            <w:r w:rsidRPr="001C5579">
              <w:rPr>
                <w:b/>
              </w:rPr>
              <w:t>Description</w:t>
            </w:r>
          </w:p>
        </w:tc>
      </w:tr>
      <w:tr w:rsidR="00AC6204" w:rsidRPr="001C5579" w14:paraId="3068FF4A" w14:textId="77777777" w:rsidTr="00C7525C">
        <w:tc>
          <w:tcPr>
            <w:tcW w:w="1134" w:type="dxa"/>
            <w:tcBorders>
              <w:top w:val="single" w:sz="12" w:space="0" w:color="auto"/>
              <w:bottom w:val="single" w:sz="4" w:space="0" w:color="auto"/>
            </w:tcBorders>
          </w:tcPr>
          <w:p w14:paraId="5E847C3A" w14:textId="4D7D729C" w:rsidR="00AC6204" w:rsidRPr="001C5579" w:rsidRDefault="00E922F1" w:rsidP="00612CEE">
            <w:pPr>
              <w:pStyle w:val="Texte2"/>
              <w:spacing w:before="60" w:after="60"/>
              <w:ind w:left="0"/>
              <w:rPr>
                <w:b/>
              </w:rPr>
            </w:pPr>
            <w:r>
              <w:rPr>
                <w:b/>
              </w:rPr>
              <w:t>ECU</w:t>
            </w:r>
          </w:p>
        </w:tc>
        <w:tc>
          <w:tcPr>
            <w:tcW w:w="8263" w:type="dxa"/>
            <w:tcBorders>
              <w:top w:val="single" w:sz="12" w:space="0" w:color="auto"/>
              <w:bottom w:val="single" w:sz="4" w:space="0" w:color="auto"/>
            </w:tcBorders>
          </w:tcPr>
          <w:p w14:paraId="1B9EA692" w14:textId="23C0FE11" w:rsidR="00AC6204" w:rsidRPr="001C5579" w:rsidRDefault="00E922F1" w:rsidP="00612CEE">
            <w:pPr>
              <w:pStyle w:val="Texte2"/>
              <w:spacing w:before="60" w:after="60"/>
              <w:ind w:left="0"/>
            </w:pPr>
            <w:r>
              <w:t>Electronic Control Unit</w:t>
            </w:r>
          </w:p>
        </w:tc>
      </w:tr>
      <w:tr w:rsidR="00AC6204" w:rsidRPr="001C5579" w14:paraId="0E75160B" w14:textId="77777777" w:rsidTr="00C7525C">
        <w:tc>
          <w:tcPr>
            <w:tcW w:w="1134" w:type="dxa"/>
          </w:tcPr>
          <w:p w14:paraId="471681F7" w14:textId="77777777" w:rsidR="00AC6204" w:rsidRPr="001C5579" w:rsidRDefault="00AC6204" w:rsidP="00612CEE">
            <w:pPr>
              <w:pStyle w:val="Texte2"/>
              <w:spacing w:before="60" w:after="60"/>
              <w:ind w:left="0"/>
              <w:rPr>
                <w:b/>
              </w:rPr>
            </w:pPr>
            <w:r w:rsidRPr="001C5579">
              <w:rPr>
                <w:b/>
              </w:rPr>
              <w:t>SAD</w:t>
            </w:r>
          </w:p>
        </w:tc>
        <w:tc>
          <w:tcPr>
            <w:tcW w:w="8263" w:type="dxa"/>
          </w:tcPr>
          <w:p w14:paraId="4584B087" w14:textId="77777777" w:rsidR="00AC6204" w:rsidRPr="001C5579" w:rsidRDefault="00AC6204" w:rsidP="00612CEE">
            <w:pPr>
              <w:pStyle w:val="Texte2"/>
              <w:spacing w:before="60" w:after="60"/>
              <w:ind w:left="0"/>
            </w:pPr>
            <w:r w:rsidRPr="001C5579">
              <w:t>Software Architecture Design</w:t>
            </w:r>
          </w:p>
        </w:tc>
      </w:tr>
      <w:tr w:rsidR="00AC6204" w:rsidRPr="001C5579" w14:paraId="1BD0A273" w14:textId="77777777" w:rsidTr="00C7525C"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3CDB6629" w14:textId="7BBFFDC9" w:rsidR="00AC6204" w:rsidRPr="00CB0E83" w:rsidRDefault="00627533" w:rsidP="00625A98">
            <w:pPr>
              <w:pStyle w:val="Texte2"/>
              <w:spacing w:before="60" w:after="60"/>
              <w:ind w:left="0"/>
              <w:rPr>
                <w:b/>
                <w:color w:val="FF0000"/>
              </w:rPr>
            </w:pPr>
            <w:r w:rsidRPr="00627533">
              <w:rPr>
                <w:b/>
              </w:rPr>
              <w:t>CAN</w:t>
            </w:r>
          </w:p>
        </w:tc>
        <w:tc>
          <w:tcPr>
            <w:tcW w:w="8263" w:type="dxa"/>
            <w:tcBorders>
              <w:top w:val="single" w:sz="6" w:space="0" w:color="auto"/>
              <w:bottom w:val="single" w:sz="6" w:space="0" w:color="auto"/>
            </w:tcBorders>
          </w:tcPr>
          <w:p w14:paraId="47EAF548" w14:textId="3A7939B1" w:rsidR="00AC6204" w:rsidRPr="00CB0E83" w:rsidRDefault="00627533" w:rsidP="00625A98">
            <w:pPr>
              <w:pStyle w:val="Texte2"/>
              <w:spacing w:before="60" w:after="60"/>
              <w:ind w:left="0"/>
              <w:rPr>
                <w:color w:val="FF0000"/>
              </w:rPr>
            </w:pPr>
            <w:r w:rsidRPr="00627533">
              <w:t>Controller Area Network</w:t>
            </w:r>
          </w:p>
        </w:tc>
      </w:tr>
      <w:tr w:rsidR="00AC6204" w:rsidRPr="001C5579" w14:paraId="643205AF" w14:textId="77777777" w:rsidTr="00C7525C"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2DF4E0B5" w14:textId="7738B9F0" w:rsidR="00AC6204" w:rsidRPr="001C5579" w:rsidRDefault="00274BA2" w:rsidP="00612CEE">
            <w:pPr>
              <w:pStyle w:val="Texte2"/>
              <w:spacing w:before="60" w:after="60"/>
              <w:ind w:left="0"/>
              <w:rPr>
                <w:b/>
              </w:rPr>
            </w:pPr>
            <w:r>
              <w:rPr>
                <w:b/>
              </w:rPr>
              <w:t xml:space="preserve">IoHwAb        </w:t>
            </w:r>
          </w:p>
        </w:tc>
        <w:tc>
          <w:tcPr>
            <w:tcW w:w="8263" w:type="dxa"/>
            <w:tcBorders>
              <w:top w:val="single" w:sz="6" w:space="0" w:color="auto"/>
              <w:bottom w:val="single" w:sz="6" w:space="0" w:color="auto"/>
            </w:tcBorders>
          </w:tcPr>
          <w:p w14:paraId="265D4BCF" w14:textId="48BFF0BA" w:rsidR="00AC6204" w:rsidRPr="001C5579" w:rsidRDefault="00274BA2" w:rsidP="00612CEE">
            <w:pPr>
              <w:pStyle w:val="Texte2"/>
              <w:spacing w:before="60" w:after="60"/>
              <w:ind w:left="0"/>
            </w:pPr>
            <w:r>
              <w:t xml:space="preserve">Input Output Hardware </w:t>
            </w:r>
            <w:r w:rsidR="007C701C">
              <w:t>Abstraction</w:t>
            </w:r>
          </w:p>
        </w:tc>
      </w:tr>
      <w:tr w:rsidR="005A0FA6" w:rsidRPr="001C5579" w14:paraId="7CFBCFE5" w14:textId="77777777" w:rsidTr="00C7525C"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6E110155" w14:textId="521CF47D" w:rsidR="005A0FA6" w:rsidRDefault="005A0FA6" w:rsidP="00612CEE">
            <w:pPr>
              <w:pStyle w:val="Texte2"/>
              <w:spacing w:before="60" w:after="60"/>
              <w:ind w:left="0"/>
              <w:rPr>
                <w:b/>
              </w:rPr>
            </w:pPr>
          </w:p>
        </w:tc>
        <w:tc>
          <w:tcPr>
            <w:tcW w:w="8263" w:type="dxa"/>
            <w:tcBorders>
              <w:top w:val="single" w:sz="6" w:space="0" w:color="auto"/>
              <w:bottom w:val="single" w:sz="6" w:space="0" w:color="auto"/>
            </w:tcBorders>
          </w:tcPr>
          <w:p w14:paraId="1D6D1643" w14:textId="5F72CC85" w:rsidR="00AA4F47" w:rsidRDefault="00AA4F47" w:rsidP="0039027C">
            <w:pPr>
              <w:pStyle w:val="Texte2"/>
              <w:spacing w:before="60" w:after="60"/>
              <w:ind w:left="0"/>
              <w:rPr>
                <w:lang w:val="it-IT"/>
              </w:rPr>
            </w:pPr>
          </w:p>
        </w:tc>
      </w:tr>
      <w:tr w:rsidR="00AA4F47" w:rsidRPr="001C5579" w14:paraId="7EFFE4C3" w14:textId="77777777" w:rsidTr="00C7525C"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63636FF0" w14:textId="0CC36473" w:rsidR="00AA4F47" w:rsidRDefault="00AA4F47" w:rsidP="00612CEE">
            <w:pPr>
              <w:pStyle w:val="Texte2"/>
              <w:spacing w:before="60" w:after="60"/>
              <w:ind w:left="0"/>
              <w:rPr>
                <w:b/>
              </w:rPr>
            </w:pPr>
          </w:p>
        </w:tc>
        <w:tc>
          <w:tcPr>
            <w:tcW w:w="8263" w:type="dxa"/>
            <w:tcBorders>
              <w:top w:val="single" w:sz="6" w:space="0" w:color="auto"/>
              <w:bottom w:val="single" w:sz="6" w:space="0" w:color="auto"/>
            </w:tcBorders>
          </w:tcPr>
          <w:p w14:paraId="78CA2BD1" w14:textId="3BDC4803" w:rsidR="00C7525C" w:rsidRDefault="00C7525C" w:rsidP="0039027C">
            <w:pPr>
              <w:pStyle w:val="Texte2"/>
              <w:spacing w:before="60" w:after="60"/>
              <w:ind w:left="0"/>
              <w:rPr>
                <w:lang w:val="it-IT"/>
              </w:rPr>
            </w:pPr>
          </w:p>
        </w:tc>
      </w:tr>
      <w:tr w:rsidR="00FA5B90" w:rsidRPr="001C5579" w14:paraId="3FBE906D" w14:textId="77777777" w:rsidTr="00C7525C"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49C156A0" w14:textId="77777777" w:rsidR="00FA5B90" w:rsidRDefault="00FA5B90" w:rsidP="00C7525C">
            <w:pPr>
              <w:pStyle w:val="Texte2"/>
              <w:spacing w:before="60" w:after="60"/>
              <w:ind w:left="0"/>
              <w:rPr>
                <w:b/>
              </w:rPr>
            </w:pPr>
          </w:p>
        </w:tc>
        <w:tc>
          <w:tcPr>
            <w:tcW w:w="8263" w:type="dxa"/>
            <w:tcBorders>
              <w:top w:val="single" w:sz="6" w:space="0" w:color="auto"/>
              <w:bottom w:val="single" w:sz="6" w:space="0" w:color="auto"/>
            </w:tcBorders>
          </w:tcPr>
          <w:p w14:paraId="19251C62" w14:textId="77777777" w:rsidR="00FA5B90" w:rsidRPr="00A57974" w:rsidRDefault="00FA5B90" w:rsidP="00697825">
            <w:pPr>
              <w:pStyle w:val="Texte2"/>
              <w:spacing w:before="60" w:after="60"/>
              <w:ind w:left="0"/>
              <w:rPr>
                <w:b/>
                <w:color w:val="1F497D" w:themeColor="text2"/>
                <w:u w:val="single"/>
              </w:rPr>
            </w:pPr>
          </w:p>
        </w:tc>
      </w:tr>
      <w:tr w:rsidR="00C7525C" w:rsidRPr="001C5579" w14:paraId="37DB9DC8" w14:textId="77777777" w:rsidTr="00C7525C"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</w:tcPr>
          <w:p w14:paraId="18EEC32F" w14:textId="379CC572" w:rsidR="00C7525C" w:rsidRDefault="00C7525C" w:rsidP="00C7525C">
            <w:pPr>
              <w:pStyle w:val="Texte2"/>
              <w:spacing w:before="60" w:after="60"/>
              <w:ind w:left="0"/>
              <w:rPr>
                <w:b/>
              </w:rPr>
            </w:pPr>
            <w:bookmarkStart w:id="17" w:name="_Toc185242759"/>
            <w:bookmarkStart w:id="18" w:name="_Toc24883367"/>
            <w:bookmarkStart w:id="19" w:name="_Toc26263114"/>
          </w:p>
        </w:tc>
        <w:tc>
          <w:tcPr>
            <w:tcW w:w="8263" w:type="dxa"/>
            <w:tcBorders>
              <w:top w:val="single" w:sz="6" w:space="0" w:color="auto"/>
              <w:bottom w:val="single" w:sz="6" w:space="0" w:color="auto"/>
            </w:tcBorders>
          </w:tcPr>
          <w:p w14:paraId="1AC2A25E" w14:textId="73D7C490" w:rsidR="00C7525C" w:rsidRDefault="00C7525C" w:rsidP="00697825">
            <w:pPr>
              <w:pStyle w:val="Texte2"/>
              <w:spacing w:before="60" w:after="60"/>
              <w:ind w:left="0"/>
              <w:rPr>
                <w:lang w:val="it-IT"/>
              </w:rPr>
            </w:pPr>
          </w:p>
        </w:tc>
      </w:tr>
    </w:tbl>
    <w:p w14:paraId="39F80626" w14:textId="77777777" w:rsidR="00AC6204" w:rsidRDefault="00AC6204" w:rsidP="00462F27">
      <w:pPr>
        <w:pStyle w:val="Texte2"/>
        <w:ind w:left="0"/>
      </w:pPr>
    </w:p>
    <w:p w14:paraId="7B10BCA3" w14:textId="77777777" w:rsidR="001C1694" w:rsidRPr="00CA7323" w:rsidRDefault="00AC6204" w:rsidP="00CA7323">
      <w:r>
        <w:br w:type="page"/>
      </w:r>
      <w:bookmarkEnd w:id="17"/>
    </w:p>
    <w:p w14:paraId="4C21BB71" w14:textId="77777777" w:rsidR="00AC6204" w:rsidRDefault="00AC6204" w:rsidP="00612CEE">
      <w:pPr>
        <w:pStyle w:val="Heading2"/>
      </w:pPr>
      <w:bookmarkStart w:id="20" w:name="_Toc185242760"/>
      <w:bookmarkStart w:id="21" w:name="_Toc202180373"/>
      <w:r w:rsidRPr="001C5579">
        <w:lastRenderedPageBreak/>
        <w:t>Reference Documents</w:t>
      </w:r>
      <w:bookmarkEnd w:id="18"/>
      <w:bookmarkEnd w:id="19"/>
      <w:bookmarkEnd w:id="20"/>
      <w:bookmarkEnd w:id="21"/>
    </w:p>
    <w:p w14:paraId="4520AC33" w14:textId="5C191F1C" w:rsidR="00AC6204" w:rsidRDefault="00175791" w:rsidP="008F6DC0">
      <w:pPr>
        <w:spacing w:after="0"/>
        <w:ind w:left="630"/>
        <w:jc w:val="left"/>
      </w:pPr>
      <w:r>
        <w:t xml:space="preserve">Reference document and its respective link is shared below. Ref. label may be used across this document. </w:t>
      </w:r>
    </w:p>
    <w:p w14:paraId="117B0BAE" w14:textId="77777777" w:rsidR="00F11368" w:rsidRDefault="00F11368" w:rsidP="008F6DC0">
      <w:pPr>
        <w:spacing w:after="0"/>
        <w:ind w:left="630"/>
        <w:jc w:val="left"/>
      </w:pPr>
    </w:p>
    <w:tbl>
      <w:tblPr>
        <w:tblW w:w="9992" w:type="dxa"/>
        <w:tblInd w:w="63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9"/>
        <w:gridCol w:w="2434"/>
        <w:gridCol w:w="7029"/>
      </w:tblGrid>
      <w:tr w:rsidR="00F11368" w:rsidRPr="001C5579" w14:paraId="2658DDC1" w14:textId="77777777" w:rsidTr="00175791">
        <w:trPr>
          <w:cantSplit/>
        </w:trPr>
        <w:tc>
          <w:tcPr>
            <w:tcW w:w="529" w:type="dxa"/>
            <w:tcBorders>
              <w:top w:val="single" w:sz="12" w:space="0" w:color="auto"/>
            </w:tcBorders>
          </w:tcPr>
          <w:p w14:paraId="387BBBF2" w14:textId="77777777" w:rsidR="00F11368" w:rsidRPr="001C5579" w:rsidRDefault="00F11368" w:rsidP="004A45CD">
            <w:pPr>
              <w:pStyle w:val="Texte2"/>
              <w:spacing w:before="60" w:after="0"/>
              <w:ind w:left="0"/>
              <w:rPr>
                <w:b/>
              </w:rPr>
            </w:pPr>
            <w:r w:rsidRPr="001C5579">
              <w:rPr>
                <w:b/>
              </w:rPr>
              <w:t>Ref.</w:t>
            </w:r>
          </w:p>
        </w:tc>
        <w:tc>
          <w:tcPr>
            <w:tcW w:w="2434" w:type="dxa"/>
            <w:tcBorders>
              <w:top w:val="single" w:sz="12" w:space="0" w:color="auto"/>
            </w:tcBorders>
          </w:tcPr>
          <w:p w14:paraId="7DE6136B" w14:textId="77777777" w:rsidR="00F11368" w:rsidRPr="000D29BB" w:rsidRDefault="000D29BB" w:rsidP="004A45CD">
            <w:pPr>
              <w:pStyle w:val="Texte2"/>
              <w:spacing w:before="60" w:after="0"/>
              <w:ind w:left="0"/>
              <w:rPr>
                <w:b/>
              </w:rPr>
            </w:pPr>
            <w:r w:rsidRPr="000D29BB">
              <w:rPr>
                <w:b/>
              </w:rPr>
              <w:t>Topics</w:t>
            </w:r>
          </w:p>
        </w:tc>
        <w:tc>
          <w:tcPr>
            <w:tcW w:w="7029" w:type="dxa"/>
            <w:tcBorders>
              <w:top w:val="single" w:sz="12" w:space="0" w:color="auto"/>
            </w:tcBorders>
          </w:tcPr>
          <w:p w14:paraId="7E83EE46" w14:textId="77777777" w:rsidR="00F11368" w:rsidRPr="001C5579" w:rsidRDefault="00F11368" w:rsidP="00BC3FCC">
            <w:pPr>
              <w:pStyle w:val="Texte2"/>
              <w:spacing w:before="60" w:after="0"/>
              <w:ind w:left="-1351" w:firstLine="1351"/>
              <w:jc w:val="center"/>
              <w:rPr>
                <w:b/>
              </w:rPr>
            </w:pPr>
            <w:r>
              <w:rPr>
                <w:b/>
              </w:rPr>
              <w:t>Refe</w:t>
            </w:r>
            <w:r w:rsidRPr="001C5579">
              <w:rPr>
                <w:b/>
              </w:rPr>
              <w:t>rence</w:t>
            </w:r>
          </w:p>
        </w:tc>
      </w:tr>
      <w:tr w:rsidR="00F11368" w:rsidRPr="001C5579" w14:paraId="22100C6A" w14:textId="77777777" w:rsidTr="00175791">
        <w:trPr>
          <w:cantSplit/>
        </w:trPr>
        <w:tc>
          <w:tcPr>
            <w:tcW w:w="529" w:type="dxa"/>
            <w:tcBorders>
              <w:top w:val="single" w:sz="6" w:space="0" w:color="auto"/>
              <w:bottom w:val="single" w:sz="6" w:space="0" w:color="auto"/>
            </w:tcBorders>
          </w:tcPr>
          <w:p w14:paraId="3A40055D" w14:textId="77777777" w:rsidR="00F11368" w:rsidRPr="001C5579" w:rsidRDefault="00F11368" w:rsidP="004A45CD">
            <w:pPr>
              <w:pStyle w:val="Texte2"/>
              <w:keepNext/>
              <w:spacing w:before="60" w:after="0"/>
              <w:ind w:left="0"/>
              <w:rPr>
                <w:b/>
              </w:rPr>
            </w:pPr>
            <w:r w:rsidRPr="001C5579">
              <w:rPr>
                <w:b/>
              </w:rPr>
              <w:t>[R</w:t>
            </w:r>
            <w:r>
              <w:rPr>
                <w:b/>
              </w:rPr>
              <w:t>1</w:t>
            </w:r>
            <w:r w:rsidRPr="001C5579">
              <w:rPr>
                <w:b/>
              </w:rPr>
              <w:t>]</w:t>
            </w:r>
          </w:p>
        </w:tc>
        <w:tc>
          <w:tcPr>
            <w:tcW w:w="2434" w:type="dxa"/>
            <w:tcBorders>
              <w:top w:val="single" w:sz="6" w:space="0" w:color="auto"/>
              <w:bottom w:val="single" w:sz="6" w:space="0" w:color="auto"/>
            </w:tcBorders>
          </w:tcPr>
          <w:p w14:paraId="451A88DE" w14:textId="1C7245E8" w:rsidR="00F11368" w:rsidRPr="001C5579" w:rsidRDefault="00F11368" w:rsidP="000D29BB">
            <w:pPr>
              <w:pStyle w:val="Texte2"/>
              <w:keepNext/>
              <w:spacing w:before="60" w:after="0"/>
              <w:ind w:left="0"/>
            </w:pPr>
          </w:p>
        </w:tc>
        <w:tc>
          <w:tcPr>
            <w:tcW w:w="7029" w:type="dxa"/>
            <w:tcBorders>
              <w:top w:val="single" w:sz="6" w:space="0" w:color="auto"/>
              <w:bottom w:val="single" w:sz="6" w:space="0" w:color="auto"/>
            </w:tcBorders>
          </w:tcPr>
          <w:p w14:paraId="26017C73" w14:textId="2CC8B044" w:rsidR="00F11368" w:rsidRPr="00665FF4" w:rsidRDefault="00F11368" w:rsidP="00BC3FCC">
            <w:pPr>
              <w:pStyle w:val="Texte2"/>
              <w:keepNext/>
              <w:spacing w:before="60" w:after="0"/>
              <w:ind w:left="0"/>
              <w:jc w:val="center"/>
            </w:pPr>
          </w:p>
        </w:tc>
      </w:tr>
      <w:tr w:rsidR="00121DB1" w:rsidRPr="001C5579" w14:paraId="6BF83D43" w14:textId="77777777" w:rsidTr="00175791">
        <w:trPr>
          <w:cantSplit/>
          <w:trHeight w:val="133"/>
        </w:trPr>
        <w:tc>
          <w:tcPr>
            <w:tcW w:w="529" w:type="dxa"/>
            <w:tcBorders>
              <w:top w:val="single" w:sz="6" w:space="0" w:color="auto"/>
              <w:bottom w:val="single" w:sz="6" w:space="0" w:color="auto"/>
            </w:tcBorders>
          </w:tcPr>
          <w:p w14:paraId="5CB900AB" w14:textId="66B6E5DF" w:rsidR="00121DB1" w:rsidRPr="001C5579" w:rsidRDefault="00121DB1" w:rsidP="00121DB1">
            <w:pPr>
              <w:pStyle w:val="Texte2"/>
              <w:spacing w:before="60" w:after="0"/>
              <w:ind w:left="0"/>
              <w:rPr>
                <w:b/>
              </w:rPr>
            </w:pPr>
          </w:p>
        </w:tc>
        <w:tc>
          <w:tcPr>
            <w:tcW w:w="2434" w:type="dxa"/>
            <w:tcBorders>
              <w:top w:val="single" w:sz="6" w:space="0" w:color="auto"/>
              <w:bottom w:val="single" w:sz="6" w:space="0" w:color="auto"/>
            </w:tcBorders>
          </w:tcPr>
          <w:p w14:paraId="405B88DF" w14:textId="623D5A1D" w:rsidR="00121DB1" w:rsidRPr="001C5579" w:rsidRDefault="00121DB1" w:rsidP="00121DB1">
            <w:pPr>
              <w:pStyle w:val="Texte2"/>
              <w:spacing w:before="60" w:after="0"/>
              <w:ind w:left="0"/>
            </w:pPr>
          </w:p>
        </w:tc>
        <w:tc>
          <w:tcPr>
            <w:tcW w:w="7029" w:type="dxa"/>
            <w:tcBorders>
              <w:top w:val="single" w:sz="6" w:space="0" w:color="auto"/>
              <w:bottom w:val="single" w:sz="6" w:space="0" w:color="auto"/>
            </w:tcBorders>
          </w:tcPr>
          <w:p w14:paraId="129EAA4E" w14:textId="27CF996B" w:rsidR="00121DB1" w:rsidRPr="00665FF4" w:rsidRDefault="00121DB1" w:rsidP="00121DB1">
            <w:pPr>
              <w:pStyle w:val="Texte2"/>
              <w:spacing w:before="60" w:after="0"/>
              <w:ind w:left="0"/>
              <w:jc w:val="center"/>
            </w:pPr>
          </w:p>
        </w:tc>
      </w:tr>
      <w:tr w:rsidR="00121DB1" w:rsidRPr="001C5579" w14:paraId="480F99E5" w14:textId="77777777" w:rsidTr="00175791">
        <w:trPr>
          <w:cantSplit/>
        </w:trPr>
        <w:tc>
          <w:tcPr>
            <w:tcW w:w="529" w:type="dxa"/>
            <w:tcBorders>
              <w:top w:val="single" w:sz="6" w:space="0" w:color="auto"/>
              <w:bottom w:val="single" w:sz="6" w:space="0" w:color="auto"/>
            </w:tcBorders>
          </w:tcPr>
          <w:p w14:paraId="2D5325C2" w14:textId="3740F588" w:rsidR="00121DB1" w:rsidRPr="001C5579" w:rsidRDefault="00121DB1" w:rsidP="00121DB1">
            <w:pPr>
              <w:pStyle w:val="Texte2"/>
              <w:keepNext/>
              <w:spacing w:before="60" w:after="0"/>
              <w:ind w:left="0"/>
              <w:rPr>
                <w:b/>
              </w:rPr>
            </w:pPr>
          </w:p>
        </w:tc>
        <w:tc>
          <w:tcPr>
            <w:tcW w:w="2434" w:type="dxa"/>
            <w:tcBorders>
              <w:top w:val="single" w:sz="6" w:space="0" w:color="auto"/>
              <w:bottom w:val="single" w:sz="6" w:space="0" w:color="auto"/>
            </w:tcBorders>
          </w:tcPr>
          <w:p w14:paraId="69DC4509" w14:textId="6329020F" w:rsidR="00121DB1" w:rsidRPr="001C5579" w:rsidRDefault="00121DB1" w:rsidP="00121DB1">
            <w:pPr>
              <w:pStyle w:val="Texte2"/>
              <w:spacing w:before="60" w:after="0"/>
              <w:ind w:left="0"/>
            </w:pPr>
          </w:p>
        </w:tc>
        <w:tc>
          <w:tcPr>
            <w:tcW w:w="7029" w:type="dxa"/>
            <w:tcBorders>
              <w:top w:val="single" w:sz="6" w:space="0" w:color="auto"/>
              <w:bottom w:val="single" w:sz="6" w:space="0" w:color="auto"/>
            </w:tcBorders>
          </w:tcPr>
          <w:p w14:paraId="42516800" w14:textId="119D85F7" w:rsidR="00121DB1" w:rsidRPr="00665FF4" w:rsidRDefault="00121DB1" w:rsidP="00121DB1">
            <w:pPr>
              <w:pStyle w:val="Texte2"/>
              <w:spacing w:before="60" w:after="0"/>
              <w:ind w:left="0"/>
              <w:jc w:val="center"/>
            </w:pPr>
          </w:p>
        </w:tc>
      </w:tr>
      <w:tr w:rsidR="00121DB1" w:rsidRPr="001C5579" w14:paraId="4EFBC31C" w14:textId="77777777" w:rsidTr="00175791">
        <w:trPr>
          <w:cantSplit/>
        </w:trPr>
        <w:tc>
          <w:tcPr>
            <w:tcW w:w="529" w:type="dxa"/>
            <w:tcBorders>
              <w:top w:val="single" w:sz="6" w:space="0" w:color="auto"/>
              <w:bottom w:val="single" w:sz="6" w:space="0" w:color="auto"/>
            </w:tcBorders>
          </w:tcPr>
          <w:p w14:paraId="198FD47D" w14:textId="10BC58B7" w:rsidR="00121DB1" w:rsidRPr="001C5579" w:rsidRDefault="00121DB1" w:rsidP="00121DB1">
            <w:pPr>
              <w:pStyle w:val="Texte2"/>
              <w:spacing w:before="60" w:after="0"/>
              <w:ind w:left="0"/>
              <w:rPr>
                <w:b/>
              </w:rPr>
            </w:pPr>
          </w:p>
        </w:tc>
        <w:tc>
          <w:tcPr>
            <w:tcW w:w="2434" w:type="dxa"/>
            <w:tcBorders>
              <w:top w:val="single" w:sz="6" w:space="0" w:color="auto"/>
              <w:bottom w:val="single" w:sz="6" w:space="0" w:color="auto"/>
            </w:tcBorders>
          </w:tcPr>
          <w:p w14:paraId="3DD78146" w14:textId="05A11C03" w:rsidR="00121DB1" w:rsidRPr="001C5579" w:rsidRDefault="00121DB1" w:rsidP="00121DB1">
            <w:pPr>
              <w:pStyle w:val="Texte2"/>
              <w:keepNext/>
              <w:spacing w:before="60" w:after="0"/>
              <w:ind w:left="0"/>
            </w:pPr>
          </w:p>
        </w:tc>
        <w:tc>
          <w:tcPr>
            <w:tcW w:w="7029" w:type="dxa"/>
            <w:tcBorders>
              <w:top w:val="single" w:sz="6" w:space="0" w:color="auto"/>
              <w:bottom w:val="single" w:sz="6" w:space="0" w:color="auto"/>
            </w:tcBorders>
          </w:tcPr>
          <w:p w14:paraId="0F87274F" w14:textId="52183474" w:rsidR="00121DB1" w:rsidRPr="00BC3FCC" w:rsidRDefault="00121DB1" w:rsidP="00121DB1">
            <w:pPr>
              <w:pStyle w:val="Texte2"/>
              <w:keepNext/>
              <w:spacing w:before="60" w:after="0"/>
              <w:ind w:left="0"/>
              <w:jc w:val="center"/>
            </w:pPr>
          </w:p>
        </w:tc>
      </w:tr>
      <w:tr w:rsidR="00121DB1" w:rsidRPr="001C5579" w14:paraId="26B4CE12" w14:textId="77777777" w:rsidTr="00175791">
        <w:trPr>
          <w:cantSplit/>
        </w:trPr>
        <w:tc>
          <w:tcPr>
            <w:tcW w:w="529" w:type="dxa"/>
            <w:tcBorders>
              <w:top w:val="single" w:sz="6" w:space="0" w:color="auto"/>
              <w:bottom w:val="single" w:sz="6" w:space="0" w:color="auto"/>
            </w:tcBorders>
          </w:tcPr>
          <w:p w14:paraId="2B78F8F7" w14:textId="3250D10F" w:rsidR="00121DB1" w:rsidRPr="001C5579" w:rsidRDefault="00121DB1" w:rsidP="00121DB1">
            <w:pPr>
              <w:pStyle w:val="Texte2"/>
              <w:spacing w:before="60" w:after="0"/>
              <w:ind w:left="0"/>
              <w:rPr>
                <w:b/>
              </w:rPr>
            </w:pPr>
          </w:p>
        </w:tc>
        <w:tc>
          <w:tcPr>
            <w:tcW w:w="2434" w:type="dxa"/>
            <w:tcBorders>
              <w:top w:val="single" w:sz="6" w:space="0" w:color="auto"/>
              <w:bottom w:val="single" w:sz="6" w:space="0" w:color="auto"/>
            </w:tcBorders>
          </w:tcPr>
          <w:p w14:paraId="5AF3F5DE" w14:textId="446358C2" w:rsidR="00121DB1" w:rsidRPr="001C5579" w:rsidRDefault="00121DB1" w:rsidP="00121DB1">
            <w:pPr>
              <w:pStyle w:val="Texte2"/>
              <w:keepNext/>
              <w:spacing w:before="60" w:after="0"/>
              <w:ind w:left="0"/>
            </w:pPr>
          </w:p>
        </w:tc>
        <w:tc>
          <w:tcPr>
            <w:tcW w:w="7029" w:type="dxa"/>
            <w:tcBorders>
              <w:top w:val="single" w:sz="6" w:space="0" w:color="auto"/>
              <w:bottom w:val="single" w:sz="6" w:space="0" w:color="auto"/>
            </w:tcBorders>
          </w:tcPr>
          <w:p w14:paraId="5C2C3331" w14:textId="24A40BBF" w:rsidR="00121DB1" w:rsidRPr="00BC3FCC" w:rsidRDefault="00121DB1" w:rsidP="00121DB1">
            <w:pPr>
              <w:pStyle w:val="Texte2"/>
              <w:keepNext/>
              <w:spacing w:before="60" w:after="0"/>
              <w:ind w:left="0"/>
              <w:jc w:val="center"/>
            </w:pPr>
          </w:p>
        </w:tc>
      </w:tr>
      <w:tr w:rsidR="00121DB1" w:rsidRPr="001C5579" w14:paraId="1E59AF96" w14:textId="77777777" w:rsidTr="00175791">
        <w:trPr>
          <w:cantSplit/>
        </w:trPr>
        <w:tc>
          <w:tcPr>
            <w:tcW w:w="529" w:type="dxa"/>
            <w:tcBorders>
              <w:top w:val="single" w:sz="6" w:space="0" w:color="auto"/>
              <w:bottom w:val="single" w:sz="6" w:space="0" w:color="auto"/>
            </w:tcBorders>
          </w:tcPr>
          <w:p w14:paraId="01525844" w14:textId="2F477513" w:rsidR="00121DB1" w:rsidRDefault="00121DB1" w:rsidP="00121DB1">
            <w:pPr>
              <w:pStyle w:val="Texte2"/>
              <w:spacing w:before="60" w:after="0"/>
              <w:ind w:left="0"/>
              <w:rPr>
                <w:b/>
              </w:rPr>
            </w:pPr>
          </w:p>
        </w:tc>
        <w:tc>
          <w:tcPr>
            <w:tcW w:w="2434" w:type="dxa"/>
            <w:tcBorders>
              <w:top w:val="single" w:sz="6" w:space="0" w:color="auto"/>
              <w:bottom w:val="single" w:sz="6" w:space="0" w:color="auto"/>
            </w:tcBorders>
          </w:tcPr>
          <w:p w14:paraId="4F10E65E" w14:textId="48A64F92" w:rsidR="00121DB1" w:rsidRDefault="00121DB1" w:rsidP="00121DB1">
            <w:pPr>
              <w:pStyle w:val="Texte2"/>
              <w:keepNext/>
              <w:spacing w:before="60" w:after="0"/>
              <w:ind w:left="0"/>
            </w:pPr>
          </w:p>
        </w:tc>
        <w:tc>
          <w:tcPr>
            <w:tcW w:w="7029" w:type="dxa"/>
            <w:tcBorders>
              <w:top w:val="single" w:sz="6" w:space="0" w:color="auto"/>
              <w:bottom w:val="single" w:sz="6" w:space="0" w:color="auto"/>
            </w:tcBorders>
          </w:tcPr>
          <w:p w14:paraId="566290CB" w14:textId="61710A55" w:rsidR="00121DB1" w:rsidRPr="00BC3FCC" w:rsidRDefault="00121DB1" w:rsidP="00121DB1">
            <w:pPr>
              <w:pStyle w:val="Texte2"/>
              <w:keepNext/>
              <w:spacing w:before="60" w:after="0"/>
              <w:ind w:left="0"/>
              <w:jc w:val="center"/>
            </w:pPr>
          </w:p>
        </w:tc>
      </w:tr>
    </w:tbl>
    <w:p w14:paraId="71B1E049" w14:textId="77777777" w:rsidR="00F11368" w:rsidRPr="001C5579" w:rsidRDefault="00F11368" w:rsidP="008F6DC0">
      <w:pPr>
        <w:spacing w:after="0"/>
        <w:ind w:left="630"/>
        <w:jc w:val="left"/>
      </w:pPr>
    </w:p>
    <w:p w14:paraId="4FF645B5" w14:textId="77777777" w:rsidR="0092003F" w:rsidRDefault="0092003F" w:rsidP="00612CEE">
      <w:pPr>
        <w:pStyle w:val="Texte2"/>
      </w:pPr>
    </w:p>
    <w:p w14:paraId="35DD0DE4" w14:textId="77777777" w:rsidR="0092003F" w:rsidRDefault="0092003F" w:rsidP="00612CEE">
      <w:pPr>
        <w:pStyle w:val="Texte2"/>
      </w:pPr>
    </w:p>
    <w:p w14:paraId="7C6AB532" w14:textId="77777777" w:rsidR="0092003F" w:rsidRDefault="0092003F" w:rsidP="00612CEE">
      <w:pPr>
        <w:pStyle w:val="Texte2"/>
      </w:pPr>
    </w:p>
    <w:p w14:paraId="24B64969" w14:textId="77777777" w:rsidR="0092003F" w:rsidRDefault="0092003F" w:rsidP="00612CEE">
      <w:pPr>
        <w:pStyle w:val="Texte2"/>
      </w:pPr>
    </w:p>
    <w:p w14:paraId="002AF992" w14:textId="77777777" w:rsidR="0092003F" w:rsidRDefault="0092003F" w:rsidP="00612CEE">
      <w:pPr>
        <w:pStyle w:val="Texte2"/>
      </w:pPr>
    </w:p>
    <w:p w14:paraId="0BB500E7" w14:textId="77777777" w:rsidR="0092003F" w:rsidRDefault="0092003F" w:rsidP="00612CEE">
      <w:pPr>
        <w:pStyle w:val="Texte2"/>
      </w:pPr>
    </w:p>
    <w:p w14:paraId="39F04D80" w14:textId="77777777" w:rsidR="0092003F" w:rsidRDefault="0092003F" w:rsidP="00612CEE">
      <w:pPr>
        <w:pStyle w:val="Texte2"/>
      </w:pPr>
    </w:p>
    <w:p w14:paraId="52D9F677" w14:textId="77777777" w:rsidR="0092003F" w:rsidRDefault="0092003F" w:rsidP="00612CEE">
      <w:pPr>
        <w:pStyle w:val="Texte2"/>
      </w:pPr>
    </w:p>
    <w:p w14:paraId="0ED10F05" w14:textId="77777777" w:rsidR="0092003F" w:rsidRDefault="0092003F" w:rsidP="00612CEE">
      <w:pPr>
        <w:pStyle w:val="Texte2"/>
      </w:pPr>
    </w:p>
    <w:p w14:paraId="0539F9DA" w14:textId="77777777" w:rsidR="0092003F" w:rsidRDefault="0092003F" w:rsidP="00612CEE">
      <w:pPr>
        <w:pStyle w:val="Texte2"/>
      </w:pPr>
    </w:p>
    <w:p w14:paraId="1C32DB2B" w14:textId="77777777" w:rsidR="0092003F" w:rsidRDefault="0092003F" w:rsidP="00612CEE">
      <w:pPr>
        <w:pStyle w:val="Texte2"/>
      </w:pPr>
    </w:p>
    <w:p w14:paraId="660EB239" w14:textId="77777777" w:rsidR="0092003F" w:rsidRDefault="0092003F" w:rsidP="00612CEE">
      <w:pPr>
        <w:pStyle w:val="Texte2"/>
      </w:pPr>
    </w:p>
    <w:p w14:paraId="5CD817FC" w14:textId="77777777" w:rsidR="0092003F" w:rsidRDefault="0092003F" w:rsidP="00612CEE">
      <w:pPr>
        <w:pStyle w:val="Texte2"/>
      </w:pPr>
    </w:p>
    <w:p w14:paraId="691D123C" w14:textId="77777777" w:rsidR="0092003F" w:rsidRDefault="0092003F" w:rsidP="00612CEE">
      <w:pPr>
        <w:pStyle w:val="Texte2"/>
      </w:pPr>
    </w:p>
    <w:p w14:paraId="1B517306" w14:textId="77777777" w:rsidR="0092003F" w:rsidRDefault="0092003F" w:rsidP="00612CEE">
      <w:pPr>
        <w:pStyle w:val="Texte2"/>
      </w:pPr>
    </w:p>
    <w:p w14:paraId="1EB65DE3" w14:textId="77777777" w:rsidR="0092003F" w:rsidRDefault="0092003F" w:rsidP="00612CEE">
      <w:pPr>
        <w:pStyle w:val="Texte2"/>
      </w:pPr>
    </w:p>
    <w:p w14:paraId="553C837D" w14:textId="77777777" w:rsidR="0092003F" w:rsidRDefault="0092003F" w:rsidP="00612CEE">
      <w:pPr>
        <w:pStyle w:val="Texte2"/>
      </w:pPr>
    </w:p>
    <w:p w14:paraId="0D8D2AD4" w14:textId="77777777" w:rsidR="0092003F" w:rsidRDefault="0092003F" w:rsidP="00612CEE">
      <w:pPr>
        <w:pStyle w:val="Texte2"/>
      </w:pPr>
    </w:p>
    <w:p w14:paraId="7BB0C760" w14:textId="77777777" w:rsidR="0092003F" w:rsidRDefault="0092003F" w:rsidP="00612CEE">
      <w:pPr>
        <w:pStyle w:val="Texte2"/>
      </w:pPr>
    </w:p>
    <w:p w14:paraId="47DDAF33" w14:textId="77777777" w:rsidR="0092003F" w:rsidRDefault="0092003F" w:rsidP="00612CEE">
      <w:pPr>
        <w:pStyle w:val="Texte2"/>
      </w:pPr>
    </w:p>
    <w:p w14:paraId="1E972526" w14:textId="77777777" w:rsidR="0092003F" w:rsidRDefault="0092003F" w:rsidP="00612CEE">
      <w:pPr>
        <w:pStyle w:val="Texte2"/>
      </w:pPr>
    </w:p>
    <w:p w14:paraId="2778F2AE" w14:textId="77777777" w:rsidR="0092003F" w:rsidRDefault="0092003F" w:rsidP="00612CEE">
      <w:pPr>
        <w:pStyle w:val="Texte2"/>
      </w:pPr>
    </w:p>
    <w:p w14:paraId="3E91E34B" w14:textId="77777777" w:rsidR="002302C0" w:rsidRDefault="002302C0">
      <w:pPr>
        <w:spacing w:after="0"/>
        <w:jc w:val="left"/>
        <w:rPr>
          <w:b/>
          <w:bCs/>
          <w:caps/>
          <w:sz w:val="24"/>
          <w:szCs w:val="24"/>
        </w:rPr>
      </w:pPr>
      <w:bookmarkStart w:id="22" w:name="_Toc185242762"/>
      <w:r>
        <w:br w:type="page"/>
      </w:r>
    </w:p>
    <w:p w14:paraId="0874EA3B" w14:textId="43A4CA4A" w:rsidR="00BB39AF" w:rsidRDefault="004454BF" w:rsidP="00BE78BE">
      <w:pPr>
        <w:pStyle w:val="Heading1"/>
      </w:pPr>
      <w:bookmarkStart w:id="23" w:name="_REQUIREMENTS"/>
      <w:bookmarkStart w:id="24" w:name="_Toc202180374"/>
      <w:bookmarkEnd w:id="23"/>
      <w:r>
        <w:lastRenderedPageBreak/>
        <w:t>R</w:t>
      </w:r>
      <w:r w:rsidR="00407D42">
        <w:t>E</w:t>
      </w:r>
      <w:r>
        <w:t>QUIREMENTS</w:t>
      </w:r>
      <w:bookmarkEnd w:id="24"/>
    </w:p>
    <w:tbl>
      <w:tblPr>
        <w:tblW w:w="9911" w:type="dxa"/>
        <w:tblLayout w:type="fixed"/>
        <w:tblLook w:val="04A0" w:firstRow="1" w:lastRow="0" w:firstColumn="1" w:lastColumn="0" w:noHBand="0" w:noVBand="1"/>
      </w:tblPr>
      <w:tblGrid>
        <w:gridCol w:w="2515"/>
        <w:gridCol w:w="6057"/>
        <w:gridCol w:w="1339"/>
      </w:tblGrid>
      <w:tr w:rsidR="00C44583" w:rsidRPr="002302C0" w14:paraId="6622C8D4" w14:textId="77777777" w:rsidTr="0011795C">
        <w:trPr>
          <w:trHeight w:val="280"/>
        </w:trPr>
        <w:tc>
          <w:tcPr>
            <w:tcW w:w="2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hideMark/>
          </w:tcPr>
          <w:p w14:paraId="19DBF7AD" w14:textId="0EDD050E" w:rsidR="00C44583" w:rsidRPr="002302C0" w:rsidRDefault="00C44583" w:rsidP="002302C0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  <w:t>REQ</w:t>
            </w:r>
            <w:r w:rsidRPr="002302C0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  <w:t>_ID</w:t>
            </w:r>
          </w:p>
        </w:tc>
        <w:tc>
          <w:tcPr>
            <w:tcW w:w="60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hideMark/>
          </w:tcPr>
          <w:p w14:paraId="26B96BCF" w14:textId="5B8C6B8A" w:rsidR="00C44583" w:rsidRPr="002302C0" w:rsidRDefault="00C44583" w:rsidP="002302C0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  <w:t>DESCRIPTION</w:t>
            </w:r>
          </w:p>
        </w:tc>
        <w:tc>
          <w:tcPr>
            <w:tcW w:w="13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hideMark/>
          </w:tcPr>
          <w:p w14:paraId="3269B460" w14:textId="13DCCD28" w:rsidR="00C44583" w:rsidRPr="002302C0" w:rsidRDefault="00C44583" w:rsidP="002302C0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  <w:t>SCOPE</w:t>
            </w:r>
          </w:p>
        </w:tc>
      </w:tr>
      <w:tr w:rsidR="00C44583" w:rsidRPr="002302C0" w14:paraId="6A5BB725" w14:textId="77777777" w:rsidTr="0011795C">
        <w:trPr>
          <w:trHeight w:val="280"/>
        </w:trPr>
        <w:tc>
          <w:tcPr>
            <w:tcW w:w="2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7F57A3" w14:textId="77777777" w:rsidR="00C44583" w:rsidRPr="002302C0" w:rsidRDefault="00C44583" w:rsidP="002302C0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0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51F443" w14:textId="77777777" w:rsidR="00C44583" w:rsidRPr="002302C0" w:rsidRDefault="00C44583" w:rsidP="002302C0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13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148554" w14:textId="77777777" w:rsidR="00C44583" w:rsidRPr="002302C0" w:rsidRDefault="00C44583" w:rsidP="002302C0">
            <w:pPr>
              <w:spacing w:after="0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</w:tr>
      <w:tr w:rsidR="00BE78BE" w:rsidRPr="002302C0" w14:paraId="30FC70A5" w14:textId="77777777" w:rsidTr="003671A5">
        <w:trPr>
          <w:trHeight w:val="228"/>
        </w:trPr>
        <w:tc>
          <w:tcPr>
            <w:tcW w:w="991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384D9" w14:textId="34804E56" w:rsidR="00C029DA" w:rsidRPr="003A7F76" w:rsidRDefault="002808ED" w:rsidP="00C45551">
            <w:pPr>
              <w:pStyle w:val="Heading2"/>
              <w:numPr>
                <w:ilvl w:val="1"/>
                <w:numId w:val="8"/>
              </w:numPr>
              <w:rPr>
                <w:rFonts w:ascii="Times New Roman" w:hAnsi="Times New Roman" w:cs="Times New Roman"/>
                <w:lang w:eastAsia="en-US"/>
              </w:rPr>
            </w:pPr>
            <w:bookmarkStart w:id="25" w:name="_DISPLAYS_SETTINGS_01_1"/>
            <w:bookmarkStart w:id="26" w:name="_Toc202180375"/>
            <w:bookmarkEnd w:id="25"/>
            <w:r w:rsidRPr="003A7F76">
              <w:rPr>
                <w:rFonts w:ascii="Times New Roman" w:hAnsi="Times New Roman" w:cs="Times New Roman"/>
                <w:lang w:eastAsia="en-US"/>
              </w:rPr>
              <w:t>I</w:t>
            </w:r>
            <w:r w:rsidR="002655E4" w:rsidRPr="003A7F76">
              <w:rPr>
                <w:rFonts w:ascii="Times New Roman" w:hAnsi="Times New Roman" w:cs="Times New Roman"/>
                <w:lang w:eastAsia="en-US"/>
              </w:rPr>
              <w:t>L</w:t>
            </w:r>
            <w:r w:rsidR="00241714" w:rsidRPr="003A7F76">
              <w:rPr>
                <w:rFonts w:ascii="Times New Roman" w:hAnsi="Times New Roman" w:cs="Times New Roman"/>
                <w:lang w:eastAsia="en-US"/>
              </w:rPr>
              <w:t>_R01_</w:t>
            </w:r>
            <w:r w:rsidR="002655E4" w:rsidRPr="003A7F76">
              <w:rPr>
                <w:rFonts w:ascii="Times New Roman" w:hAnsi="Times New Roman" w:cs="Times New Roman"/>
                <w:lang w:eastAsia="en-US"/>
              </w:rPr>
              <w:t>Illumination_</w:t>
            </w:r>
            <w:r w:rsidR="000125BE">
              <w:rPr>
                <w:rFonts w:ascii="Times New Roman" w:hAnsi="Times New Roman" w:cs="Times New Roman"/>
                <w:lang w:eastAsia="en-US"/>
              </w:rPr>
              <w:t>Data_Handling</w:t>
            </w:r>
            <w:bookmarkEnd w:id="26"/>
          </w:p>
        </w:tc>
      </w:tr>
      <w:tr w:rsidR="00BE78BE" w:rsidRPr="002302C0" w14:paraId="5E4F1C2B" w14:textId="77777777" w:rsidTr="00BE78BE">
        <w:trPr>
          <w:trHeight w:val="345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580FD" w14:textId="77777777" w:rsidR="00BE78BE" w:rsidRDefault="00BE78BE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</w:p>
        </w:tc>
        <w:tc>
          <w:tcPr>
            <w:tcW w:w="6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24028" w14:textId="77777777" w:rsidR="00BE78BE" w:rsidRDefault="00BE78BE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40BA2" w14:textId="77777777" w:rsidR="00BE78BE" w:rsidRDefault="00BE78BE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</w:p>
        </w:tc>
      </w:tr>
      <w:tr w:rsidR="00C44583" w:rsidRPr="002302C0" w14:paraId="3451E01A" w14:textId="77777777" w:rsidTr="003A7F76">
        <w:trPr>
          <w:trHeight w:val="237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DECCB" w14:textId="6A25618A" w:rsidR="00C44583" w:rsidRPr="002302C0" w:rsidRDefault="00241714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 w:rsidRPr="00241714"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DC_R01</w:t>
            </w:r>
          </w:p>
        </w:tc>
        <w:tc>
          <w:tcPr>
            <w:tcW w:w="6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02C84C" w14:textId="77777777" w:rsidR="00576EDA" w:rsidRDefault="00576EDA" w:rsidP="009A2534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</w:p>
          <w:p w14:paraId="69B6A78C" w14:textId="1B0415C3" w:rsidR="00241714" w:rsidRDefault="000125BE" w:rsidP="009A2534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Applicable Illumination Components can be configurable in Cfg</w:t>
            </w:r>
          </w:p>
          <w:p w14:paraId="41C5F55A" w14:textId="77777777" w:rsidR="00576EDA" w:rsidRDefault="00576EDA" w:rsidP="009A2534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</w:p>
          <w:p w14:paraId="59AFEB6B" w14:textId="2B4F2810" w:rsidR="00BF493A" w:rsidRDefault="000125BE" w:rsidP="000125BE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Illumination Components Available:</w:t>
            </w: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br/>
              <w:t>1. LED                5. Telltale</w:t>
            </w:r>
          </w:p>
          <w:p w14:paraId="36FE9F8E" w14:textId="581761DA" w:rsidR="000125BE" w:rsidRDefault="000125BE" w:rsidP="000125BE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2. Bulb                6. RGB</w:t>
            </w:r>
          </w:p>
          <w:p w14:paraId="3873E2E4" w14:textId="77777777" w:rsidR="000125BE" w:rsidRDefault="000125BE" w:rsidP="000125BE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3. Dial</w:t>
            </w:r>
          </w:p>
          <w:p w14:paraId="6EC2063A" w14:textId="765A8CBE" w:rsidR="000125BE" w:rsidRPr="002302C0" w:rsidRDefault="000125BE" w:rsidP="000125BE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4. Display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746F5C" w14:textId="77777777" w:rsidR="00C44583" w:rsidRDefault="00C44583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APP</w:t>
            </w:r>
          </w:p>
          <w:p w14:paraId="2475E126" w14:textId="2616D2FB" w:rsidR="00C44583" w:rsidRPr="002302C0" w:rsidRDefault="00C44583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</w:p>
        </w:tc>
      </w:tr>
      <w:tr w:rsidR="00BE78BE" w:rsidRPr="002302C0" w14:paraId="3F7B5479" w14:textId="77777777" w:rsidTr="003671A5">
        <w:trPr>
          <w:trHeight w:val="228"/>
        </w:trPr>
        <w:tc>
          <w:tcPr>
            <w:tcW w:w="991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909D6" w14:textId="4EFAB0DD" w:rsidR="00BE78BE" w:rsidRPr="00BE78BE" w:rsidRDefault="00861BD4" w:rsidP="00BE78BE">
            <w:pPr>
              <w:pStyle w:val="Heading2"/>
            </w:pPr>
            <w:bookmarkStart w:id="27" w:name="_DISPLAYS_SETTINGS_02_1"/>
            <w:bookmarkStart w:id="28" w:name="_Hlk160729756"/>
            <w:bookmarkStart w:id="29" w:name="_Toc202180376"/>
            <w:bookmarkEnd w:id="27"/>
            <w:r>
              <w:t>IL</w:t>
            </w:r>
            <w:r w:rsidR="00241714" w:rsidRPr="00241714">
              <w:t>_R02_</w:t>
            </w:r>
            <w:r>
              <w:t>Illumination_based_On_</w:t>
            </w:r>
            <w:r w:rsidR="000125BE">
              <w:t>Timers</w:t>
            </w:r>
            <w:bookmarkEnd w:id="29"/>
            <w:r w:rsidR="00241714" w:rsidRPr="00241714">
              <w:tab/>
            </w:r>
          </w:p>
        </w:tc>
      </w:tr>
      <w:bookmarkEnd w:id="28"/>
      <w:tr w:rsidR="00C44583" w:rsidRPr="002302C0" w14:paraId="6509FB39" w14:textId="77777777" w:rsidTr="000125BE">
        <w:trPr>
          <w:trHeight w:val="732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1D09" w14:textId="000049AB" w:rsidR="00C44583" w:rsidRPr="002302C0" w:rsidRDefault="00241714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 w:rsidRPr="00241714">
              <w:t>DC_R02</w:t>
            </w:r>
          </w:p>
        </w:tc>
        <w:tc>
          <w:tcPr>
            <w:tcW w:w="6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9C913" w14:textId="404B54C7" w:rsidR="0077017C" w:rsidRPr="002302C0" w:rsidRDefault="000125BE" w:rsidP="000E180D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Based on the configured timer values for each mode and step – corresponding PWM values will switch within the time delay.</w:t>
            </w:r>
            <w:r w:rsidR="00B91417"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br/>
            </w:r>
            <w:r w:rsidR="00B91417"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br/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D95CF6" w14:textId="77777777" w:rsidR="00C44583" w:rsidRDefault="00C44583" w:rsidP="00C44583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APP</w:t>
            </w:r>
          </w:p>
          <w:p w14:paraId="48039978" w14:textId="54A8A0F4" w:rsidR="00C44583" w:rsidRPr="002302C0" w:rsidRDefault="00C44583" w:rsidP="00C44583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</w:p>
        </w:tc>
      </w:tr>
      <w:tr w:rsidR="00C332AA" w:rsidRPr="002302C0" w14:paraId="0334173C" w14:textId="77777777" w:rsidTr="003671A5">
        <w:trPr>
          <w:trHeight w:val="228"/>
        </w:trPr>
        <w:tc>
          <w:tcPr>
            <w:tcW w:w="991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8D65A" w14:textId="537EAF22" w:rsidR="00C332AA" w:rsidRPr="00BE78BE" w:rsidRDefault="00781A67" w:rsidP="00C332AA">
            <w:pPr>
              <w:pStyle w:val="Heading2"/>
            </w:pPr>
            <w:bookmarkStart w:id="30" w:name="_DISPLAYS_SETTINGS_03_1"/>
            <w:bookmarkStart w:id="31" w:name="_Hlk160730120"/>
            <w:bookmarkStart w:id="32" w:name="_Toc202180377"/>
            <w:bookmarkEnd w:id="30"/>
            <w:r>
              <w:t>IL</w:t>
            </w:r>
            <w:r w:rsidR="00241714" w:rsidRPr="00241714">
              <w:t>_R03_</w:t>
            </w:r>
            <w:r>
              <w:t>I</w:t>
            </w:r>
            <w:r w:rsidR="00EA7BDF">
              <w:t>llumination_based_on_S</w:t>
            </w:r>
            <w:r w:rsidR="000125BE">
              <w:t>lew_Rate</w:t>
            </w:r>
            <w:bookmarkEnd w:id="32"/>
            <w:r w:rsidR="00241714" w:rsidRPr="00241714">
              <w:tab/>
            </w:r>
            <w:r w:rsidR="00241714" w:rsidRPr="00241714">
              <w:tab/>
            </w:r>
          </w:p>
        </w:tc>
      </w:tr>
      <w:bookmarkEnd w:id="31"/>
      <w:tr w:rsidR="00C44583" w:rsidRPr="002302C0" w14:paraId="4034FD0F" w14:textId="77777777" w:rsidTr="000125BE">
        <w:trPr>
          <w:trHeight w:val="1020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7B065" w14:textId="648F7948" w:rsidR="00C44583" w:rsidRPr="002302C0" w:rsidRDefault="00241714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 w:rsidRPr="00241714">
              <w:t>DC_R03</w:t>
            </w:r>
          </w:p>
        </w:tc>
        <w:tc>
          <w:tcPr>
            <w:tcW w:w="6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36E1BE" w14:textId="4537A1C1" w:rsidR="008243BC" w:rsidRPr="002302C0" w:rsidRDefault="000125BE" w:rsidP="00EA7BDF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Based on the Slew rates configured for transition between each modes and steps – brightness will fade in or fade out within the update frequency configured.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7F01B4" w14:textId="7AE386AD" w:rsidR="001A2012" w:rsidRPr="002302C0" w:rsidRDefault="001A2012" w:rsidP="000952FC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APP</w:t>
            </w:r>
          </w:p>
        </w:tc>
      </w:tr>
      <w:tr w:rsidR="00D21867" w:rsidRPr="002302C0" w14:paraId="083110F1" w14:textId="77777777" w:rsidTr="003671A5">
        <w:trPr>
          <w:trHeight w:val="228"/>
        </w:trPr>
        <w:tc>
          <w:tcPr>
            <w:tcW w:w="991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1D765" w14:textId="53E01084" w:rsidR="00D21867" w:rsidRPr="00BE78BE" w:rsidRDefault="001A302B" w:rsidP="00D21867">
            <w:pPr>
              <w:pStyle w:val="Heading2"/>
            </w:pPr>
            <w:bookmarkStart w:id="33" w:name="_DISPLAYS_SETTINGS_04_1"/>
            <w:bookmarkStart w:id="34" w:name="_Hlk160730189"/>
            <w:bookmarkStart w:id="35" w:name="_Toc202180378"/>
            <w:bookmarkEnd w:id="33"/>
            <w:r>
              <w:t>IL</w:t>
            </w:r>
            <w:r w:rsidR="00241714" w:rsidRPr="00241714">
              <w:t>_R04_</w:t>
            </w:r>
            <w:r w:rsidR="00D8277F">
              <w:t>Duty_Transition_</w:t>
            </w:r>
            <w:r w:rsidR="000125BE">
              <w:t>Default_Control</w:t>
            </w:r>
            <w:bookmarkEnd w:id="35"/>
          </w:p>
        </w:tc>
      </w:tr>
      <w:bookmarkEnd w:id="34"/>
      <w:tr w:rsidR="00C44583" w:rsidRPr="002302C0" w14:paraId="6231E303" w14:textId="77777777" w:rsidTr="009A2534">
        <w:trPr>
          <w:trHeight w:val="1439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CFC98" w14:textId="1D890A8B" w:rsidR="00C44583" w:rsidRPr="002302C0" w:rsidRDefault="00241714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 w:rsidRPr="00241714">
              <w:t>DC_R04</w:t>
            </w:r>
          </w:p>
        </w:tc>
        <w:tc>
          <w:tcPr>
            <w:tcW w:w="6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D32C61" w14:textId="7B7E41E6" w:rsidR="002265C6" w:rsidRPr="002302C0" w:rsidRDefault="000125BE" w:rsidP="002302C0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Based on Program specific control mechanism apart from time based or slew based will be handled in the default control mechanism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A8B48" w14:textId="5BF3436A" w:rsidR="00137667" w:rsidRPr="002302C0" w:rsidRDefault="00246F3E" w:rsidP="00246F3E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APP</w:t>
            </w:r>
          </w:p>
        </w:tc>
      </w:tr>
      <w:tr w:rsidR="001269BC" w:rsidRPr="002302C0" w14:paraId="023A7079" w14:textId="77777777" w:rsidTr="000125BE">
        <w:trPr>
          <w:trHeight w:val="651"/>
        </w:trPr>
        <w:tc>
          <w:tcPr>
            <w:tcW w:w="991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D426E" w14:textId="6FFF962C" w:rsidR="001269BC" w:rsidRDefault="00D71832" w:rsidP="00D71832">
            <w:pPr>
              <w:pStyle w:val="Heading2"/>
              <w:numPr>
                <w:ilvl w:val="0"/>
                <w:numId w:val="0"/>
              </w:numPr>
              <w:ind w:left="1386" w:hanging="576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bookmarkStart w:id="36" w:name="_Toc193911992"/>
            <w:bookmarkStart w:id="37" w:name="_Toc202180379"/>
            <w:r>
              <w:t xml:space="preserve">2.5  </w:t>
            </w:r>
            <w:r w:rsidR="001269BC">
              <w:t xml:space="preserve"> </w:t>
            </w:r>
            <w:r w:rsidR="00AD7D6F">
              <w:t>IL</w:t>
            </w:r>
            <w:r w:rsidR="001269BC" w:rsidRPr="00241714">
              <w:t>_R0</w:t>
            </w:r>
            <w:r w:rsidR="004668A2">
              <w:t>5</w:t>
            </w:r>
            <w:r w:rsidR="001269BC" w:rsidRPr="00241714">
              <w:t>_</w:t>
            </w:r>
            <w:bookmarkEnd w:id="36"/>
            <w:r w:rsidR="00AD7D6F">
              <w:t>Derating_Handling</w:t>
            </w:r>
            <w:bookmarkEnd w:id="37"/>
          </w:p>
        </w:tc>
      </w:tr>
      <w:tr w:rsidR="001269BC" w:rsidRPr="002302C0" w14:paraId="4E5388DB" w14:textId="77777777" w:rsidTr="009A2534">
        <w:trPr>
          <w:trHeight w:val="1439"/>
        </w:trPr>
        <w:tc>
          <w:tcPr>
            <w:tcW w:w="2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2AB68" w14:textId="77777777" w:rsidR="001269BC" w:rsidRPr="00241714" w:rsidRDefault="001269BC" w:rsidP="002302C0">
            <w:pPr>
              <w:spacing w:after="0"/>
              <w:jc w:val="left"/>
            </w:pPr>
          </w:p>
        </w:tc>
        <w:tc>
          <w:tcPr>
            <w:tcW w:w="6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6B0C9" w14:textId="00EB7EE7" w:rsidR="00A04367" w:rsidRDefault="001100B3" w:rsidP="00F64F3B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Illumination control based on TFT temperature value.</w:t>
            </w: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br/>
            </w: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br/>
              <w:t>Whichever Duty is considered applicable – made as configurable in cfg will be sent to view component.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90076" w14:textId="468AD481" w:rsidR="001269BC" w:rsidRDefault="00246F3E" w:rsidP="00F64F3B">
            <w:pPr>
              <w:spacing w:after="0"/>
              <w:jc w:val="left"/>
              <w:rPr>
                <w:rFonts w:ascii="Times New Roman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en-US"/>
              </w:rPr>
              <w:t>APP</w:t>
            </w:r>
          </w:p>
        </w:tc>
      </w:tr>
    </w:tbl>
    <w:p w14:paraId="440212AB" w14:textId="3E5E28C8" w:rsidR="00762821" w:rsidRPr="0092003F" w:rsidRDefault="00762821" w:rsidP="0092003F">
      <w:pPr>
        <w:pStyle w:val="Texte2"/>
      </w:pPr>
      <w:bookmarkStart w:id="38" w:name="_DISPLAYS_SETTINGS_05_1"/>
      <w:bookmarkStart w:id="39" w:name="_DISPLAYS_SETTINGS_06_1"/>
      <w:bookmarkStart w:id="40" w:name="_DISPLAYS_SETTINGS_07_1"/>
      <w:bookmarkStart w:id="41" w:name="_DS_R07_MENU_ANIMATION"/>
      <w:bookmarkStart w:id="42" w:name="_DISPLAYS_SETTINGS_07_2"/>
      <w:bookmarkStart w:id="43" w:name="_DISPLAYS_SETTINGS_08"/>
      <w:bookmarkEnd w:id="38"/>
      <w:bookmarkEnd w:id="39"/>
      <w:bookmarkEnd w:id="40"/>
      <w:bookmarkEnd w:id="41"/>
      <w:bookmarkEnd w:id="42"/>
      <w:bookmarkEnd w:id="43"/>
      <w:r>
        <w:t xml:space="preserve"> </w:t>
      </w:r>
    </w:p>
    <w:p w14:paraId="4BFC8780" w14:textId="77B42B6C" w:rsidR="005E49A2" w:rsidRDefault="000F2E50" w:rsidP="005E49A2">
      <w:pPr>
        <w:pStyle w:val="Heading1"/>
        <w:pageBreakBefore/>
        <w:ind w:left="431" w:hanging="431"/>
      </w:pPr>
      <w:bookmarkStart w:id="44" w:name="_Toc193911997"/>
      <w:bookmarkStart w:id="45" w:name="_Toc202180380"/>
      <w:bookmarkEnd w:id="22"/>
      <w:r>
        <w:lastRenderedPageBreak/>
        <w:t xml:space="preserve">ARCHITECTURE </w:t>
      </w:r>
      <w:r w:rsidR="002F525D">
        <w:t>VIEW</w:t>
      </w:r>
      <w:bookmarkEnd w:id="44"/>
      <w:bookmarkEnd w:id="45"/>
    </w:p>
    <w:p w14:paraId="55F2BC01" w14:textId="5C23503F" w:rsidR="009E5D30" w:rsidRDefault="009E5D30" w:rsidP="009E5D30">
      <w:pPr>
        <w:pStyle w:val="Texte1"/>
      </w:pPr>
    </w:p>
    <w:p w14:paraId="5AE9CE17" w14:textId="1C307FC0" w:rsidR="009E5D30" w:rsidRDefault="00C92611" w:rsidP="009E5D30">
      <w:pPr>
        <w:pStyle w:val="Heading3"/>
      </w:pPr>
      <w:bookmarkStart w:id="46" w:name="_Toc193911998"/>
      <w:bookmarkStart w:id="47" w:name="_Toc202180381"/>
      <w:r>
        <w:t>SAD - Definitions</w:t>
      </w:r>
      <w:bookmarkEnd w:id="46"/>
      <w:bookmarkEnd w:id="47"/>
    </w:p>
    <w:p w14:paraId="569441AA" w14:textId="5E850D9C" w:rsidR="009E5D30" w:rsidRDefault="009E5D30" w:rsidP="009E5D30">
      <w:pPr>
        <w:pStyle w:val="Texte3"/>
      </w:pPr>
      <w:r>
        <w:t xml:space="preserve">SW Architecture design supports high-level design </w:t>
      </w:r>
      <w:r w:rsidR="00737631">
        <w:t xml:space="preserve">at component level and detailed design at requirement level. </w:t>
      </w:r>
    </w:p>
    <w:p w14:paraId="57CF3D4D" w14:textId="6B40D99F" w:rsidR="002F525D" w:rsidRPr="002F525D" w:rsidRDefault="00835D56" w:rsidP="009E5D30">
      <w:pPr>
        <w:pStyle w:val="Heading4"/>
      </w:pPr>
      <w:bookmarkStart w:id="48" w:name="_Toc193911999"/>
      <w:bookmarkStart w:id="49" w:name="_Toc185242790"/>
      <w:bookmarkStart w:id="50" w:name="_Toc24883379"/>
      <w:bookmarkStart w:id="51" w:name="_Toc26263126"/>
      <w:bookmarkStart w:id="52" w:name="_Toc202180382"/>
      <w:r w:rsidRPr="00835D56">
        <w:t xml:space="preserve">Design </w:t>
      </w:r>
      <w:r w:rsidR="00F75F7E">
        <w:t>P</w:t>
      </w:r>
      <w:r w:rsidRPr="00835D56">
        <w:t>attern</w:t>
      </w:r>
      <w:bookmarkEnd w:id="48"/>
      <w:bookmarkEnd w:id="52"/>
    </w:p>
    <w:bookmarkEnd w:id="49"/>
    <w:p w14:paraId="1E7AEE8A" w14:textId="4C307B21" w:rsidR="009A2534" w:rsidRDefault="00835D56" w:rsidP="00351A9A">
      <w:pPr>
        <w:pStyle w:val="Texte3"/>
        <w:rPr>
          <w:lang w:val="en-GB"/>
        </w:rPr>
      </w:pPr>
      <w:r>
        <w:rPr>
          <w:lang w:val="en-GB"/>
        </w:rPr>
        <w:t>Architectural design pattern as below.</w:t>
      </w:r>
    </w:p>
    <w:p w14:paraId="232EB211" w14:textId="52C1597F" w:rsidR="0037410E" w:rsidRDefault="0037410E" w:rsidP="00351A9A">
      <w:pPr>
        <w:pStyle w:val="Texte3"/>
      </w:pPr>
    </w:p>
    <w:p w14:paraId="5A5F7ADC" w14:textId="77777777" w:rsidR="0057227D" w:rsidRPr="00366B12" w:rsidRDefault="0057227D" w:rsidP="0057227D">
      <w:pPr>
        <w:pStyle w:val="Texte3"/>
        <w:rPr>
          <w:rFonts w:ascii="Verdana" w:hAnsi="Verdana"/>
          <w:lang w:val="en-GB"/>
        </w:rPr>
      </w:pPr>
      <w:r w:rsidRPr="00366B12">
        <w:rPr>
          <w:rFonts w:ascii="Verdana" w:hAnsi="Verdana"/>
          <w:lang w:val="en-GB"/>
        </w:rPr>
        <w:t>Use MVC Architectural design pattern as below.</w:t>
      </w:r>
    </w:p>
    <w:p w14:paraId="1BF92ABB" w14:textId="77777777" w:rsidR="0057227D" w:rsidRPr="00366B12" w:rsidRDefault="0057227D" w:rsidP="0057227D">
      <w:pPr>
        <w:pStyle w:val="Texte3"/>
        <w:rPr>
          <w:rFonts w:ascii="Verdana" w:hAnsi="Verdana"/>
        </w:rPr>
      </w:pPr>
      <w:r w:rsidRPr="00366B12">
        <w:rPr>
          <w:rFonts w:ascii="Verdana" w:hAnsi="Verdana"/>
          <w:noProof/>
          <w:lang w:eastAsia="en-US"/>
        </w:rPr>
        <w:drawing>
          <wp:inline distT="0" distB="0" distL="0" distR="0" wp14:anchorId="34A6DCB0" wp14:editId="006D0E7A">
            <wp:extent cx="3387509" cy="2133599"/>
            <wp:effectExtent l="0" t="0" r="3810" b="635"/>
            <wp:docPr id="3074" name="Picture 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09" cy="213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0E9157C" w14:textId="77777777" w:rsidR="0057227D" w:rsidRPr="00366B12" w:rsidRDefault="0057227D" w:rsidP="0057227D">
      <w:pPr>
        <w:pStyle w:val="Texte3"/>
        <w:numPr>
          <w:ilvl w:val="0"/>
          <w:numId w:val="3"/>
        </w:numPr>
        <w:rPr>
          <w:rFonts w:ascii="Verdana" w:hAnsi="Verdana"/>
        </w:rPr>
      </w:pPr>
      <w:r w:rsidRPr="00366B12">
        <w:rPr>
          <w:rFonts w:ascii="Verdana" w:hAnsi="Verdana"/>
        </w:rPr>
        <w:t>The overall architecture of the feature follows Model – View – Controller Architecture pattern.</w:t>
      </w:r>
    </w:p>
    <w:p w14:paraId="48EA0FD0" w14:textId="77777777" w:rsidR="0057227D" w:rsidRPr="00366B12" w:rsidRDefault="0057227D" w:rsidP="0057227D">
      <w:pPr>
        <w:pStyle w:val="Texte3"/>
        <w:numPr>
          <w:ilvl w:val="0"/>
          <w:numId w:val="3"/>
        </w:numPr>
        <w:rPr>
          <w:rFonts w:ascii="Verdana" w:hAnsi="Verdana"/>
        </w:rPr>
      </w:pPr>
      <w:r w:rsidRPr="00366B12">
        <w:rPr>
          <w:rFonts w:ascii="Verdana" w:hAnsi="Verdana"/>
        </w:rPr>
        <w:t>Components are first classified based on their role in MVC.</w:t>
      </w:r>
    </w:p>
    <w:p w14:paraId="566D6944" w14:textId="77777777" w:rsidR="0057227D" w:rsidRPr="00366B12" w:rsidRDefault="0057227D" w:rsidP="0057227D">
      <w:pPr>
        <w:pStyle w:val="Texte3"/>
        <w:numPr>
          <w:ilvl w:val="0"/>
          <w:numId w:val="3"/>
        </w:numPr>
        <w:rPr>
          <w:rFonts w:ascii="Verdana" w:hAnsi="Verdana"/>
        </w:rPr>
      </w:pPr>
      <w:r w:rsidRPr="00366B12">
        <w:rPr>
          <w:rFonts w:ascii="Verdana" w:hAnsi="Verdana"/>
        </w:rPr>
        <w:t>Business logics are implemented in the models (corresponding to M in MVC). They act as clients to a controlling server and use the interfaces provided by the server.</w:t>
      </w:r>
    </w:p>
    <w:p w14:paraId="3E6C3337" w14:textId="77777777" w:rsidR="0057227D" w:rsidRPr="00366B12" w:rsidRDefault="0057227D" w:rsidP="0057227D">
      <w:pPr>
        <w:pStyle w:val="Texte3"/>
        <w:numPr>
          <w:ilvl w:val="0"/>
          <w:numId w:val="3"/>
        </w:numPr>
        <w:rPr>
          <w:rFonts w:ascii="Verdana" w:hAnsi="Verdana"/>
        </w:rPr>
      </w:pPr>
      <w:r w:rsidRPr="00366B12">
        <w:rPr>
          <w:rFonts w:ascii="Verdana" w:hAnsi="Verdana"/>
        </w:rPr>
        <w:t>Controllers are mainly implemented as servers providing a set of defined services to the model and interfacing with View.</w:t>
      </w:r>
    </w:p>
    <w:p w14:paraId="57F592D4" w14:textId="77777777" w:rsidR="0057227D" w:rsidRPr="00366B12" w:rsidRDefault="0057227D" w:rsidP="0057227D">
      <w:pPr>
        <w:pStyle w:val="Texte3"/>
        <w:numPr>
          <w:ilvl w:val="0"/>
          <w:numId w:val="4"/>
        </w:numPr>
        <w:rPr>
          <w:rFonts w:ascii="Verdana" w:hAnsi="Verdana"/>
        </w:rPr>
      </w:pPr>
      <w:r w:rsidRPr="00366B12">
        <w:rPr>
          <w:rFonts w:ascii="Verdana" w:hAnsi="Verdana"/>
        </w:rPr>
        <w:t>Controller in the example decomposition acts as server, providing a set of defined services to the Model clients.</w:t>
      </w:r>
    </w:p>
    <w:p w14:paraId="030EC4A8" w14:textId="39B74F49" w:rsidR="0057227D" w:rsidRPr="00366B12" w:rsidRDefault="0057227D" w:rsidP="0057227D">
      <w:pPr>
        <w:pStyle w:val="Texte3"/>
        <w:numPr>
          <w:ilvl w:val="0"/>
          <w:numId w:val="4"/>
        </w:numPr>
        <w:rPr>
          <w:rFonts w:ascii="Verdana" w:hAnsi="Verdana"/>
        </w:rPr>
      </w:pPr>
      <w:r w:rsidRPr="00366B12">
        <w:rPr>
          <w:rFonts w:ascii="Verdana" w:hAnsi="Verdana"/>
        </w:rPr>
        <w:t xml:space="preserve">Example of services are, controlling the </w:t>
      </w:r>
      <w:r w:rsidR="00BB696C">
        <w:rPr>
          <w:rFonts w:ascii="Verdana" w:hAnsi="Verdana"/>
        </w:rPr>
        <w:t>Illumination level based on step</w:t>
      </w:r>
      <w:r w:rsidRPr="00366B12">
        <w:rPr>
          <w:rFonts w:ascii="Verdana" w:hAnsi="Verdana"/>
        </w:rPr>
        <w:t>,</w:t>
      </w:r>
      <w:r w:rsidR="00BB696C">
        <w:rPr>
          <w:rFonts w:ascii="Verdana" w:hAnsi="Verdana"/>
        </w:rPr>
        <w:t xml:space="preserve"> controlling illumination between two different illumination modes</w:t>
      </w:r>
      <w:r w:rsidRPr="00366B12">
        <w:rPr>
          <w:rFonts w:ascii="Verdana" w:hAnsi="Verdana"/>
        </w:rPr>
        <w:t xml:space="preserve">, </w:t>
      </w:r>
      <w:r w:rsidR="00BB696C">
        <w:rPr>
          <w:rFonts w:ascii="Verdana" w:hAnsi="Verdana"/>
        </w:rPr>
        <w:t>providing to data to the view component to segregate the type of Output.</w:t>
      </w:r>
    </w:p>
    <w:p w14:paraId="689B1B40" w14:textId="77777777" w:rsidR="0057227D" w:rsidRPr="00366B12" w:rsidRDefault="0057227D" w:rsidP="0057227D">
      <w:pPr>
        <w:pStyle w:val="Texte3"/>
        <w:numPr>
          <w:ilvl w:val="0"/>
          <w:numId w:val="4"/>
        </w:numPr>
        <w:rPr>
          <w:rFonts w:ascii="Verdana" w:hAnsi="Verdana"/>
        </w:rPr>
      </w:pPr>
      <w:r w:rsidRPr="00366B12">
        <w:rPr>
          <w:rFonts w:ascii="Verdana" w:hAnsi="Verdana"/>
        </w:rPr>
        <w:t>Models in the decomposition are a set of instantiated base classes. They do similar functionality and share same interfaces to the controller.</w:t>
      </w:r>
    </w:p>
    <w:p w14:paraId="21714543" w14:textId="77777777" w:rsidR="0057227D" w:rsidRPr="00366B12" w:rsidRDefault="0057227D" w:rsidP="0057227D">
      <w:pPr>
        <w:pStyle w:val="Texte3"/>
        <w:numPr>
          <w:ilvl w:val="0"/>
          <w:numId w:val="4"/>
        </w:numPr>
        <w:rPr>
          <w:rFonts w:ascii="Verdana" w:hAnsi="Verdana"/>
        </w:rPr>
      </w:pPr>
      <w:r w:rsidRPr="00366B12">
        <w:rPr>
          <w:rFonts w:ascii="Verdana" w:hAnsi="Verdana"/>
        </w:rPr>
        <w:t>Any of the individual base class can be removed without affecting other classes in the same model. It does not affect the controller as well.</w:t>
      </w:r>
    </w:p>
    <w:p w14:paraId="117AF21C" w14:textId="77777777" w:rsidR="0057227D" w:rsidRPr="00366B12" w:rsidRDefault="0057227D" w:rsidP="0057227D">
      <w:pPr>
        <w:pStyle w:val="Texte3"/>
        <w:numPr>
          <w:ilvl w:val="0"/>
          <w:numId w:val="4"/>
        </w:numPr>
        <w:rPr>
          <w:rFonts w:ascii="Verdana" w:hAnsi="Verdana"/>
        </w:rPr>
      </w:pPr>
      <w:r w:rsidRPr="00366B12">
        <w:rPr>
          <w:rFonts w:ascii="Verdana" w:hAnsi="Verdana"/>
        </w:rPr>
        <w:t>This kind of definition allows us to do a plug and play approach where new classes can be added or removed.</w:t>
      </w:r>
    </w:p>
    <w:p w14:paraId="7F53C4AE" w14:textId="1D53B63E" w:rsidR="009A2534" w:rsidRDefault="009A2534" w:rsidP="00351A9A">
      <w:pPr>
        <w:pStyle w:val="Texte3"/>
      </w:pPr>
    </w:p>
    <w:p w14:paraId="52939414" w14:textId="2F833BB2" w:rsidR="009A2534" w:rsidRDefault="009A2534" w:rsidP="00351A9A">
      <w:pPr>
        <w:pStyle w:val="Texte3"/>
      </w:pPr>
    </w:p>
    <w:p w14:paraId="291474E2" w14:textId="77777777" w:rsidR="00FF6632" w:rsidRDefault="00FF6632" w:rsidP="00351A9A">
      <w:pPr>
        <w:pStyle w:val="Texte3"/>
      </w:pPr>
    </w:p>
    <w:p w14:paraId="4CF870EF" w14:textId="20FD93BC" w:rsidR="00FF6632" w:rsidRPr="0048325C" w:rsidRDefault="00E76EB7" w:rsidP="0048325C">
      <w:pPr>
        <w:pStyle w:val="Heading4"/>
      </w:pPr>
      <w:bookmarkStart w:id="53" w:name="_Toc202180383"/>
      <w:r w:rsidRPr="0048325C">
        <w:rPr>
          <w:b w:val="0"/>
          <w:bCs w:val="0"/>
        </w:rPr>
        <w:t>High Level Control Algorithm</w:t>
      </w:r>
      <w:r w:rsidR="004639CC">
        <w:t>:</w:t>
      </w:r>
      <w:bookmarkEnd w:id="53"/>
    </w:p>
    <w:p w14:paraId="49F968A6" w14:textId="70F3B3DA" w:rsidR="004639CC" w:rsidRDefault="000729C0" w:rsidP="004639CC">
      <w:pPr>
        <w:pStyle w:val="Texte3"/>
        <w:ind w:left="0"/>
        <w:jc w:val="left"/>
        <w:rPr>
          <w:b/>
          <w:bCs/>
        </w:rPr>
      </w:pPr>
      <w:r w:rsidRPr="000729C0">
        <w:rPr>
          <w:b/>
          <w:bCs/>
        </w:rPr>
        <w:drawing>
          <wp:inline distT="0" distB="0" distL="0" distR="0" wp14:anchorId="50479ACB" wp14:editId="0401F8F4">
            <wp:extent cx="4337050" cy="5179455"/>
            <wp:effectExtent l="0" t="0" r="0" b="0"/>
            <wp:docPr id="11617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66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175" cy="519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CC16" w14:textId="77777777" w:rsidR="000729C0" w:rsidRPr="004639CC" w:rsidRDefault="000729C0" w:rsidP="004639CC">
      <w:pPr>
        <w:pStyle w:val="Texte3"/>
        <w:ind w:left="0"/>
        <w:jc w:val="left"/>
        <w:rPr>
          <w:b/>
          <w:bCs/>
        </w:rPr>
      </w:pPr>
    </w:p>
    <w:p w14:paraId="7D23F913" w14:textId="68B1FC45" w:rsidR="004B7C69" w:rsidRDefault="00DD06E1" w:rsidP="0090214F">
      <w:pPr>
        <w:pStyle w:val="Texte5"/>
        <w:ind w:left="0"/>
        <w:rPr>
          <w:lang w:eastAsia="en-US"/>
        </w:rPr>
      </w:pPr>
      <w:r w:rsidRPr="00DD06E1">
        <w:rPr>
          <w:noProof/>
          <w:lang w:eastAsia="en-US"/>
        </w:rPr>
        <w:drawing>
          <wp:inline distT="0" distB="0" distL="0" distR="0" wp14:anchorId="0F27BF02" wp14:editId="08135FCD">
            <wp:extent cx="4485640" cy="1976286"/>
            <wp:effectExtent l="0" t="0" r="0" b="0"/>
            <wp:docPr id="17069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9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7172" cy="198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7704" w14:textId="3944A0A0" w:rsidR="00916D16" w:rsidRDefault="0056394F" w:rsidP="00916D16">
      <w:pPr>
        <w:pStyle w:val="Heading4"/>
      </w:pPr>
      <w:bookmarkStart w:id="54" w:name="_Toc163148138"/>
      <w:bookmarkStart w:id="55" w:name="_Toc193912000"/>
      <w:bookmarkStart w:id="56" w:name="_Toc202180384"/>
      <w:r>
        <w:lastRenderedPageBreak/>
        <w:t>Test Strategy</w:t>
      </w:r>
      <w:bookmarkEnd w:id="54"/>
      <w:bookmarkEnd w:id="55"/>
      <w:bookmarkEnd w:id="56"/>
    </w:p>
    <w:p w14:paraId="74887E6F" w14:textId="27B8D41B" w:rsidR="003B5319" w:rsidRDefault="00EA4A06" w:rsidP="003B5319">
      <w:pPr>
        <w:pStyle w:val="Heading5"/>
        <w:rPr>
          <w:rStyle w:val="Hyperlink"/>
        </w:rPr>
      </w:pPr>
      <w:bookmarkStart w:id="57" w:name="_Toc163148139"/>
      <w:bookmarkStart w:id="58" w:name="_Toc202180385"/>
      <w:r>
        <w:rPr>
          <w:rStyle w:val="Hyperlink"/>
          <w:color w:val="000000" w:themeColor="text1"/>
          <w:u w:val="none"/>
        </w:rPr>
        <w:t>Unit Test</w:t>
      </w:r>
      <w:bookmarkEnd w:id="58"/>
    </w:p>
    <w:p w14:paraId="054BD3BB" w14:textId="42C7B259" w:rsidR="003B5319" w:rsidRDefault="003B5319" w:rsidP="003B5319">
      <w:pPr>
        <w:pStyle w:val="Heading6"/>
      </w:pPr>
      <w:bookmarkStart w:id="59" w:name="_Toc193912002"/>
      <w:bookmarkStart w:id="60" w:name="_Toc202180386"/>
      <w:r>
        <w:t>GUIDELINES</w:t>
      </w:r>
      <w:bookmarkEnd w:id="59"/>
      <w:bookmarkEnd w:id="60"/>
    </w:p>
    <w:p w14:paraId="3982F0C9" w14:textId="2037CD70" w:rsidR="003B5319" w:rsidRPr="003B5319" w:rsidRDefault="003B5319" w:rsidP="003B5319">
      <w:pPr>
        <w:pStyle w:val="BodyText"/>
        <w:numPr>
          <w:ilvl w:val="0"/>
          <w:numId w:val="19"/>
        </w:numPr>
      </w:pPr>
      <w:r w:rsidRPr="003B5319">
        <w:t>Scalable design unit with defined inputs and outputs help creating effective test plan and more portable to any SW architecture.</w:t>
      </w:r>
      <w:r w:rsidR="00EC7700">
        <w:t xml:space="preserve"> Refer below code reference template.</w:t>
      </w:r>
    </w:p>
    <w:p w14:paraId="6F5C30E0" w14:textId="5415C646" w:rsidR="003B5319" w:rsidRPr="003B5319" w:rsidRDefault="003B5319" w:rsidP="003B5319">
      <w:pPr>
        <w:pStyle w:val="BodyText"/>
        <w:numPr>
          <w:ilvl w:val="0"/>
          <w:numId w:val="19"/>
        </w:numPr>
      </w:pPr>
      <w:r w:rsidRPr="003B5319">
        <w:t>Create unit test plan design unit-wise for a feature model</w:t>
      </w:r>
      <w:r>
        <w:t xml:space="preserve"> by</w:t>
      </w:r>
      <w:r w:rsidRPr="003B5319">
        <w:t xml:space="preserve"> </w:t>
      </w:r>
      <w:r>
        <w:t>also</w:t>
      </w:r>
      <w:r w:rsidRPr="003B5319">
        <w:t xml:space="preserve"> capturing related requirement IDs for each test case.</w:t>
      </w:r>
    </w:p>
    <w:p w14:paraId="3ECBE3C2" w14:textId="3BED57CD" w:rsidR="003B5319" w:rsidRDefault="003B5319" w:rsidP="003B5319">
      <w:pPr>
        <w:pStyle w:val="BodyText"/>
        <w:numPr>
          <w:ilvl w:val="0"/>
          <w:numId w:val="19"/>
        </w:numPr>
      </w:pPr>
      <w:r w:rsidRPr="003B5319">
        <w:t>For any incoming defects, verify the unit test plan against defect use case and identify escape reason to improve the gaps.</w:t>
      </w:r>
    </w:p>
    <w:p w14:paraId="729C3D90" w14:textId="0CC3E400" w:rsidR="003B5319" w:rsidRDefault="003B5319" w:rsidP="003B5319">
      <w:pPr>
        <w:pStyle w:val="Heading6"/>
      </w:pPr>
      <w:bookmarkStart w:id="61" w:name="_Toc193912003"/>
      <w:bookmarkStart w:id="62" w:name="_Toc202180387"/>
      <w:r>
        <w:t>REFERENCE</w:t>
      </w:r>
      <w:bookmarkEnd w:id="61"/>
      <w:bookmarkEnd w:id="62"/>
    </w:p>
    <w:p w14:paraId="1F9E9DA3" w14:textId="356F53F1" w:rsidR="003B5319" w:rsidRPr="003B5319" w:rsidRDefault="003B5319" w:rsidP="003B5319">
      <w:pPr>
        <w:pStyle w:val="BodyText"/>
        <w:ind w:left="270"/>
      </w:pPr>
      <w:r>
        <w:t>Refer below e</w:t>
      </w:r>
      <w:r w:rsidRPr="003B5319">
        <w:t>xample implementation</w:t>
      </w:r>
      <w:r w:rsidRPr="003B5319">
        <w:rPr>
          <w:i/>
          <w:iCs/>
        </w:rPr>
        <w:t xml:space="preserve"> (Not for </w:t>
      </w:r>
      <w:r w:rsidR="00511F40" w:rsidRPr="003B5319">
        <w:rPr>
          <w:i/>
          <w:iCs/>
        </w:rPr>
        <w:t>model-based</w:t>
      </w:r>
      <w:r w:rsidRPr="003B5319">
        <w:rPr>
          <w:i/>
          <w:iCs/>
        </w:rPr>
        <w:t xml:space="preserve"> designs</w:t>
      </w:r>
      <w:r w:rsidR="00511F40" w:rsidRPr="003B5319">
        <w:rPr>
          <w:i/>
          <w:iCs/>
        </w:rPr>
        <w:t>):</w:t>
      </w:r>
    </w:p>
    <w:p w14:paraId="3646084D" w14:textId="6A663168" w:rsidR="00C64054" w:rsidRDefault="003B5319" w:rsidP="001269BC">
      <w:pPr>
        <w:pStyle w:val="BodyText"/>
        <w:ind w:left="270"/>
        <w:rPr>
          <w:b/>
          <w:bCs/>
          <w:sz w:val="24"/>
          <w:szCs w:val="24"/>
        </w:rPr>
      </w:pPr>
      <w:r w:rsidRPr="003B5319">
        <w:t xml:space="preserve">RTE inputs and outputs are isolated from the design unit which allows more flexibility to create reusable </w:t>
      </w:r>
      <w:r w:rsidR="001269BC">
        <w:t>T</w:t>
      </w:r>
      <w:r w:rsidR="00511F40" w:rsidRPr="003B5319">
        <w:t>P’s.</w:t>
      </w:r>
      <w:bookmarkEnd w:id="50"/>
      <w:bookmarkEnd w:id="51"/>
      <w:bookmarkEnd w:id="57"/>
    </w:p>
    <w:p w14:paraId="1FEC06B4" w14:textId="33B57233" w:rsidR="00C64054" w:rsidRDefault="00C64054">
      <w:pPr>
        <w:spacing w:after="0"/>
        <w:jc w:val="left"/>
        <w:rPr>
          <w:b/>
          <w:bCs/>
          <w:sz w:val="24"/>
          <w:szCs w:val="24"/>
        </w:rPr>
      </w:pPr>
    </w:p>
    <w:p w14:paraId="3C3CC9FA" w14:textId="729F7560" w:rsidR="00C64054" w:rsidRDefault="00EA4A06" w:rsidP="00C64054">
      <w:pPr>
        <w:pStyle w:val="Heading5"/>
        <w:rPr>
          <w:rStyle w:val="Hyperlink"/>
        </w:rPr>
      </w:pPr>
      <w:bookmarkStart w:id="63" w:name="_Toc202180388"/>
      <w:r>
        <w:rPr>
          <w:rStyle w:val="Hyperlink"/>
          <w:color w:val="000000" w:themeColor="text1"/>
          <w:u w:val="none"/>
        </w:rPr>
        <w:t>Functional Test</w:t>
      </w:r>
      <w:bookmarkEnd w:id="63"/>
    </w:p>
    <w:p w14:paraId="2A1A2313" w14:textId="2E89F3A2" w:rsidR="00C64054" w:rsidRPr="00C64054" w:rsidRDefault="00676559">
      <w:pPr>
        <w:spacing w:after="0"/>
        <w:jc w:val="left"/>
      </w:pPr>
      <w:r>
        <w:t>Will</w:t>
      </w:r>
      <w:r w:rsidR="00C64054">
        <w:t xml:space="preserve"> be covered as part of the</w:t>
      </w:r>
      <w:r w:rsidR="001453CB">
        <w:t xml:space="preserve"> Illumination</w:t>
      </w:r>
      <w:r w:rsidR="0042456E">
        <w:t xml:space="preserve"> </w:t>
      </w:r>
      <w:r w:rsidR="00C64054">
        <w:t>model feature functional verification.</w:t>
      </w:r>
    </w:p>
    <w:p w14:paraId="3BF02C55" w14:textId="20F34F19" w:rsidR="00C64054" w:rsidRDefault="00C64054">
      <w:pPr>
        <w:spacing w:after="0"/>
        <w:jc w:val="left"/>
        <w:rPr>
          <w:b/>
          <w:bCs/>
          <w:sz w:val="24"/>
          <w:szCs w:val="24"/>
        </w:rPr>
      </w:pPr>
    </w:p>
    <w:p w14:paraId="562F2C23" w14:textId="02C7AE0C" w:rsidR="00511EDC" w:rsidRDefault="00511EDC">
      <w:pPr>
        <w:spacing w:after="0"/>
        <w:jc w:val="left"/>
        <w:rPr>
          <w:b/>
          <w:bCs/>
          <w:sz w:val="24"/>
          <w:szCs w:val="24"/>
        </w:rPr>
      </w:pPr>
    </w:p>
    <w:p w14:paraId="416CC75E" w14:textId="03EEFD3A" w:rsidR="00323C21" w:rsidRDefault="00323C21" w:rsidP="00323C21">
      <w:pPr>
        <w:pStyle w:val="Heading4"/>
      </w:pPr>
      <w:bookmarkStart w:id="64" w:name="_Toc193912005"/>
      <w:bookmarkStart w:id="65" w:name="_Toc202180389"/>
      <w:r>
        <w:t>Design Limitations</w:t>
      </w:r>
      <w:bookmarkEnd w:id="64"/>
      <w:bookmarkEnd w:id="65"/>
    </w:p>
    <w:p w14:paraId="70CB873B" w14:textId="77777777" w:rsidR="001738A0" w:rsidRDefault="001738A0" w:rsidP="001738A0">
      <w:pPr>
        <w:pStyle w:val="Texte4"/>
      </w:pPr>
    </w:p>
    <w:p w14:paraId="39BBACE1" w14:textId="66C839C5" w:rsidR="001738A0" w:rsidRDefault="00CF671B" w:rsidP="00114032">
      <w:pPr>
        <w:pStyle w:val="Texte4"/>
        <w:numPr>
          <w:ilvl w:val="0"/>
          <w:numId w:val="39"/>
        </w:numPr>
      </w:pPr>
      <w:r>
        <w:t xml:space="preserve">Initial Design </w:t>
      </w:r>
      <w:r w:rsidR="001E02B1">
        <w:t>–</w:t>
      </w:r>
      <w:r>
        <w:t xml:space="preserve"> </w:t>
      </w:r>
      <w:r w:rsidR="001E02B1">
        <w:t>could be revised in subsequent iterations based on the</w:t>
      </w:r>
      <w:r w:rsidR="00585C8A">
        <w:t xml:space="preserve"> approvals from Core team leads</w:t>
      </w:r>
    </w:p>
    <w:p w14:paraId="14037DFE" w14:textId="77777777" w:rsidR="00114032" w:rsidRPr="001738A0" w:rsidRDefault="00114032" w:rsidP="001C18B8">
      <w:pPr>
        <w:pStyle w:val="Texte4"/>
        <w:ind w:left="1854"/>
      </w:pPr>
    </w:p>
    <w:p w14:paraId="5843F5BA" w14:textId="77777777" w:rsidR="00276328" w:rsidRPr="00323C21" w:rsidRDefault="00276328" w:rsidP="00D50A48">
      <w:pPr>
        <w:pStyle w:val="Texte4"/>
        <w:ind w:left="1080"/>
      </w:pPr>
    </w:p>
    <w:sectPr w:rsidR="00276328" w:rsidRPr="00323C21" w:rsidSect="00360BD1">
      <w:headerReference w:type="default" r:id="rId14"/>
      <w:footerReference w:type="default" r:id="rId15"/>
      <w:pgSz w:w="11906" w:h="16838" w:code="9"/>
      <w:pgMar w:top="851" w:right="851" w:bottom="1134" w:left="1134" w:header="851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BD986" w14:textId="77777777" w:rsidR="00DF5CD7" w:rsidRDefault="00DF5CD7">
      <w:r>
        <w:separator/>
      </w:r>
    </w:p>
  </w:endnote>
  <w:endnote w:type="continuationSeparator" w:id="0">
    <w:p w14:paraId="44EA3ABD" w14:textId="77777777" w:rsidR="00DF5CD7" w:rsidRDefault="00DF5CD7">
      <w:r>
        <w:continuationSeparator/>
      </w:r>
    </w:p>
  </w:endnote>
  <w:endnote w:type="continuationNotice" w:id="1">
    <w:p w14:paraId="64EEDF51" w14:textId="77777777" w:rsidR="00DF5CD7" w:rsidRDefault="00DF5CD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40768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C0F9D4" w14:textId="3F67CA98" w:rsidR="00706240" w:rsidRDefault="0070624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1536">
          <w:rPr>
            <w:noProof/>
          </w:rPr>
          <w:t>33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43D00AD" w14:textId="77777777" w:rsidR="00706240" w:rsidRPr="004F27BE" w:rsidRDefault="00706240">
    <w:pPr>
      <w:tabs>
        <w:tab w:val="left" w:pos="0"/>
        <w:tab w:val="right" w:pos="9894"/>
      </w:tabs>
      <w:spacing w:after="0"/>
      <w:ind w:right="-29"/>
      <w:jc w:val="left"/>
      <w:rPr>
        <w:sz w:val="16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B97DE" w14:textId="77777777" w:rsidR="00DF5CD7" w:rsidRDefault="00DF5CD7">
      <w:r>
        <w:separator/>
      </w:r>
    </w:p>
  </w:footnote>
  <w:footnote w:type="continuationSeparator" w:id="0">
    <w:p w14:paraId="5FA6581F" w14:textId="77777777" w:rsidR="00DF5CD7" w:rsidRDefault="00DF5CD7">
      <w:r>
        <w:continuationSeparator/>
      </w:r>
    </w:p>
  </w:footnote>
  <w:footnote w:type="continuationNotice" w:id="1">
    <w:p w14:paraId="1DF7E2A8" w14:textId="77777777" w:rsidR="00DF5CD7" w:rsidRDefault="00DF5CD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19FAE" w14:textId="31F1C981" w:rsidR="00706240" w:rsidRPr="00E951AA" w:rsidRDefault="004D1A68" w:rsidP="00E951AA">
    <w:r>
      <w:rPr>
        <w:noProof/>
      </w:rPr>
      <w:drawing>
        <wp:inline distT="0" distB="0" distL="0" distR="0" wp14:anchorId="69FB488F" wp14:editId="5E68814D">
          <wp:extent cx="955964" cy="503333"/>
          <wp:effectExtent l="0" t="0" r="0" b="0"/>
          <wp:docPr id="19535" name="Picture 19535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35" name="Picture 19535" descr="A close-up of a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1699" cy="5432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1CE8A66"/>
    <w:lvl w:ilvl="0">
      <w:numFmt w:val="decimal"/>
      <w:pStyle w:val="TOCTitle"/>
      <w:lvlText w:val="*"/>
      <w:lvlJc w:val="left"/>
      <w:rPr>
        <w:rFonts w:cs="Times New Roman"/>
      </w:rPr>
    </w:lvl>
  </w:abstractNum>
  <w:abstractNum w:abstractNumId="1" w15:restartNumberingAfterBreak="0">
    <w:nsid w:val="05401D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D422AF"/>
    <w:multiLevelType w:val="hybridMultilevel"/>
    <w:tmpl w:val="B0D4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15C2D"/>
    <w:multiLevelType w:val="hybridMultilevel"/>
    <w:tmpl w:val="CBA4CF4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16C5C"/>
    <w:multiLevelType w:val="hybridMultilevel"/>
    <w:tmpl w:val="C4266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D5863"/>
    <w:multiLevelType w:val="hybridMultilevel"/>
    <w:tmpl w:val="17A2E41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14AA7979"/>
    <w:multiLevelType w:val="hybridMultilevel"/>
    <w:tmpl w:val="83A4C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07190"/>
    <w:multiLevelType w:val="hybridMultilevel"/>
    <w:tmpl w:val="68A04C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E5E96"/>
    <w:multiLevelType w:val="hybridMultilevel"/>
    <w:tmpl w:val="E548A18E"/>
    <w:lvl w:ilvl="0" w:tplc="2E4C6C1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60F8E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70611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D6134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D06FF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B2CC3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04C87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60E4D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8A9A8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A7FDC"/>
    <w:multiLevelType w:val="multilevel"/>
    <w:tmpl w:val="201A0D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0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39EE0C1A"/>
    <w:multiLevelType w:val="multilevel"/>
    <w:tmpl w:val="201A0D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06" w:hanging="576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E074B7C"/>
    <w:multiLevelType w:val="hybridMultilevel"/>
    <w:tmpl w:val="50A65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95E7C"/>
    <w:multiLevelType w:val="hybridMultilevel"/>
    <w:tmpl w:val="BF9ECC6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E609CD"/>
    <w:multiLevelType w:val="hybridMultilevel"/>
    <w:tmpl w:val="6DBC28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0979F5"/>
    <w:multiLevelType w:val="hybridMultilevel"/>
    <w:tmpl w:val="5FA82B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D4E24"/>
    <w:multiLevelType w:val="hybridMultilevel"/>
    <w:tmpl w:val="0F1E50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0B0E57"/>
    <w:multiLevelType w:val="hybridMultilevel"/>
    <w:tmpl w:val="B3B4AD32"/>
    <w:lvl w:ilvl="0" w:tplc="F83230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EA37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6922D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78E19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5292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3D0C7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D028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682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B8FA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1A362A0"/>
    <w:multiLevelType w:val="hybridMultilevel"/>
    <w:tmpl w:val="E5F21C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D4492"/>
    <w:multiLevelType w:val="hybridMultilevel"/>
    <w:tmpl w:val="A4E45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1754F"/>
    <w:multiLevelType w:val="hybridMultilevel"/>
    <w:tmpl w:val="5A5C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63D3D"/>
    <w:multiLevelType w:val="hybridMultilevel"/>
    <w:tmpl w:val="0AC6B286"/>
    <w:lvl w:ilvl="0" w:tplc="49C6AE3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86BF1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72E03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20A65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A2B04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82552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BAEC1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7201B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942F5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41D98"/>
    <w:multiLevelType w:val="hybridMultilevel"/>
    <w:tmpl w:val="DB6EB1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62C1B"/>
    <w:multiLevelType w:val="multilevel"/>
    <w:tmpl w:val="C2A83F5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386" w:hanging="576"/>
      </w:pPr>
    </w:lvl>
    <w:lvl w:ilvl="2">
      <w:start w:val="1"/>
      <w:numFmt w:val="decimal"/>
      <w:pStyle w:val="Heading3"/>
      <w:lvlText w:val="%1.%2.%3"/>
      <w:lvlJc w:val="left"/>
      <w:pPr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i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olor w:val="000000" w:themeColor="text1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920459">
    <w:abstractNumId w:val="0"/>
    <w:lvlOverride w:ilvl="0">
      <w:lvl w:ilvl="0">
        <w:start w:val="1"/>
        <w:numFmt w:val="bullet"/>
        <w:pStyle w:val="TOCTitle"/>
        <w:lvlText w:val="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30371272">
    <w:abstractNumId w:val="22"/>
  </w:num>
  <w:num w:numId="3" w16cid:durableId="347996686">
    <w:abstractNumId w:val="8"/>
  </w:num>
  <w:num w:numId="4" w16cid:durableId="629017546">
    <w:abstractNumId w:val="20"/>
  </w:num>
  <w:num w:numId="5" w16cid:durableId="1105686945">
    <w:abstractNumId w:val="2"/>
  </w:num>
  <w:num w:numId="6" w16cid:durableId="742216055">
    <w:abstractNumId w:val="4"/>
  </w:num>
  <w:num w:numId="7" w16cid:durableId="2112240707">
    <w:abstractNumId w:val="6"/>
  </w:num>
  <w:num w:numId="8" w16cid:durableId="210957034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68242278">
    <w:abstractNumId w:val="21"/>
  </w:num>
  <w:num w:numId="10" w16cid:durableId="799687618">
    <w:abstractNumId w:val="11"/>
  </w:num>
  <w:num w:numId="11" w16cid:durableId="1668946507">
    <w:abstractNumId w:val="19"/>
  </w:num>
  <w:num w:numId="12" w16cid:durableId="311299628">
    <w:abstractNumId w:val="18"/>
  </w:num>
  <w:num w:numId="13" w16cid:durableId="2000960942">
    <w:abstractNumId w:val="22"/>
  </w:num>
  <w:num w:numId="14" w16cid:durableId="1278103255">
    <w:abstractNumId w:val="14"/>
  </w:num>
  <w:num w:numId="15" w16cid:durableId="2121218304">
    <w:abstractNumId w:val="3"/>
  </w:num>
  <w:num w:numId="16" w16cid:durableId="1468284071">
    <w:abstractNumId w:val="7"/>
  </w:num>
  <w:num w:numId="17" w16cid:durableId="19008231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71007053">
    <w:abstractNumId w:val="22"/>
  </w:num>
  <w:num w:numId="19" w16cid:durableId="978144565">
    <w:abstractNumId w:val="16"/>
  </w:num>
  <w:num w:numId="20" w16cid:durableId="1815178147">
    <w:abstractNumId w:val="9"/>
  </w:num>
  <w:num w:numId="21" w16cid:durableId="1925918032">
    <w:abstractNumId w:val="10"/>
  </w:num>
  <w:num w:numId="22" w16cid:durableId="197596226">
    <w:abstractNumId w:val="17"/>
  </w:num>
  <w:num w:numId="23" w16cid:durableId="1911304566">
    <w:abstractNumId w:val="15"/>
  </w:num>
  <w:num w:numId="24" w16cid:durableId="1066955198">
    <w:abstractNumId w:val="13"/>
  </w:num>
  <w:num w:numId="25" w16cid:durableId="784693958">
    <w:abstractNumId w:val="12"/>
  </w:num>
  <w:num w:numId="26" w16cid:durableId="14623786">
    <w:abstractNumId w:val="22"/>
  </w:num>
  <w:num w:numId="27" w16cid:durableId="127928965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05716473">
    <w:abstractNumId w:val="22"/>
  </w:num>
  <w:num w:numId="29" w16cid:durableId="1448038178">
    <w:abstractNumId w:val="22"/>
  </w:num>
  <w:num w:numId="30" w16cid:durableId="1103843215">
    <w:abstractNumId w:val="22"/>
  </w:num>
  <w:num w:numId="31" w16cid:durableId="609819963">
    <w:abstractNumId w:val="22"/>
  </w:num>
  <w:num w:numId="32" w16cid:durableId="870218039">
    <w:abstractNumId w:val="22"/>
  </w:num>
  <w:num w:numId="33" w16cid:durableId="452753050">
    <w:abstractNumId w:val="1"/>
  </w:num>
  <w:num w:numId="34" w16cid:durableId="1004092160">
    <w:abstractNumId w:val="22"/>
  </w:num>
  <w:num w:numId="35" w16cid:durableId="1867450061">
    <w:abstractNumId w:val="22"/>
    <w:lvlOverride w:ilvl="0">
      <w:startOverride w:val="2"/>
    </w:lvlOverride>
    <w:lvlOverride w:ilvl="1">
      <w:startOverride w:val="6"/>
    </w:lvlOverride>
  </w:num>
  <w:num w:numId="36" w16cid:durableId="1494876274">
    <w:abstractNumId w:val="22"/>
  </w:num>
  <w:num w:numId="37" w16cid:durableId="520822472">
    <w:abstractNumId w:val="22"/>
  </w:num>
  <w:num w:numId="38" w16cid:durableId="1650019623">
    <w:abstractNumId w:val="22"/>
  </w:num>
  <w:num w:numId="39" w16cid:durableId="86659990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27BE"/>
    <w:rsid w:val="00000240"/>
    <w:rsid w:val="000017FC"/>
    <w:rsid w:val="00002CF3"/>
    <w:rsid w:val="00002FDA"/>
    <w:rsid w:val="00003439"/>
    <w:rsid w:val="0000412D"/>
    <w:rsid w:val="000046A8"/>
    <w:rsid w:val="00004C65"/>
    <w:rsid w:val="000059D1"/>
    <w:rsid w:val="000066A7"/>
    <w:rsid w:val="00006A1B"/>
    <w:rsid w:val="00007718"/>
    <w:rsid w:val="0000786D"/>
    <w:rsid w:val="00007AAD"/>
    <w:rsid w:val="00007B15"/>
    <w:rsid w:val="00007C13"/>
    <w:rsid w:val="00007EF5"/>
    <w:rsid w:val="00010015"/>
    <w:rsid w:val="000101F5"/>
    <w:rsid w:val="00010498"/>
    <w:rsid w:val="00010DFE"/>
    <w:rsid w:val="000115A4"/>
    <w:rsid w:val="00011A88"/>
    <w:rsid w:val="00011D47"/>
    <w:rsid w:val="00012061"/>
    <w:rsid w:val="000122F5"/>
    <w:rsid w:val="000125BE"/>
    <w:rsid w:val="0001273F"/>
    <w:rsid w:val="00012CA2"/>
    <w:rsid w:val="000135A8"/>
    <w:rsid w:val="00013F68"/>
    <w:rsid w:val="000140A5"/>
    <w:rsid w:val="00014313"/>
    <w:rsid w:val="00014390"/>
    <w:rsid w:val="000144C4"/>
    <w:rsid w:val="0001472C"/>
    <w:rsid w:val="00014BAD"/>
    <w:rsid w:val="00014C68"/>
    <w:rsid w:val="00014DCB"/>
    <w:rsid w:val="00014EC1"/>
    <w:rsid w:val="00014F38"/>
    <w:rsid w:val="00015017"/>
    <w:rsid w:val="00015F3D"/>
    <w:rsid w:val="00017077"/>
    <w:rsid w:val="00017096"/>
    <w:rsid w:val="00017412"/>
    <w:rsid w:val="0001789D"/>
    <w:rsid w:val="00017D67"/>
    <w:rsid w:val="000209FC"/>
    <w:rsid w:val="00020B8F"/>
    <w:rsid w:val="00020C69"/>
    <w:rsid w:val="00021337"/>
    <w:rsid w:val="00021B23"/>
    <w:rsid w:val="00021C13"/>
    <w:rsid w:val="000221F9"/>
    <w:rsid w:val="000231F5"/>
    <w:rsid w:val="0002351B"/>
    <w:rsid w:val="00024401"/>
    <w:rsid w:val="0002475B"/>
    <w:rsid w:val="000253DC"/>
    <w:rsid w:val="0002601D"/>
    <w:rsid w:val="00026201"/>
    <w:rsid w:val="00026789"/>
    <w:rsid w:val="00026BD1"/>
    <w:rsid w:val="0002735B"/>
    <w:rsid w:val="0002765C"/>
    <w:rsid w:val="00027736"/>
    <w:rsid w:val="0002778E"/>
    <w:rsid w:val="000277D3"/>
    <w:rsid w:val="000278E3"/>
    <w:rsid w:val="000304D6"/>
    <w:rsid w:val="00031044"/>
    <w:rsid w:val="00031567"/>
    <w:rsid w:val="00031685"/>
    <w:rsid w:val="0003168C"/>
    <w:rsid w:val="00031A32"/>
    <w:rsid w:val="00031AE7"/>
    <w:rsid w:val="000320F1"/>
    <w:rsid w:val="00032DE1"/>
    <w:rsid w:val="00032F75"/>
    <w:rsid w:val="000333DA"/>
    <w:rsid w:val="0003389D"/>
    <w:rsid w:val="00033C5D"/>
    <w:rsid w:val="0003418E"/>
    <w:rsid w:val="0003604D"/>
    <w:rsid w:val="00037A29"/>
    <w:rsid w:val="00037C9C"/>
    <w:rsid w:val="00037C9D"/>
    <w:rsid w:val="000404E8"/>
    <w:rsid w:val="000409D1"/>
    <w:rsid w:val="00040C3E"/>
    <w:rsid w:val="000410D3"/>
    <w:rsid w:val="0004117D"/>
    <w:rsid w:val="0004146A"/>
    <w:rsid w:val="000419F1"/>
    <w:rsid w:val="00041C25"/>
    <w:rsid w:val="0004237F"/>
    <w:rsid w:val="00042577"/>
    <w:rsid w:val="000428FC"/>
    <w:rsid w:val="00042C6E"/>
    <w:rsid w:val="00042D7C"/>
    <w:rsid w:val="00042E61"/>
    <w:rsid w:val="000438BD"/>
    <w:rsid w:val="00043A0C"/>
    <w:rsid w:val="00043E4D"/>
    <w:rsid w:val="000443DC"/>
    <w:rsid w:val="00044C9E"/>
    <w:rsid w:val="00044CCE"/>
    <w:rsid w:val="00044FBC"/>
    <w:rsid w:val="000454D9"/>
    <w:rsid w:val="00045CD7"/>
    <w:rsid w:val="00045FA7"/>
    <w:rsid w:val="00046FF0"/>
    <w:rsid w:val="00047225"/>
    <w:rsid w:val="0004763C"/>
    <w:rsid w:val="000506CA"/>
    <w:rsid w:val="000515F6"/>
    <w:rsid w:val="000518E2"/>
    <w:rsid w:val="00051A7C"/>
    <w:rsid w:val="00052429"/>
    <w:rsid w:val="00052EF8"/>
    <w:rsid w:val="000542AC"/>
    <w:rsid w:val="0005464A"/>
    <w:rsid w:val="00054CE2"/>
    <w:rsid w:val="0005554D"/>
    <w:rsid w:val="00055C28"/>
    <w:rsid w:val="00055F56"/>
    <w:rsid w:val="00056130"/>
    <w:rsid w:val="00056D92"/>
    <w:rsid w:val="00056FE5"/>
    <w:rsid w:val="000572B2"/>
    <w:rsid w:val="0005738B"/>
    <w:rsid w:val="00057703"/>
    <w:rsid w:val="00057EEC"/>
    <w:rsid w:val="0006020C"/>
    <w:rsid w:val="000602BE"/>
    <w:rsid w:val="00060330"/>
    <w:rsid w:val="00060493"/>
    <w:rsid w:val="0006122C"/>
    <w:rsid w:val="000619F5"/>
    <w:rsid w:val="00062113"/>
    <w:rsid w:val="00062156"/>
    <w:rsid w:val="000626CF"/>
    <w:rsid w:val="00062811"/>
    <w:rsid w:val="00062994"/>
    <w:rsid w:val="00062B11"/>
    <w:rsid w:val="00062D60"/>
    <w:rsid w:val="00062DC8"/>
    <w:rsid w:val="000638D0"/>
    <w:rsid w:val="00063B6F"/>
    <w:rsid w:val="00063F83"/>
    <w:rsid w:val="000642E2"/>
    <w:rsid w:val="00064859"/>
    <w:rsid w:val="00064D1E"/>
    <w:rsid w:val="00064D41"/>
    <w:rsid w:val="00064E28"/>
    <w:rsid w:val="0006569F"/>
    <w:rsid w:val="000656AC"/>
    <w:rsid w:val="00065F32"/>
    <w:rsid w:val="0006660F"/>
    <w:rsid w:val="000672B3"/>
    <w:rsid w:val="0006789E"/>
    <w:rsid w:val="00067A64"/>
    <w:rsid w:val="00070137"/>
    <w:rsid w:val="00070B0B"/>
    <w:rsid w:val="00071363"/>
    <w:rsid w:val="000714DB"/>
    <w:rsid w:val="000729C0"/>
    <w:rsid w:val="00072A60"/>
    <w:rsid w:val="00072FD2"/>
    <w:rsid w:val="0007460E"/>
    <w:rsid w:val="00074FAF"/>
    <w:rsid w:val="00075C1F"/>
    <w:rsid w:val="00075D43"/>
    <w:rsid w:val="00075F03"/>
    <w:rsid w:val="00076BDA"/>
    <w:rsid w:val="00076D38"/>
    <w:rsid w:val="00076D82"/>
    <w:rsid w:val="0007710F"/>
    <w:rsid w:val="00077856"/>
    <w:rsid w:val="00077B96"/>
    <w:rsid w:val="00077BF1"/>
    <w:rsid w:val="00077E23"/>
    <w:rsid w:val="00080A60"/>
    <w:rsid w:val="000814F9"/>
    <w:rsid w:val="000818C4"/>
    <w:rsid w:val="0008196A"/>
    <w:rsid w:val="00081F36"/>
    <w:rsid w:val="00081F40"/>
    <w:rsid w:val="0008265C"/>
    <w:rsid w:val="0008278F"/>
    <w:rsid w:val="0008291C"/>
    <w:rsid w:val="00082A60"/>
    <w:rsid w:val="00082D96"/>
    <w:rsid w:val="0008332E"/>
    <w:rsid w:val="0008396A"/>
    <w:rsid w:val="0008397D"/>
    <w:rsid w:val="00083CA4"/>
    <w:rsid w:val="00084694"/>
    <w:rsid w:val="00084837"/>
    <w:rsid w:val="000848AC"/>
    <w:rsid w:val="00084B96"/>
    <w:rsid w:val="00085549"/>
    <w:rsid w:val="000859FC"/>
    <w:rsid w:val="00085B85"/>
    <w:rsid w:val="00085C0D"/>
    <w:rsid w:val="00085EE1"/>
    <w:rsid w:val="00086050"/>
    <w:rsid w:val="00086165"/>
    <w:rsid w:val="0008730F"/>
    <w:rsid w:val="0008753D"/>
    <w:rsid w:val="00087EE8"/>
    <w:rsid w:val="0009036C"/>
    <w:rsid w:val="00090BA5"/>
    <w:rsid w:val="00090F62"/>
    <w:rsid w:val="00091AE3"/>
    <w:rsid w:val="00091ED2"/>
    <w:rsid w:val="00092132"/>
    <w:rsid w:val="0009261F"/>
    <w:rsid w:val="00092BDB"/>
    <w:rsid w:val="00092C47"/>
    <w:rsid w:val="00093808"/>
    <w:rsid w:val="000939C8"/>
    <w:rsid w:val="000939DD"/>
    <w:rsid w:val="00093F4B"/>
    <w:rsid w:val="0009483D"/>
    <w:rsid w:val="000950D6"/>
    <w:rsid w:val="000952FC"/>
    <w:rsid w:val="00095449"/>
    <w:rsid w:val="000955AA"/>
    <w:rsid w:val="00095A26"/>
    <w:rsid w:val="00095B57"/>
    <w:rsid w:val="00095E14"/>
    <w:rsid w:val="000967EC"/>
    <w:rsid w:val="00096F5A"/>
    <w:rsid w:val="0009701C"/>
    <w:rsid w:val="000971C1"/>
    <w:rsid w:val="00097645"/>
    <w:rsid w:val="000A0D74"/>
    <w:rsid w:val="000A1449"/>
    <w:rsid w:val="000A2A55"/>
    <w:rsid w:val="000A2D4A"/>
    <w:rsid w:val="000A2D67"/>
    <w:rsid w:val="000A3437"/>
    <w:rsid w:val="000A34EE"/>
    <w:rsid w:val="000A3962"/>
    <w:rsid w:val="000A3E32"/>
    <w:rsid w:val="000A4E9E"/>
    <w:rsid w:val="000A4FFF"/>
    <w:rsid w:val="000A512E"/>
    <w:rsid w:val="000A54FF"/>
    <w:rsid w:val="000A557C"/>
    <w:rsid w:val="000A55D8"/>
    <w:rsid w:val="000A5BE8"/>
    <w:rsid w:val="000A5DD3"/>
    <w:rsid w:val="000A69EC"/>
    <w:rsid w:val="000A7306"/>
    <w:rsid w:val="000A75FC"/>
    <w:rsid w:val="000A7860"/>
    <w:rsid w:val="000B0027"/>
    <w:rsid w:val="000B048C"/>
    <w:rsid w:val="000B06F4"/>
    <w:rsid w:val="000B09BF"/>
    <w:rsid w:val="000B21B7"/>
    <w:rsid w:val="000B2C75"/>
    <w:rsid w:val="000B2D89"/>
    <w:rsid w:val="000B2EB6"/>
    <w:rsid w:val="000B314A"/>
    <w:rsid w:val="000B3653"/>
    <w:rsid w:val="000B3953"/>
    <w:rsid w:val="000B3CC0"/>
    <w:rsid w:val="000B4170"/>
    <w:rsid w:val="000B4CA4"/>
    <w:rsid w:val="000B4CF2"/>
    <w:rsid w:val="000B569C"/>
    <w:rsid w:val="000B57EC"/>
    <w:rsid w:val="000B587F"/>
    <w:rsid w:val="000B58D4"/>
    <w:rsid w:val="000B5AF2"/>
    <w:rsid w:val="000B5CF2"/>
    <w:rsid w:val="000B5E36"/>
    <w:rsid w:val="000B7581"/>
    <w:rsid w:val="000B79A3"/>
    <w:rsid w:val="000C02AD"/>
    <w:rsid w:val="000C0CE5"/>
    <w:rsid w:val="000C0EA6"/>
    <w:rsid w:val="000C1628"/>
    <w:rsid w:val="000C1FEE"/>
    <w:rsid w:val="000C20E5"/>
    <w:rsid w:val="000C2553"/>
    <w:rsid w:val="000C2693"/>
    <w:rsid w:val="000C273E"/>
    <w:rsid w:val="000C34F1"/>
    <w:rsid w:val="000C3923"/>
    <w:rsid w:val="000C3F5F"/>
    <w:rsid w:val="000C40CB"/>
    <w:rsid w:val="000C415A"/>
    <w:rsid w:val="000C437A"/>
    <w:rsid w:val="000C43A6"/>
    <w:rsid w:val="000C449E"/>
    <w:rsid w:val="000C44EB"/>
    <w:rsid w:val="000C4C09"/>
    <w:rsid w:val="000C589F"/>
    <w:rsid w:val="000C5FF4"/>
    <w:rsid w:val="000C6179"/>
    <w:rsid w:val="000C686B"/>
    <w:rsid w:val="000C6C9F"/>
    <w:rsid w:val="000C7ECE"/>
    <w:rsid w:val="000D044D"/>
    <w:rsid w:val="000D0BF4"/>
    <w:rsid w:val="000D0D63"/>
    <w:rsid w:val="000D1C6A"/>
    <w:rsid w:val="000D220E"/>
    <w:rsid w:val="000D2474"/>
    <w:rsid w:val="000D2889"/>
    <w:rsid w:val="000D292B"/>
    <w:rsid w:val="000D29BB"/>
    <w:rsid w:val="000D2D90"/>
    <w:rsid w:val="000D300F"/>
    <w:rsid w:val="000D39BD"/>
    <w:rsid w:val="000D3C1D"/>
    <w:rsid w:val="000D3EF2"/>
    <w:rsid w:val="000D405A"/>
    <w:rsid w:val="000D46D3"/>
    <w:rsid w:val="000D4808"/>
    <w:rsid w:val="000D486E"/>
    <w:rsid w:val="000D4F3B"/>
    <w:rsid w:val="000D51B6"/>
    <w:rsid w:val="000D541C"/>
    <w:rsid w:val="000D6015"/>
    <w:rsid w:val="000D6332"/>
    <w:rsid w:val="000D64F2"/>
    <w:rsid w:val="000D6710"/>
    <w:rsid w:val="000D6E54"/>
    <w:rsid w:val="000E055D"/>
    <w:rsid w:val="000E0984"/>
    <w:rsid w:val="000E0ECD"/>
    <w:rsid w:val="000E103B"/>
    <w:rsid w:val="000E180D"/>
    <w:rsid w:val="000E1AA1"/>
    <w:rsid w:val="000E2232"/>
    <w:rsid w:val="000E2546"/>
    <w:rsid w:val="000E2673"/>
    <w:rsid w:val="000E319E"/>
    <w:rsid w:val="000E3388"/>
    <w:rsid w:val="000E3AC4"/>
    <w:rsid w:val="000E43F0"/>
    <w:rsid w:val="000E4B87"/>
    <w:rsid w:val="000E4F29"/>
    <w:rsid w:val="000E53ED"/>
    <w:rsid w:val="000E5712"/>
    <w:rsid w:val="000E5CC6"/>
    <w:rsid w:val="000E5F7F"/>
    <w:rsid w:val="000E63D0"/>
    <w:rsid w:val="000E6C3F"/>
    <w:rsid w:val="000E782A"/>
    <w:rsid w:val="000F0FB4"/>
    <w:rsid w:val="000F0FCC"/>
    <w:rsid w:val="000F11C9"/>
    <w:rsid w:val="000F15F9"/>
    <w:rsid w:val="000F19FC"/>
    <w:rsid w:val="000F293D"/>
    <w:rsid w:val="000F2A78"/>
    <w:rsid w:val="000F2E50"/>
    <w:rsid w:val="000F3734"/>
    <w:rsid w:val="000F382D"/>
    <w:rsid w:val="000F3A83"/>
    <w:rsid w:val="000F3B1A"/>
    <w:rsid w:val="000F3B65"/>
    <w:rsid w:val="000F415E"/>
    <w:rsid w:val="000F4E2B"/>
    <w:rsid w:val="000F5144"/>
    <w:rsid w:val="000F626A"/>
    <w:rsid w:val="000F6A84"/>
    <w:rsid w:val="000F6B32"/>
    <w:rsid w:val="000F6FD8"/>
    <w:rsid w:val="000F70A2"/>
    <w:rsid w:val="000F7B42"/>
    <w:rsid w:val="000F7DD7"/>
    <w:rsid w:val="0010007E"/>
    <w:rsid w:val="0010043F"/>
    <w:rsid w:val="00100E95"/>
    <w:rsid w:val="0010253C"/>
    <w:rsid w:val="00102B01"/>
    <w:rsid w:val="00103268"/>
    <w:rsid w:val="001036D9"/>
    <w:rsid w:val="00103E46"/>
    <w:rsid w:val="00103E8C"/>
    <w:rsid w:val="00104418"/>
    <w:rsid w:val="001046DB"/>
    <w:rsid w:val="00104C68"/>
    <w:rsid w:val="0010513A"/>
    <w:rsid w:val="001051B2"/>
    <w:rsid w:val="00106A21"/>
    <w:rsid w:val="00106E28"/>
    <w:rsid w:val="0010757D"/>
    <w:rsid w:val="001075F3"/>
    <w:rsid w:val="00107711"/>
    <w:rsid w:val="00107E2B"/>
    <w:rsid w:val="001100B3"/>
    <w:rsid w:val="0011068F"/>
    <w:rsid w:val="00110DEF"/>
    <w:rsid w:val="00110FC8"/>
    <w:rsid w:val="00111376"/>
    <w:rsid w:val="00111540"/>
    <w:rsid w:val="00111FA6"/>
    <w:rsid w:val="00112D8F"/>
    <w:rsid w:val="00112F5F"/>
    <w:rsid w:val="0011399F"/>
    <w:rsid w:val="00113ED3"/>
    <w:rsid w:val="00113F07"/>
    <w:rsid w:val="00114032"/>
    <w:rsid w:val="001140FD"/>
    <w:rsid w:val="001147A6"/>
    <w:rsid w:val="001149DF"/>
    <w:rsid w:val="001154C1"/>
    <w:rsid w:val="00115C36"/>
    <w:rsid w:val="00116201"/>
    <w:rsid w:val="00116738"/>
    <w:rsid w:val="0011696C"/>
    <w:rsid w:val="00116C53"/>
    <w:rsid w:val="0011750E"/>
    <w:rsid w:val="0011795C"/>
    <w:rsid w:val="00121DB1"/>
    <w:rsid w:val="00122113"/>
    <w:rsid w:val="0012273B"/>
    <w:rsid w:val="00122A5E"/>
    <w:rsid w:val="00122E32"/>
    <w:rsid w:val="001239B1"/>
    <w:rsid w:val="00123EEF"/>
    <w:rsid w:val="001249BC"/>
    <w:rsid w:val="00124B44"/>
    <w:rsid w:val="0012513A"/>
    <w:rsid w:val="00125154"/>
    <w:rsid w:val="00125392"/>
    <w:rsid w:val="00125A7E"/>
    <w:rsid w:val="00125D8C"/>
    <w:rsid w:val="00125E37"/>
    <w:rsid w:val="00126219"/>
    <w:rsid w:val="001269BC"/>
    <w:rsid w:val="001271D3"/>
    <w:rsid w:val="00127983"/>
    <w:rsid w:val="00130B11"/>
    <w:rsid w:val="00131453"/>
    <w:rsid w:val="00131575"/>
    <w:rsid w:val="00131593"/>
    <w:rsid w:val="001318D9"/>
    <w:rsid w:val="00131C3F"/>
    <w:rsid w:val="0013333C"/>
    <w:rsid w:val="00133342"/>
    <w:rsid w:val="001334AE"/>
    <w:rsid w:val="00133B34"/>
    <w:rsid w:val="00133BC5"/>
    <w:rsid w:val="0013441D"/>
    <w:rsid w:val="00134D43"/>
    <w:rsid w:val="00134D9A"/>
    <w:rsid w:val="00135178"/>
    <w:rsid w:val="0013522C"/>
    <w:rsid w:val="00135B37"/>
    <w:rsid w:val="00135BA6"/>
    <w:rsid w:val="001366D1"/>
    <w:rsid w:val="00136FAD"/>
    <w:rsid w:val="00137581"/>
    <w:rsid w:val="00137667"/>
    <w:rsid w:val="00137EA3"/>
    <w:rsid w:val="00137F98"/>
    <w:rsid w:val="001409AD"/>
    <w:rsid w:val="00140D2A"/>
    <w:rsid w:val="00142185"/>
    <w:rsid w:val="00142AB8"/>
    <w:rsid w:val="00142AE4"/>
    <w:rsid w:val="00142F60"/>
    <w:rsid w:val="00143A32"/>
    <w:rsid w:val="00143A99"/>
    <w:rsid w:val="00144231"/>
    <w:rsid w:val="00144353"/>
    <w:rsid w:val="00144436"/>
    <w:rsid w:val="001453CB"/>
    <w:rsid w:val="001457EC"/>
    <w:rsid w:val="00145A37"/>
    <w:rsid w:val="00145CCC"/>
    <w:rsid w:val="001468AC"/>
    <w:rsid w:val="00146F0E"/>
    <w:rsid w:val="00147105"/>
    <w:rsid w:val="00147385"/>
    <w:rsid w:val="00147758"/>
    <w:rsid w:val="0015012B"/>
    <w:rsid w:val="0015028C"/>
    <w:rsid w:val="0015070D"/>
    <w:rsid w:val="001511E9"/>
    <w:rsid w:val="00151577"/>
    <w:rsid w:val="00151891"/>
    <w:rsid w:val="001524C5"/>
    <w:rsid w:val="001527EE"/>
    <w:rsid w:val="001528BE"/>
    <w:rsid w:val="001532A1"/>
    <w:rsid w:val="0015383D"/>
    <w:rsid w:val="0015399A"/>
    <w:rsid w:val="00153D82"/>
    <w:rsid w:val="00153F0B"/>
    <w:rsid w:val="00154751"/>
    <w:rsid w:val="001548C1"/>
    <w:rsid w:val="00154A99"/>
    <w:rsid w:val="00154BA3"/>
    <w:rsid w:val="00155610"/>
    <w:rsid w:val="001563BF"/>
    <w:rsid w:val="00156790"/>
    <w:rsid w:val="0015780F"/>
    <w:rsid w:val="00157C14"/>
    <w:rsid w:val="00157EDE"/>
    <w:rsid w:val="001607C4"/>
    <w:rsid w:val="00160A1B"/>
    <w:rsid w:val="00161828"/>
    <w:rsid w:val="00161880"/>
    <w:rsid w:val="00161BF2"/>
    <w:rsid w:val="00162790"/>
    <w:rsid w:val="00162CA1"/>
    <w:rsid w:val="00162FF4"/>
    <w:rsid w:val="001634B6"/>
    <w:rsid w:val="0016387F"/>
    <w:rsid w:val="00163B4B"/>
    <w:rsid w:val="00163C8A"/>
    <w:rsid w:val="00163CBF"/>
    <w:rsid w:val="00163F46"/>
    <w:rsid w:val="001644ED"/>
    <w:rsid w:val="001645AB"/>
    <w:rsid w:val="001648A3"/>
    <w:rsid w:val="00164A22"/>
    <w:rsid w:val="00165A05"/>
    <w:rsid w:val="00165B03"/>
    <w:rsid w:val="00165C88"/>
    <w:rsid w:val="001661F5"/>
    <w:rsid w:val="00167070"/>
    <w:rsid w:val="00167640"/>
    <w:rsid w:val="001678B6"/>
    <w:rsid w:val="00170741"/>
    <w:rsid w:val="00170B29"/>
    <w:rsid w:val="00170E40"/>
    <w:rsid w:val="0017104A"/>
    <w:rsid w:val="00171228"/>
    <w:rsid w:val="001713C5"/>
    <w:rsid w:val="00171D19"/>
    <w:rsid w:val="001725AE"/>
    <w:rsid w:val="00172628"/>
    <w:rsid w:val="00172A99"/>
    <w:rsid w:val="00172E8B"/>
    <w:rsid w:val="001733E5"/>
    <w:rsid w:val="00173460"/>
    <w:rsid w:val="001735F6"/>
    <w:rsid w:val="001738A0"/>
    <w:rsid w:val="00173DB6"/>
    <w:rsid w:val="00174627"/>
    <w:rsid w:val="00174C04"/>
    <w:rsid w:val="00174D05"/>
    <w:rsid w:val="001751C2"/>
    <w:rsid w:val="00175502"/>
    <w:rsid w:val="00175791"/>
    <w:rsid w:val="00176073"/>
    <w:rsid w:val="001761BF"/>
    <w:rsid w:val="001812BB"/>
    <w:rsid w:val="00182033"/>
    <w:rsid w:val="00182077"/>
    <w:rsid w:val="001824CE"/>
    <w:rsid w:val="0018340C"/>
    <w:rsid w:val="0018342A"/>
    <w:rsid w:val="00183732"/>
    <w:rsid w:val="00183B58"/>
    <w:rsid w:val="001843E9"/>
    <w:rsid w:val="00184EF4"/>
    <w:rsid w:val="0018501C"/>
    <w:rsid w:val="001851C8"/>
    <w:rsid w:val="001858A0"/>
    <w:rsid w:val="00185CE9"/>
    <w:rsid w:val="0018670A"/>
    <w:rsid w:val="001868BB"/>
    <w:rsid w:val="00186B02"/>
    <w:rsid w:val="00186B2D"/>
    <w:rsid w:val="001874A5"/>
    <w:rsid w:val="00187F32"/>
    <w:rsid w:val="00190427"/>
    <w:rsid w:val="00190870"/>
    <w:rsid w:val="00190D85"/>
    <w:rsid w:val="001916B7"/>
    <w:rsid w:val="00191BF2"/>
    <w:rsid w:val="00191F6C"/>
    <w:rsid w:val="001923FA"/>
    <w:rsid w:val="00192D8A"/>
    <w:rsid w:val="00192E92"/>
    <w:rsid w:val="00193478"/>
    <w:rsid w:val="001935C2"/>
    <w:rsid w:val="00194855"/>
    <w:rsid w:val="00194A13"/>
    <w:rsid w:val="00194AA7"/>
    <w:rsid w:val="00195052"/>
    <w:rsid w:val="0019599C"/>
    <w:rsid w:val="00195D5F"/>
    <w:rsid w:val="00195E7D"/>
    <w:rsid w:val="00196022"/>
    <w:rsid w:val="0019677B"/>
    <w:rsid w:val="00196EDA"/>
    <w:rsid w:val="001973DA"/>
    <w:rsid w:val="001A068E"/>
    <w:rsid w:val="001A0985"/>
    <w:rsid w:val="001A1204"/>
    <w:rsid w:val="001A1D8E"/>
    <w:rsid w:val="001A2012"/>
    <w:rsid w:val="001A2A53"/>
    <w:rsid w:val="001A2E48"/>
    <w:rsid w:val="001A2FEA"/>
    <w:rsid w:val="001A302B"/>
    <w:rsid w:val="001A322E"/>
    <w:rsid w:val="001A32E7"/>
    <w:rsid w:val="001A346C"/>
    <w:rsid w:val="001A3639"/>
    <w:rsid w:val="001A3798"/>
    <w:rsid w:val="001A3CF8"/>
    <w:rsid w:val="001A3D86"/>
    <w:rsid w:val="001A4678"/>
    <w:rsid w:val="001A4A3A"/>
    <w:rsid w:val="001A4B97"/>
    <w:rsid w:val="001A50FD"/>
    <w:rsid w:val="001A551B"/>
    <w:rsid w:val="001A5753"/>
    <w:rsid w:val="001A5C17"/>
    <w:rsid w:val="001A6535"/>
    <w:rsid w:val="001A722B"/>
    <w:rsid w:val="001A744C"/>
    <w:rsid w:val="001B0078"/>
    <w:rsid w:val="001B025F"/>
    <w:rsid w:val="001B0265"/>
    <w:rsid w:val="001B028F"/>
    <w:rsid w:val="001B1121"/>
    <w:rsid w:val="001B120E"/>
    <w:rsid w:val="001B15D8"/>
    <w:rsid w:val="001B18EA"/>
    <w:rsid w:val="001B1D00"/>
    <w:rsid w:val="001B222F"/>
    <w:rsid w:val="001B2266"/>
    <w:rsid w:val="001B2DFC"/>
    <w:rsid w:val="001B2E5F"/>
    <w:rsid w:val="001B3304"/>
    <w:rsid w:val="001B3484"/>
    <w:rsid w:val="001B34A3"/>
    <w:rsid w:val="001B39AE"/>
    <w:rsid w:val="001B4BED"/>
    <w:rsid w:val="001B4F30"/>
    <w:rsid w:val="001B5023"/>
    <w:rsid w:val="001B5366"/>
    <w:rsid w:val="001B5A42"/>
    <w:rsid w:val="001B6332"/>
    <w:rsid w:val="001B6C78"/>
    <w:rsid w:val="001B759E"/>
    <w:rsid w:val="001B7815"/>
    <w:rsid w:val="001B7A3D"/>
    <w:rsid w:val="001B7A5B"/>
    <w:rsid w:val="001C072F"/>
    <w:rsid w:val="001C09FA"/>
    <w:rsid w:val="001C1694"/>
    <w:rsid w:val="001C18B8"/>
    <w:rsid w:val="001C205D"/>
    <w:rsid w:val="001C223C"/>
    <w:rsid w:val="001C23DA"/>
    <w:rsid w:val="001C2782"/>
    <w:rsid w:val="001C2F43"/>
    <w:rsid w:val="001C4CB5"/>
    <w:rsid w:val="001C5579"/>
    <w:rsid w:val="001C5BE6"/>
    <w:rsid w:val="001C5E0A"/>
    <w:rsid w:val="001C6114"/>
    <w:rsid w:val="001C61C3"/>
    <w:rsid w:val="001C61DB"/>
    <w:rsid w:val="001C70BE"/>
    <w:rsid w:val="001D0236"/>
    <w:rsid w:val="001D049E"/>
    <w:rsid w:val="001D0F50"/>
    <w:rsid w:val="001D12EB"/>
    <w:rsid w:val="001D14F6"/>
    <w:rsid w:val="001D1CD7"/>
    <w:rsid w:val="001D1E71"/>
    <w:rsid w:val="001D295C"/>
    <w:rsid w:val="001D2D73"/>
    <w:rsid w:val="001D2DD1"/>
    <w:rsid w:val="001D31AF"/>
    <w:rsid w:val="001D3E3A"/>
    <w:rsid w:val="001D43C1"/>
    <w:rsid w:val="001D43FB"/>
    <w:rsid w:val="001D5C69"/>
    <w:rsid w:val="001D60E2"/>
    <w:rsid w:val="001D62B8"/>
    <w:rsid w:val="001D6AF7"/>
    <w:rsid w:val="001D6C8B"/>
    <w:rsid w:val="001D794D"/>
    <w:rsid w:val="001D7AB1"/>
    <w:rsid w:val="001E02B1"/>
    <w:rsid w:val="001E0409"/>
    <w:rsid w:val="001E05D8"/>
    <w:rsid w:val="001E0E36"/>
    <w:rsid w:val="001E1029"/>
    <w:rsid w:val="001E11B2"/>
    <w:rsid w:val="001E1869"/>
    <w:rsid w:val="001E18FC"/>
    <w:rsid w:val="001E1957"/>
    <w:rsid w:val="001E22D2"/>
    <w:rsid w:val="001E2545"/>
    <w:rsid w:val="001E435C"/>
    <w:rsid w:val="001E4973"/>
    <w:rsid w:val="001E4993"/>
    <w:rsid w:val="001E4D0E"/>
    <w:rsid w:val="001E4D5D"/>
    <w:rsid w:val="001E5D52"/>
    <w:rsid w:val="001E6533"/>
    <w:rsid w:val="001E6E33"/>
    <w:rsid w:val="001E6EBA"/>
    <w:rsid w:val="001E71AC"/>
    <w:rsid w:val="001E7F86"/>
    <w:rsid w:val="001E7FCB"/>
    <w:rsid w:val="001F0002"/>
    <w:rsid w:val="001F05B5"/>
    <w:rsid w:val="001F0BF8"/>
    <w:rsid w:val="001F17FE"/>
    <w:rsid w:val="001F1B92"/>
    <w:rsid w:val="001F20FA"/>
    <w:rsid w:val="001F2621"/>
    <w:rsid w:val="001F35CB"/>
    <w:rsid w:val="001F40A4"/>
    <w:rsid w:val="001F4191"/>
    <w:rsid w:val="001F44C9"/>
    <w:rsid w:val="001F4652"/>
    <w:rsid w:val="001F4677"/>
    <w:rsid w:val="001F4693"/>
    <w:rsid w:val="001F4922"/>
    <w:rsid w:val="001F4FA4"/>
    <w:rsid w:val="001F5143"/>
    <w:rsid w:val="001F52A9"/>
    <w:rsid w:val="001F538B"/>
    <w:rsid w:val="001F53FC"/>
    <w:rsid w:val="001F57B3"/>
    <w:rsid w:val="001F5B44"/>
    <w:rsid w:val="001F61D9"/>
    <w:rsid w:val="001F6C71"/>
    <w:rsid w:val="001F7081"/>
    <w:rsid w:val="001F73FF"/>
    <w:rsid w:val="001F748E"/>
    <w:rsid w:val="001F75B1"/>
    <w:rsid w:val="001F7A6A"/>
    <w:rsid w:val="002001DA"/>
    <w:rsid w:val="00200CCF"/>
    <w:rsid w:val="0020108B"/>
    <w:rsid w:val="00201665"/>
    <w:rsid w:val="00201AE8"/>
    <w:rsid w:val="00201E56"/>
    <w:rsid w:val="00202C76"/>
    <w:rsid w:val="00202D97"/>
    <w:rsid w:val="00203DC8"/>
    <w:rsid w:val="00204701"/>
    <w:rsid w:val="00205220"/>
    <w:rsid w:val="00205C4C"/>
    <w:rsid w:val="00205F91"/>
    <w:rsid w:val="00206291"/>
    <w:rsid w:val="00206C57"/>
    <w:rsid w:val="00206F76"/>
    <w:rsid w:val="002075A6"/>
    <w:rsid w:val="00210CA2"/>
    <w:rsid w:val="00210CEC"/>
    <w:rsid w:val="002119C3"/>
    <w:rsid w:val="002125A7"/>
    <w:rsid w:val="002126AC"/>
    <w:rsid w:val="00212873"/>
    <w:rsid w:val="00212917"/>
    <w:rsid w:val="00212BAF"/>
    <w:rsid w:val="00212F62"/>
    <w:rsid w:val="002138BE"/>
    <w:rsid w:val="00213AC0"/>
    <w:rsid w:val="00213C3C"/>
    <w:rsid w:val="00213DA0"/>
    <w:rsid w:val="00214471"/>
    <w:rsid w:val="00215334"/>
    <w:rsid w:val="0021559D"/>
    <w:rsid w:val="0021569A"/>
    <w:rsid w:val="002157C7"/>
    <w:rsid w:val="00215F20"/>
    <w:rsid w:val="00215F6B"/>
    <w:rsid w:val="00216882"/>
    <w:rsid w:val="00217114"/>
    <w:rsid w:val="0021780B"/>
    <w:rsid w:val="00217849"/>
    <w:rsid w:val="00217A7C"/>
    <w:rsid w:val="00217AA5"/>
    <w:rsid w:val="00217B0F"/>
    <w:rsid w:val="00217B3D"/>
    <w:rsid w:val="00217B65"/>
    <w:rsid w:val="00217F25"/>
    <w:rsid w:val="00220A67"/>
    <w:rsid w:val="002212F7"/>
    <w:rsid w:val="002214CF"/>
    <w:rsid w:val="002216C2"/>
    <w:rsid w:val="00221C72"/>
    <w:rsid w:val="0022216A"/>
    <w:rsid w:val="002224DA"/>
    <w:rsid w:val="00222B8B"/>
    <w:rsid w:val="00222C15"/>
    <w:rsid w:val="00223347"/>
    <w:rsid w:val="0022370F"/>
    <w:rsid w:val="00223A28"/>
    <w:rsid w:val="00223C58"/>
    <w:rsid w:val="00224512"/>
    <w:rsid w:val="00224932"/>
    <w:rsid w:val="00224D6B"/>
    <w:rsid w:val="0022503A"/>
    <w:rsid w:val="00225209"/>
    <w:rsid w:val="00225A49"/>
    <w:rsid w:val="00225C96"/>
    <w:rsid w:val="00225CCD"/>
    <w:rsid w:val="002260E7"/>
    <w:rsid w:val="002265B3"/>
    <w:rsid w:val="002265C6"/>
    <w:rsid w:val="00226679"/>
    <w:rsid w:val="00226E7C"/>
    <w:rsid w:val="0022735C"/>
    <w:rsid w:val="00227543"/>
    <w:rsid w:val="00227583"/>
    <w:rsid w:val="00227E8D"/>
    <w:rsid w:val="002302C0"/>
    <w:rsid w:val="00231127"/>
    <w:rsid w:val="00232851"/>
    <w:rsid w:val="00234148"/>
    <w:rsid w:val="002341E6"/>
    <w:rsid w:val="002342DD"/>
    <w:rsid w:val="00234383"/>
    <w:rsid w:val="00234775"/>
    <w:rsid w:val="00234FFB"/>
    <w:rsid w:val="00235089"/>
    <w:rsid w:val="002354CD"/>
    <w:rsid w:val="00235A26"/>
    <w:rsid w:val="00235B64"/>
    <w:rsid w:val="00235BC9"/>
    <w:rsid w:val="00235C0E"/>
    <w:rsid w:val="00235C36"/>
    <w:rsid w:val="0023663A"/>
    <w:rsid w:val="00236764"/>
    <w:rsid w:val="00236765"/>
    <w:rsid w:val="00236B6D"/>
    <w:rsid w:val="00236EEF"/>
    <w:rsid w:val="00237056"/>
    <w:rsid w:val="002371CE"/>
    <w:rsid w:val="0023744E"/>
    <w:rsid w:val="00240B81"/>
    <w:rsid w:val="00241637"/>
    <w:rsid w:val="00241714"/>
    <w:rsid w:val="00241E05"/>
    <w:rsid w:val="00241E33"/>
    <w:rsid w:val="002426D7"/>
    <w:rsid w:val="002441D5"/>
    <w:rsid w:val="002443F2"/>
    <w:rsid w:val="00244FBD"/>
    <w:rsid w:val="002454F6"/>
    <w:rsid w:val="002458C3"/>
    <w:rsid w:val="00245A85"/>
    <w:rsid w:val="00245FA1"/>
    <w:rsid w:val="002466E3"/>
    <w:rsid w:val="00246CCF"/>
    <w:rsid w:val="00246ED0"/>
    <w:rsid w:val="00246F3E"/>
    <w:rsid w:val="002472BC"/>
    <w:rsid w:val="002475ED"/>
    <w:rsid w:val="00250553"/>
    <w:rsid w:val="00251241"/>
    <w:rsid w:val="0025146B"/>
    <w:rsid w:val="0025147F"/>
    <w:rsid w:val="002515C1"/>
    <w:rsid w:val="00251AE7"/>
    <w:rsid w:val="00252B85"/>
    <w:rsid w:val="00252D0A"/>
    <w:rsid w:val="0025302F"/>
    <w:rsid w:val="0025338E"/>
    <w:rsid w:val="002539F0"/>
    <w:rsid w:val="00253A6B"/>
    <w:rsid w:val="00253B9A"/>
    <w:rsid w:val="00253F2B"/>
    <w:rsid w:val="002541BC"/>
    <w:rsid w:val="0025485B"/>
    <w:rsid w:val="00255CB9"/>
    <w:rsid w:val="002565AF"/>
    <w:rsid w:val="0025682A"/>
    <w:rsid w:val="002570D6"/>
    <w:rsid w:val="002578C4"/>
    <w:rsid w:val="002579FA"/>
    <w:rsid w:val="00260725"/>
    <w:rsid w:val="00260B4D"/>
    <w:rsid w:val="00261307"/>
    <w:rsid w:val="002613D9"/>
    <w:rsid w:val="00261457"/>
    <w:rsid w:val="00261817"/>
    <w:rsid w:val="002618A7"/>
    <w:rsid w:val="0026249D"/>
    <w:rsid w:val="002625E6"/>
    <w:rsid w:val="00262D81"/>
    <w:rsid w:val="0026347D"/>
    <w:rsid w:val="002634B9"/>
    <w:rsid w:val="002635C2"/>
    <w:rsid w:val="00263C73"/>
    <w:rsid w:val="00263EF6"/>
    <w:rsid w:val="0026454F"/>
    <w:rsid w:val="00264CA4"/>
    <w:rsid w:val="002655E4"/>
    <w:rsid w:val="00265C5E"/>
    <w:rsid w:val="00266CF5"/>
    <w:rsid w:val="00266E98"/>
    <w:rsid w:val="00267381"/>
    <w:rsid w:val="002678B0"/>
    <w:rsid w:val="00270516"/>
    <w:rsid w:val="00270530"/>
    <w:rsid w:val="00270771"/>
    <w:rsid w:val="00271054"/>
    <w:rsid w:val="002711F8"/>
    <w:rsid w:val="00271A32"/>
    <w:rsid w:val="00271B0D"/>
    <w:rsid w:val="00271E8B"/>
    <w:rsid w:val="00272B5B"/>
    <w:rsid w:val="00272D67"/>
    <w:rsid w:val="0027387D"/>
    <w:rsid w:val="00273A84"/>
    <w:rsid w:val="00273B39"/>
    <w:rsid w:val="00273C25"/>
    <w:rsid w:val="00274867"/>
    <w:rsid w:val="00274BA2"/>
    <w:rsid w:val="00275681"/>
    <w:rsid w:val="00276328"/>
    <w:rsid w:val="002763B5"/>
    <w:rsid w:val="00276789"/>
    <w:rsid w:val="00276AD0"/>
    <w:rsid w:val="00276CDC"/>
    <w:rsid w:val="00277142"/>
    <w:rsid w:val="00277388"/>
    <w:rsid w:val="00277740"/>
    <w:rsid w:val="00277E20"/>
    <w:rsid w:val="00277E8D"/>
    <w:rsid w:val="002808ED"/>
    <w:rsid w:val="00280B09"/>
    <w:rsid w:val="00281385"/>
    <w:rsid w:val="00281664"/>
    <w:rsid w:val="00281860"/>
    <w:rsid w:val="00281EA5"/>
    <w:rsid w:val="00282016"/>
    <w:rsid w:val="00282457"/>
    <w:rsid w:val="00282496"/>
    <w:rsid w:val="0028290F"/>
    <w:rsid w:val="00282A45"/>
    <w:rsid w:val="00282BDB"/>
    <w:rsid w:val="00282D96"/>
    <w:rsid w:val="002832FE"/>
    <w:rsid w:val="00284B0E"/>
    <w:rsid w:val="00284EF2"/>
    <w:rsid w:val="002850A1"/>
    <w:rsid w:val="0028514A"/>
    <w:rsid w:val="00285585"/>
    <w:rsid w:val="00285758"/>
    <w:rsid w:val="00286716"/>
    <w:rsid w:val="00286C73"/>
    <w:rsid w:val="00286DC5"/>
    <w:rsid w:val="00287687"/>
    <w:rsid w:val="00287FD4"/>
    <w:rsid w:val="002909B5"/>
    <w:rsid w:val="00290BB7"/>
    <w:rsid w:val="0029162D"/>
    <w:rsid w:val="002924BF"/>
    <w:rsid w:val="00292AAB"/>
    <w:rsid w:val="00292CCA"/>
    <w:rsid w:val="0029304A"/>
    <w:rsid w:val="002931C4"/>
    <w:rsid w:val="002933AB"/>
    <w:rsid w:val="00293A92"/>
    <w:rsid w:val="002942DD"/>
    <w:rsid w:val="002946CB"/>
    <w:rsid w:val="00294727"/>
    <w:rsid w:val="00294A77"/>
    <w:rsid w:val="0029513F"/>
    <w:rsid w:val="002960DD"/>
    <w:rsid w:val="002962B6"/>
    <w:rsid w:val="002964FE"/>
    <w:rsid w:val="00296CBA"/>
    <w:rsid w:val="00296F01"/>
    <w:rsid w:val="002970A1"/>
    <w:rsid w:val="00297B27"/>
    <w:rsid w:val="00297E7C"/>
    <w:rsid w:val="002A0756"/>
    <w:rsid w:val="002A0B06"/>
    <w:rsid w:val="002A1A30"/>
    <w:rsid w:val="002A1FB7"/>
    <w:rsid w:val="002A23A6"/>
    <w:rsid w:val="002A264A"/>
    <w:rsid w:val="002A2A3B"/>
    <w:rsid w:val="002A3865"/>
    <w:rsid w:val="002A38BB"/>
    <w:rsid w:val="002A3B65"/>
    <w:rsid w:val="002A4097"/>
    <w:rsid w:val="002A55CC"/>
    <w:rsid w:val="002A5CD9"/>
    <w:rsid w:val="002A5D04"/>
    <w:rsid w:val="002A5E80"/>
    <w:rsid w:val="002A5F87"/>
    <w:rsid w:val="002A61B5"/>
    <w:rsid w:val="002A697D"/>
    <w:rsid w:val="002A6ABE"/>
    <w:rsid w:val="002A7014"/>
    <w:rsid w:val="002A7206"/>
    <w:rsid w:val="002A7528"/>
    <w:rsid w:val="002B00AE"/>
    <w:rsid w:val="002B013C"/>
    <w:rsid w:val="002B0263"/>
    <w:rsid w:val="002B0A59"/>
    <w:rsid w:val="002B101E"/>
    <w:rsid w:val="002B1EEA"/>
    <w:rsid w:val="002B2192"/>
    <w:rsid w:val="002B250F"/>
    <w:rsid w:val="002B25D9"/>
    <w:rsid w:val="002B2689"/>
    <w:rsid w:val="002B2DD3"/>
    <w:rsid w:val="002B2E41"/>
    <w:rsid w:val="002B306B"/>
    <w:rsid w:val="002B35B3"/>
    <w:rsid w:val="002B3B3C"/>
    <w:rsid w:val="002B3F83"/>
    <w:rsid w:val="002B4307"/>
    <w:rsid w:val="002B48AB"/>
    <w:rsid w:val="002B4991"/>
    <w:rsid w:val="002B4B96"/>
    <w:rsid w:val="002B5206"/>
    <w:rsid w:val="002B5642"/>
    <w:rsid w:val="002B5E79"/>
    <w:rsid w:val="002B604E"/>
    <w:rsid w:val="002B640C"/>
    <w:rsid w:val="002B701B"/>
    <w:rsid w:val="002B716B"/>
    <w:rsid w:val="002B7BB8"/>
    <w:rsid w:val="002C01FE"/>
    <w:rsid w:val="002C042A"/>
    <w:rsid w:val="002C124A"/>
    <w:rsid w:val="002C13A0"/>
    <w:rsid w:val="002C14A9"/>
    <w:rsid w:val="002C1754"/>
    <w:rsid w:val="002C17EA"/>
    <w:rsid w:val="002C248B"/>
    <w:rsid w:val="002C2750"/>
    <w:rsid w:val="002C285C"/>
    <w:rsid w:val="002C2E18"/>
    <w:rsid w:val="002C31F4"/>
    <w:rsid w:val="002C349F"/>
    <w:rsid w:val="002C3708"/>
    <w:rsid w:val="002C38E0"/>
    <w:rsid w:val="002C3B89"/>
    <w:rsid w:val="002C3D49"/>
    <w:rsid w:val="002C544B"/>
    <w:rsid w:val="002C5A21"/>
    <w:rsid w:val="002C61AE"/>
    <w:rsid w:val="002C7175"/>
    <w:rsid w:val="002C75D9"/>
    <w:rsid w:val="002C75F2"/>
    <w:rsid w:val="002D0678"/>
    <w:rsid w:val="002D14FF"/>
    <w:rsid w:val="002D178E"/>
    <w:rsid w:val="002D1798"/>
    <w:rsid w:val="002D1D0F"/>
    <w:rsid w:val="002D27A3"/>
    <w:rsid w:val="002D2946"/>
    <w:rsid w:val="002D3251"/>
    <w:rsid w:val="002D33BD"/>
    <w:rsid w:val="002D3842"/>
    <w:rsid w:val="002D4BD5"/>
    <w:rsid w:val="002D516B"/>
    <w:rsid w:val="002D5222"/>
    <w:rsid w:val="002D5D2A"/>
    <w:rsid w:val="002D6250"/>
    <w:rsid w:val="002D64A8"/>
    <w:rsid w:val="002D6AB3"/>
    <w:rsid w:val="002D6D31"/>
    <w:rsid w:val="002D779B"/>
    <w:rsid w:val="002E0481"/>
    <w:rsid w:val="002E0B56"/>
    <w:rsid w:val="002E0C02"/>
    <w:rsid w:val="002E1704"/>
    <w:rsid w:val="002E26AC"/>
    <w:rsid w:val="002E2B77"/>
    <w:rsid w:val="002E2CD5"/>
    <w:rsid w:val="002E3164"/>
    <w:rsid w:val="002E36F2"/>
    <w:rsid w:val="002E3FE5"/>
    <w:rsid w:val="002E44FD"/>
    <w:rsid w:val="002E4C6A"/>
    <w:rsid w:val="002E552D"/>
    <w:rsid w:val="002E567F"/>
    <w:rsid w:val="002E5748"/>
    <w:rsid w:val="002E6005"/>
    <w:rsid w:val="002E6F48"/>
    <w:rsid w:val="002E71C9"/>
    <w:rsid w:val="002E73AB"/>
    <w:rsid w:val="002E756E"/>
    <w:rsid w:val="002E78EE"/>
    <w:rsid w:val="002E7ADF"/>
    <w:rsid w:val="002F0007"/>
    <w:rsid w:val="002F0B12"/>
    <w:rsid w:val="002F0D40"/>
    <w:rsid w:val="002F123F"/>
    <w:rsid w:val="002F16A6"/>
    <w:rsid w:val="002F2709"/>
    <w:rsid w:val="002F294D"/>
    <w:rsid w:val="002F3400"/>
    <w:rsid w:val="002F40D5"/>
    <w:rsid w:val="002F410B"/>
    <w:rsid w:val="002F4420"/>
    <w:rsid w:val="002F4883"/>
    <w:rsid w:val="002F499A"/>
    <w:rsid w:val="002F4E2F"/>
    <w:rsid w:val="002F50E5"/>
    <w:rsid w:val="002F525D"/>
    <w:rsid w:val="002F53B3"/>
    <w:rsid w:val="002F64D0"/>
    <w:rsid w:val="002F6D8E"/>
    <w:rsid w:val="002F70CD"/>
    <w:rsid w:val="002F75F9"/>
    <w:rsid w:val="003005CB"/>
    <w:rsid w:val="00300F47"/>
    <w:rsid w:val="00301333"/>
    <w:rsid w:val="00301C1C"/>
    <w:rsid w:val="00301E3D"/>
    <w:rsid w:val="00303797"/>
    <w:rsid w:val="00303CAC"/>
    <w:rsid w:val="0030453E"/>
    <w:rsid w:val="0030491A"/>
    <w:rsid w:val="00304AB2"/>
    <w:rsid w:val="00304D10"/>
    <w:rsid w:val="00305B32"/>
    <w:rsid w:val="00305B7F"/>
    <w:rsid w:val="00305D56"/>
    <w:rsid w:val="00306372"/>
    <w:rsid w:val="00306696"/>
    <w:rsid w:val="003067CE"/>
    <w:rsid w:val="00307165"/>
    <w:rsid w:val="00307ACC"/>
    <w:rsid w:val="003100B5"/>
    <w:rsid w:val="00310707"/>
    <w:rsid w:val="003109CC"/>
    <w:rsid w:val="00311237"/>
    <w:rsid w:val="0031221C"/>
    <w:rsid w:val="00312C27"/>
    <w:rsid w:val="00313140"/>
    <w:rsid w:val="00313E24"/>
    <w:rsid w:val="0031402F"/>
    <w:rsid w:val="00314D51"/>
    <w:rsid w:val="00314FE8"/>
    <w:rsid w:val="003156C7"/>
    <w:rsid w:val="00315990"/>
    <w:rsid w:val="00315B6E"/>
    <w:rsid w:val="003160BE"/>
    <w:rsid w:val="00316C22"/>
    <w:rsid w:val="00316F00"/>
    <w:rsid w:val="003171FE"/>
    <w:rsid w:val="003173E5"/>
    <w:rsid w:val="003176BA"/>
    <w:rsid w:val="00320D24"/>
    <w:rsid w:val="00320DD2"/>
    <w:rsid w:val="00321248"/>
    <w:rsid w:val="0032213F"/>
    <w:rsid w:val="00322B18"/>
    <w:rsid w:val="00322DE9"/>
    <w:rsid w:val="00323076"/>
    <w:rsid w:val="00323C21"/>
    <w:rsid w:val="00323E19"/>
    <w:rsid w:val="00323FCE"/>
    <w:rsid w:val="0032407B"/>
    <w:rsid w:val="00324774"/>
    <w:rsid w:val="003247A5"/>
    <w:rsid w:val="00324AF2"/>
    <w:rsid w:val="00324D59"/>
    <w:rsid w:val="00325073"/>
    <w:rsid w:val="0032569E"/>
    <w:rsid w:val="00325A1F"/>
    <w:rsid w:val="00325C38"/>
    <w:rsid w:val="00325EA8"/>
    <w:rsid w:val="00326FBF"/>
    <w:rsid w:val="0032707B"/>
    <w:rsid w:val="003271FA"/>
    <w:rsid w:val="003279FE"/>
    <w:rsid w:val="00327D80"/>
    <w:rsid w:val="00327ECC"/>
    <w:rsid w:val="00330193"/>
    <w:rsid w:val="003307C2"/>
    <w:rsid w:val="00330A37"/>
    <w:rsid w:val="00330D70"/>
    <w:rsid w:val="00331A8F"/>
    <w:rsid w:val="00331B4E"/>
    <w:rsid w:val="00332023"/>
    <w:rsid w:val="00332067"/>
    <w:rsid w:val="00332638"/>
    <w:rsid w:val="00332CA5"/>
    <w:rsid w:val="00332D3D"/>
    <w:rsid w:val="00333F84"/>
    <w:rsid w:val="00333FAB"/>
    <w:rsid w:val="0033409A"/>
    <w:rsid w:val="0033441B"/>
    <w:rsid w:val="00334AA9"/>
    <w:rsid w:val="00334F3D"/>
    <w:rsid w:val="00334F6E"/>
    <w:rsid w:val="003360ED"/>
    <w:rsid w:val="003362A9"/>
    <w:rsid w:val="003370CE"/>
    <w:rsid w:val="00337DC2"/>
    <w:rsid w:val="003404B3"/>
    <w:rsid w:val="003414C6"/>
    <w:rsid w:val="0034154C"/>
    <w:rsid w:val="00342086"/>
    <w:rsid w:val="003422E6"/>
    <w:rsid w:val="00342C5C"/>
    <w:rsid w:val="003431A1"/>
    <w:rsid w:val="00343396"/>
    <w:rsid w:val="0034347E"/>
    <w:rsid w:val="003436D3"/>
    <w:rsid w:val="00343C06"/>
    <w:rsid w:val="00343C90"/>
    <w:rsid w:val="00344D60"/>
    <w:rsid w:val="00345828"/>
    <w:rsid w:val="00345D4D"/>
    <w:rsid w:val="00345E32"/>
    <w:rsid w:val="00346175"/>
    <w:rsid w:val="00346331"/>
    <w:rsid w:val="00346578"/>
    <w:rsid w:val="0034674E"/>
    <w:rsid w:val="00346C93"/>
    <w:rsid w:val="00346F7C"/>
    <w:rsid w:val="00347664"/>
    <w:rsid w:val="003500F4"/>
    <w:rsid w:val="00350AFF"/>
    <w:rsid w:val="003513C7"/>
    <w:rsid w:val="00351626"/>
    <w:rsid w:val="00351A9A"/>
    <w:rsid w:val="00351E3F"/>
    <w:rsid w:val="00352571"/>
    <w:rsid w:val="00352C6D"/>
    <w:rsid w:val="003534FB"/>
    <w:rsid w:val="00353BDC"/>
    <w:rsid w:val="00353F3A"/>
    <w:rsid w:val="003546FB"/>
    <w:rsid w:val="00355653"/>
    <w:rsid w:val="00355BD3"/>
    <w:rsid w:val="00355DC1"/>
    <w:rsid w:val="00356249"/>
    <w:rsid w:val="003569CE"/>
    <w:rsid w:val="00356B1C"/>
    <w:rsid w:val="0036033C"/>
    <w:rsid w:val="003604BB"/>
    <w:rsid w:val="003604C4"/>
    <w:rsid w:val="003607CE"/>
    <w:rsid w:val="00360BD1"/>
    <w:rsid w:val="0036130B"/>
    <w:rsid w:val="003617ED"/>
    <w:rsid w:val="00361B55"/>
    <w:rsid w:val="00361B7E"/>
    <w:rsid w:val="00361FD3"/>
    <w:rsid w:val="00362624"/>
    <w:rsid w:val="00362D10"/>
    <w:rsid w:val="003638D4"/>
    <w:rsid w:val="00363A7C"/>
    <w:rsid w:val="00363CBD"/>
    <w:rsid w:val="00364856"/>
    <w:rsid w:val="00364B82"/>
    <w:rsid w:val="00364F7D"/>
    <w:rsid w:val="00366866"/>
    <w:rsid w:val="00366E31"/>
    <w:rsid w:val="00367029"/>
    <w:rsid w:val="003671A5"/>
    <w:rsid w:val="00367555"/>
    <w:rsid w:val="0037081C"/>
    <w:rsid w:val="00370DB2"/>
    <w:rsid w:val="0037174B"/>
    <w:rsid w:val="00371763"/>
    <w:rsid w:val="00372406"/>
    <w:rsid w:val="003727B5"/>
    <w:rsid w:val="00372AD5"/>
    <w:rsid w:val="00372B32"/>
    <w:rsid w:val="003735A8"/>
    <w:rsid w:val="003735DF"/>
    <w:rsid w:val="0037410E"/>
    <w:rsid w:val="00374866"/>
    <w:rsid w:val="00374943"/>
    <w:rsid w:val="003752CC"/>
    <w:rsid w:val="0037544F"/>
    <w:rsid w:val="0037552B"/>
    <w:rsid w:val="00375619"/>
    <w:rsid w:val="0037618D"/>
    <w:rsid w:val="00376564"/>
    <w:rsid w:val="0037658D"/>
    <w:rsid w:val="00377139"/>
    <w:rsid w:val="0037748B"/>
    <w:rsid w:val="00377C0E"/>
    <w:rsid w:val="00380A02"/>
    <w:rsid w:val="0038141B"/>
    <w:rsid w:val="00381882"/>
    <w:rsid w:val="003819B8"/>
    <w:rsid w:val="00381E5C"/>
    <w:rsid w:val="00382078"/>
    <w:rsid w:val="00382314"/>
    <w:rsid w:val="003825EA"/>
    <w:rsid w:val="00383295"/>
    <w:rsid w:val="00384C1B"/>
    <w:rsid w:val="003850FD"/>
    <w:rsid w:val="0038511E"/>
    <w:rsid w:val="00386089"/>
    <w:rsid w:val="003876BF"/>
    <w:rsid w:val="00387AA1"/>
    <w:rsid w:val="00387D96"/>
    <w:rsid w:val="0039027C"/>
    <w:rsid w:val="00390634"/>
    <w:rsid w:val="003909C9"/>
    <w:rsid w:val="00390A6C"/>
    <w:rsid w:val="003926BF"/>
    <w:rsid w:val="00393014"/>
    <w:rsid w:val="00393673"/>
    <w:rsid w:val="003939B2"/>
    <w:rsid w:val="00393CE5"/>
    <w:rsid w:val="00393F4D"/>
    <w:rsid w:val="00394017"/>
    <w:rsid w:val="00394ABE"/>
    <w:rsid w:val="00395000"/>
    <w:rsid w:val="00395B1F"/>
    <w:rsid w:val="00395B33"/>
    <w:rsid w:val="00395F40"/>
    <w:rsid w:val="00395F70"/>
    <w:rsid w:val="0039606F"/>
    <w:rsid w:val="00397155"/>
    <w:rsid w:val="00397CFF"/>
    <w:rsid w:val="003A063B"/>
    <w:rsid w:val="003A07A7"/>
    <w:rsid w:val="003A0C00"/>
    <w:rsid w:val="003A1368"/>
    <w:rsid w:val="003A1570"/>
    <w:rsid w:val="003A1660"/>
    <w:rsid w:val="003A176D"/>
    <w:rsid w:val="003A1FC5"/>
    <w:rsid w:val="003A2157"/>
    <w:rsid w:val="003A25F8"/>
    <w:rsid w:val="003A3234"/>
    <w:rsid w:val="003A39D5"/>
    <w:rsid w:val="003A3A72"/>
    <w:rsid w:val="003A4322"/>
    <w:rsid w:val="003A4758"/>
    <w:rsid w:val="003A502B"/>
    <w:rsid w:val="003A60FC"/>
    <w:rsid w:val="003A614D"/>
    <w:rsid w:val="003A616E"/>
    <w:rsid w:val="003A658E"/>
    <w:rsid w:val="003A6ABA"/>
    <w:rsid w:val="003A7120"/>
    <w:rsid w:val="003A7F76"/>
    <w:rsid w:val="003B0211"/>
    <w:rsid w:val="003B0592"/>
    <w:rsid w:val="003B097E"/>
    <w:rsid w:val="003B15C3"/>
    <w:rsid w:val="003B1AD9"/>
    <w:rsid w:val="003B1C3B"/>
    <w:rsid w:val="003B2494"/>
    <w:rsid w:val="003B29FA"/>
    <w:rsid w:val="003B2CD1"/>
    <w:rsid w:val="003B3703"/>
    <w:rsid w:val="003B3A87"/>
    <w:rsid w:val="003B4E2B"/>
    <w:rsid w:val="003B502F"/>
    <w:rsid w:val="003B5319"/>
    <w:rsid w:val="003B590C"/>
    <w:rsid w:val="003B5E32"/>
    <w:rsid w:val="003B655E"/>
    <w:rsid w:val="003B6C7E"/>
    <w:rsid w:val="003C0D5C"/>
    <w:rsid w:val="003C0EFE"/>
    <w:rsid w:val="003C0FB6"/>
    <w:rsid w:val="003C12B6"/>
    <w:rsid w:val="003C14F3"/>
    <w:rsid w:val="003C1AA5"/>
    <w:rsid w:val="003C232B"/>
    <w:rsid w:val="003C248F"/>
    <w:rsid w:val="003C2572"/>
    <w:rsid w:val="003C2807"/>
    <w:rsid w:val="003C283F"/>
    <w:rsid w:val="003C2A9E"/>
    <w:rsid w:val="003C2B06"/>
    <w:rsid w:val="003C2D92"/>
    <w:rsid w:val="003C300F"/>
    <w:rsid w:val="003C3482"/>
    <w:rsid w:val="003C3E6A"/>
    <w:rsid w:val="003C3F61"/>
    <w:rsid w:val="003C3F68"/>
    <w:rsid w:val="003C3FD4"/>
    <w:rsid w:val="003C42D2"/>
    <w:rsid w:val="003C48BC"/>
    <w:rsid w:val="003C4F18"/>
    <w:rsid w:val="003C56C6"/>
    <w:rsid w:val="003C5DF0"/>
    <w:rsid w:val="003C6479"/>
    <w:rsid w:val="003C69D2"/>
    <w:rsid w:val="003C6BA7"/>
    <w:rsid w:val="003C6D86"/>
    <w:rsid w:val="003C6FE3"/>
    <w:rsid w:val="003D0315"/>
    <w:rsid w:val="003D03EF"/>
    <w:rsid w:val="003D10BE"/>
    <w:rsid w:val="003D152B"/>
    <w:rsid w:val="003D169C"/>
    <w:rsid w:val="003D1948"/>
    <w:rsid w:val="003D1B76"/>
    <w:rsid w:val="003D1ED6"/>
    <w:rsid w:val="003D222F"/>
    <w:rsid w:val="003D246D"/>
    <w:rsid w:val="003D2A7F"/>
    <w:rsid w:val="003D2DC5"/>
    <w:rsid w:val="003D2E93"/>
    <w:rsid w:val="003D3B1B"/>
    <w:rsid w:val="003D47E4"/>
    <w:rsid w:val="003D4E17"/>
    <w:rsid w:val="003D5136"/>
    <w:rsid w:val="003D60AE"/>
    <w:rsid w:val="003D6452"/>
    <w:rsid w:val="003D693B"/>
    <w:rsid w:val="003D6FBF"/>
    <w:rsid w:val="003D7089"/>
    <w:rsid w:val="003D7857"/>
    <w:rsid w:val="003D7A95"/>
    <w:rsid w:val="003D7B80"/>
    <w:rsid w:val="003E006B"/>
    <w:rsid w:val="003E026D"/>
    <w:rsid w:val="003E0B8B"/>
    <w:rsid w:val="003E0C66"/>
    <w:rsid w:val="003E0E5B"/>
    <w:rsid w:val="003E16B6"/>
    <w:rsid w:val="003E2222"/>
    <w:rsid w:val="003E27B7"/>
    <w:rsid w:val="003E2837"/>
    <w:rsid w:val="003E2EA0"/>
    <w:rsid w:val="003E49FD"/>
    <w:rsid w:val="003E4B3B"/>
    <w:rsid w:val="003E501D"/>
    <w:rsid w:val="003E5515"/>
    <w:rsid w:val="003E59E2"/>
    <w:rsid w:val="003E5EF8"/>
    <w:rsid w:val="003E6233"/>
    <w:rsid w:val="003E684C"/>
    <w:rsid w:val="003E685E"/>
    <w:rsid w:val="003E68A9"/>
    <w:rsid w:val="003E698F"/>
    <w:rsid w:val="003E6B89"/>
    <w:rsid w:val="003E70FC"/>
    <w:rsid w:val="003E75F0"/>
    <w:rsid w:val="003E78CB"/>
    <w:rsid w:val="003E79CE"/>
    <w:rsid w:val="003E7DF5"/>
    <w:rsid w:val="003F029A"/>
    <w:rsid w:val="003F065F"/>
    <w:rsid w:val="003F0D7B"/>
    <w:rsid w:val="003F0F17"/>
    <w:rsid w:val="003F1744"/>
    <w:rsid w:val="003F1929"/>
    <w:rsid w:val="003F226F"/>
    <w:rsid w:val="003F2333"/>
    <w:rsid w:val="003F26B9"/>
    <w:rsid w:val="003F2944"/>
    <w:rsid w:val="003F2E39"/>
    <w:rsid w:val="003F33E1"/>
    <w:rsid w:val="003F356D"/>
    <w:rsid w:val="003F357B"/>
    <w:rsid w:val="003F3AAF"/>
    <w:rsid w:val="003F3BEA"/>
    <w:rsid w:val="003F3E66"/>
    <w:rsid w:val="003F40A9"/>
    <w:rsid w:val="003F4543"/>
    <w:rsid w:val="003F4BD2"/>
    <w:rsid w:val="003F4EB2"/>
    <w:rsid w:val="003F5132"/>
    <w:rsid w:val="003F54D5"/>
    <w:rsid w:val="003F5D59"/>
    <w:rsid w:val="003F5FD6"/>
    <w:rsid w:val="003F6115"/>
    <w:rsid w:val="003F6BA5"/>
    <w:rsid w:val="003F6F13"/>
    <w:rsid w:val="003F7746"/>
    <w:rsid w:val="003F77DF"/>
    <w:rsid w:val="003F7F4E"/>
    <w:rsid w:val="00400C81"/>
    <w:rsid w:val="00400E73"/>
    <w:rsid w:val="0040160C"/>
    <w:rsid w:val="004017D9"/>
    <w:rsid w:val="00401C5A"/>
    <w:rsid w:val="00402161"/>
    <w:rsid w:val="0040218B"/>
    <w:rsid w:val="00402F3C"/>
    <w:rsid w:val="00402F64"/>
    <w:rsid w:val="0040362A"/>
    <w:rsid w:val="00403D5E"/>
    <w:rsid w:val="00403F3C"/>
    <w:rsid w:val="00404187"/>
    <w:rsid w:val="0040447E"/>
    <w:rsid w:val="00405862"/>
    <w:rsid w:val="00405AA7"/>
    <w:rsid w:val="00405D00"/>
    <w:rsid w:val="0040627F"/>
    <w:rsid w:val="00406D1E"/>
    <w:rsid w:val="00406D5D"/>
    <w:rsid w:val="00407518"/>
    <w:rsid w:val="004078D1"/>
    <w:rsid w:val="00407936"/>
    <w:rsid w:val="00407D42"/>
    <w:rsid w:val="0041044D"/>
    <w:rsid w:val="0041072B"/>
    <w:rsid w:val="004108EA"/>
    <w:rsid w:val="00410E4D"/>
    <w:rsid w:val="004116E0"/>
    <w:rsid w:val="00411A6E"/>
    <w:rsid w:val="00411C9C"/>
    <w:rsid w:val="00411DAD"/>
    <w:rsid w:val="0041279D"/>
    <w:rsid w:val="00412877"/>
    <w:rsid w:val="00412953"/>
    <w:rsid w:val="00413B7D"/>
    <w:rsid w:val="00413DEC"/>
    <w:rsid w:val="00413FF0"/>
    <w:rsid w:val="00414A3D"/>
    <w:rsid w:val="00414BD0"/>
    <w:rsid w:val="00414E00"/>
    <w:rsid w:val="004150D0"/>
    <w:rsid w:val="00415D29"/>
    <w:rsid w:val="00415D6A"/>
    <w:rsid w:val="00415DD6"/>
    <w:rsid w:val="00415FE5"/>
    <w:rsid w:val="004165F5"/>
    <w:rsid w:val="0041673C"/>
    <w:rsid w:val="004167DE"/>
    <w:rsid w:val="00416C5C"/>
    <w:rsid w:val="00417081"/>
    <w:rsid w:val="004178CD"/>
    <w:rsid w:val="00417C71"/>
    <w:rsid w:val="0042000B"/>
    <w:rsid w:val="00420505"/>
    <w:rsid w:val="00421114"/>
    <w:rsid w:val="00421C39"/>
    <w:rsid w:val="004220E0"/>
    <w:rsid w:val="00422584"/>
    <w:rsid w:val="00422E73"/>
    <w:rsid w:val="0042415F"/>
    <w:rsid w:val="0042417B"/>
    <w:rsid w:val="0042456E"/>
    <w:rsid w:val="00424B36"/>
    <w:rsid w:val="00424F0B"/>
    <w:rsid w:val="00424F1E"/>
    <w:rsid w:val="00425602"/>
    <w:rsid w:val="00425C91"/>
    <w:rsid w:val="00425F89"/>
    <w:rsid w:val="0042685C"/>
    <w:rsid w:val="004268B0"/>
    <w:rsid w:val="00426F9E"/>
    <w:rsid w:val="0042773F"/>
    <w:rsid w:val="004277DB"/>
    <w:rsid w:val="00427F4E"/>
    <w:rsid w:val="00430147"/>
    <w:rsid w:val="004305DF"/>
    <w:rsid w:val="00430620"/>
    <w:rsid w:val="004307BE"/>
    <w:rsid w:val="00430C46"/>
    <w:rsid w:val="0043114A"/>
    <w:rsid w:val="00431B3B"/>
    <w:rsid w:val="00431BF1"/>
    <w:rsid w:val="00432342"/>
    <w:rsid w:val="004324B2"/>
    <w:rsid w:val="00432CFA"/>
    <w:rsid w:val="00432E87"/>
    <w:rsid w:val="004330DB"/>
    <w:rsid w:val="004330F8"/>
    <w:rsid w:val="00433146"/>
    <w:rsid w:val="004338D8"/>
    <w:rsid w:val="00433C7B"/>
    <w:rsid w:val="00433CD4"/>
    <w:rsid w:val="00434B67"/>
    <w:rsid w:val="00434BFE"/>
    <w:rsid w:val="00435369"/>
    <w:rsid w:val="0043557B"/>
    <w:rsid w:val="004358C9"/>
    <w:rsid w:val="00435AD8"/>
    <w:rsid w:val="00435D98"/>
    <w:rsid w:val="0043624F"/>
    <w:rsid w:val="00436781"/>
    <w:rsid w:val="00436844"/>
    <w:rsid w:val="00436A2F"/>
    <w:rsid w:val="00437171"/>
    <w:rsid w:val="00437816"/>
    <w:rsid w:val="00437F5F"/>
    <w:rsid w:val="0044099F"/>
    <w:rsid w:val="00440AB8"/>
    <w:rsid w:val="00440B69"/>
    <w:rsid w:val="00440C81"/>
    <w:rsid w:val="0044159B"/>
    <w:rsid w:val="004417A7"/>
    <w:rsid w:val="004421B7"/>
    <w:rsid w:val="004422F9"/>
    <w:rsid w:val="00442E41"/>
    <w:rsid w:val="00443067"/>
    <w:rsid w:val="0044334E"/>
    <w:rsid w:val="00443376"/>
    <w:rsid w:val="004433D3"/>
    <w:rsid w:val="004434BA"/>
    <w:rsid w:val="00443937"/>
    <w:rsid w:val="004441D2"/>
    <w:rsid w:val="00444BCF"/>
    <w:rsid w:val="004454BF"/>
    <w:rsid w:val="004463F7"/>
    <w:rsid w:val="00446B60"/>
    <w:rsid w:val="004475D2"/>
    <w:rsid w:val="004476F1"/>
    <w:rsid w:val="0044799C"/>
    <w:rsid w:val="00447A28"/>
    <w:rsid w:val="00447AD0"/>
    <w:rsid w:val="00447C0A"/>
    <w:rsid w:val="0045002B"/>
    <w:rsid w:val="004502FC"/>
    <w:rsid w:val="00450516"/>
    <w:rsid w:val="004505B0"/>
    <w:rsid w:val="004505FF"/>
    <w:rsid w:val="00450B13"/>
    <w:rsid w:val="00450C75"/>
    <w:rsid w:val="00451064"/>
    <w:rsid w:val="0045137A"/>
    <w:rsid w:val="00451AF6"/>
    <w:rsid w:val="0045223F"/>
    <w:rsid w:val="00452933"/>
    <w:rsid w:val="00452A11"/>
    <w:rsid w:val="00452B2F"/>
    <w:rsid w:val="004531DC"/>
    <w:rsid w:val="004538EC"/>
    <w:rsid w:val="004547E7"/>
    <w:rsid w:val="004550B1"/>
    <w:rsid w:val="004551B3"/>
    <w:rsid w:val="004553BC"/>
    <w:rsid w:val="00455612"/>
    <w:rsid w:val="00455AEF"/>
    <w:rsid w:val="00455B83"/>
    <w:rsid w:val="00456B1A"/>
    <w:rsid w:val="00456BA0"/>
    <w:rsid w:val="00456BA5"/>
    <w:rsid w:val="00456E33"/>
    <w:rsid w:val="00457106"/>
    <w:rsid w:val="00457684"/>
    <w:rsid w:val="00457DEF"/>
    <w:rsid w:val="0046083C"/>
    <w:rsid w:val="00460867"/>
    <w:rsid w:val="00460CE4"/>
    <w:rsid w:val="00461099"/>
    <w:rsid w:val="00461C4C"/>
    <w:rsid w:val="00462198"/>
    <w:rsid w:val="00462F27"/>
    <w:rsid w:val="004639CC"/>
    <w:rsid w:val="00463EE5"/>
    <w:rsid w:val="004649C7"/>
    <w:rsid w:val="00464F17"/>
    <w:rsid w:val="00465B2D"/>
    <w:rsid w:val="00465DAA"/>
    <w:rsid w:val="00466272"/>
    <w:rsid w:val="004667B6"/>
    <w:rsid w:val="004668A2"/>
    <w:rsid w:val="00466A82"/>
    <w:rsid w:val="0046706C"/>
    <w:rsid w:val="00467514"/>
    <w:rsid w:val="0047075F"/>
    <w:rsid w:val="004709F2"/>
    <w:rsid w:val="00470BB0"/>
    <w:rsid w:val="00470F6E"/>
    <w:rsid w:val="00470FF0"/>
    <w:rsid w:val="00471685"/>
    <w:rsid w:val="00472532"/>
    <w:rsid w:val="004728BD"/>
    <w:rsid w:val="00472B78"/>
    <w:rsid w:val="004730CC"/>
    <w:rsid w:val="00473176"/>
    <w:rsid w:val="004736D9"/>
    <w:rsid w:val="00474A49"/>
    <w:rsid w:val="00475378"/>
    <w:rsid w:val="004753FC"/>
    <w:rsid w:val="00475496"/>
    <w:rsid w:val="004765BF"/>
    <w:rsid w:val="00476772"/>
    <w:rsid w:val="00476AAB"/>
    <w:rsid w:val="00477077"/>
    <w:rsid w:val="0047755D"/>
    <w:rsid w:val="0047758B"/>
    <w:rsid w:val="00477D5D"/>
    <w:rsid w:val="00477D83"/>
    <w:rsid w:val="00477DC7"/>
    <w:rsid w:val="00480021"/>
    <w:rsid w:val="004800A7"/>
    <w:rsid w:val="004801BD"/>
    <w:rsid w:val="00481B27"/>
    <w:rsid w:val="0048237A"/>
    <w:rsid w:val="0048256B"/>
    <w:rsid w:val="0048262F"/>
    <w:rsid w:val="00482E38"/>
    <w:rsid w:val="00483210"/>
    <w:rsid w:val="0048325C"/>
    <w:rsid w:val="00483CBE"/>
    <w:rsid w:val="00483ED3"/>
    <w:rsid w:val="00484653"/>
    <w:rsid w:val="004846B0"/>
    <w:rsid w:val="00484E5B"/>
    <w:rsid w:val="004860A0"/>
    <w:rsid w:val="00486313"/>
    <w:rsid w:val="00486B99"/>
    <w:rsid w:val="00486CF3"/>
    <w:rsid w:val="0048736A"/>
    <w:rsid w:val="004906DD"/>
    <w:rsid w:val="0049082F"/>
    <w:rsid w:val="00490A93"/>
    <w:rsid w:val="00490FF0"/>
    <w:rsid w:val="00490FFD"/>
    <w:rsid w:val="004919FB"/>
    <w:rsid w:val="00491F0F"/>
    <w:rsid w:val="00492300"/>
    <w:rsid w:val="00492E2C"/>
    <w:rsid w:val="00493783"/>
    <w:rsid w:val="00493CEF"/>
    <w:rsid w:val="00494018"/>
    <w:rsid w:val="0049456A"/>
    <w:rsid w:val="004945BE"/>
    <w:rsid w:val="00494818"/>
    <w:rsid w:val="00494BE2"/>
    <w:rsid w:val="00494F77"/>
    <w:rsid w:val="00495539"/>
    <w:rsid w:val="00495672"/>
    <w:rsid w:val="00496A6B"/>
    <w:rsid w:val="00496D10"/>
    <w:rsid w:val="004974AD"/>
    <w:rsid w:val="004977DC"/>
    <w:rsid w:val="00497926"/>
    <w:rsid w:val="00497B1B"/>
    <w:rsid w:val="004A00A9"/>
    <w:rsid w:val="004A0B22"/>
    <w:rsid w:val="004A103D"/>
    <w:rsid w:val="004A1463"/>
    <w:rsid w:val="004A1576"/>
    <w:rsid w:val="004A1586"/>
    <w:rsid w:val="004A1949"/>
    <w:rsid w:val="004A19AB"/>
    <w:rsid w:val="004A1BFC"/>
    <w:rsid w:val="004A1CB9"/>
    <w:rsid w:val="004A1E4D"/>
    <w:rsid w:val="004A3177"/>
    <w:rsid w:val="004A3216"/>
    <w:rsid w:val="004A350D"/>
    <w:rsid w:val="004A3968"/>
    <w:rsid w:val="004A3FCE"/>
    <w:rsid w:val="004A4398"/>
    <w:rsid w:val="004A43AA"/>
    <w:rsid w:val="004A45CD"/>
    <w:rsid w:val="004A463C"/>
    <w:rsid w:val="004A4721"/>
    <w:rsid w:val="004A4763"/>
    <w:rsid w:val="004A48A0"/>
    <w:rsid w:val="004A4A75"/>
    <w:rsid w:val="004A531F"/>
    <w:rsid w:val="004A535F"/>
    <w:rsid w:val="004A5484"/>
    <w:rsid w:val="004A5C37"/>
    <w:rsid w:val="004A60B6"/>
    <w:rsid w:val="004A6A0E"/>
    <w:rsid w:val="004A7918"/>
    <w:rsid w:val="004A7920"/>
    <w:rsid w:val="004B099A"/>
    <w:rsid w:val="004B1134"/>
    <w:rsid w:val="004B1CDC"/>
    <w:rsid w:val="004B26BD"/>
    <w:rsid w:val="004B2E31"/>
    <w:rsid w:val="004B3124"/>
    <w:rsid w:val="004B362A"/>
    <w:rsid w:val="004B41FB"/>
    <w:rsid w:val="004B4810"/>
    <w:rsid w:val="004B48CB"/>
    <w:rsid w:val="004B5885"/>
    <w:rsid w:val="004B5969"/>
    <w:rsid w:val="004B5D5B"/>
    <w:rsid w:val="004B6323"/>
    <w:rsid w:val="004B6616"/>
    <w:rsid w:val="004B7471"/>
    <w:rsid w:val="004B7894"/>
    <w:rsid w:val="004B7C69"/>
    <w:rsid w:val="004C06C4"/>
    <w:rsid w:val="004C073D"/>
    <w:rsid w:val="004C0836"/>
    <w:rsid w:val="004C0C36"/>
    <w:rsid w:val="004C157F"/>
    <w:rsid w:val="004C1686"/>
    <w:rsid w:val="004C17A2"/>
    <w:rsid w:val="004C1831"/>
    <w:rsid w:val="004C1978"/>
    <w:rsid w:val="004C2178"/>
    <w:rsid w:val="004C2697"/>
    <w:rsid w:val="004C2745"/>
    <w:rsid w:val="004C2D37"/>
    <w:rsid w:val="004C37E9"/>
    <w:rsid w:val="004C3AA4"/>
    <w:rsid w:val="004C469C"/>
    <w:rsid w:val="004C4799"/>
    <w:rsid w:val="004C4A1F"/>
    <w:rsid w:val="004C4B79"/>
    <w:rsid w:val="004C4C9D"/>
    <w:rsid w:val="004C5350"/>
    <w:rsid w:val="004C55F8"/>
    <w:rsid w:val="004C57BF"/>
    <w:rsid w:val="004C5E38"/>
    <w:rsid w:val="004C5FAC"/>
    <w:rsid w:val="004C61D9"/>
    <w:rsid w:val="004C69D9"/>
    <w:rsid w:val="004C74A9"/>
    <w:rsid w:val="004C7D5A"/>
    <w:rsid w:val="004D0343"/>
    <w:rsid w:val="004D03E0"/>
    <w:rsid w:val="004D04D6"/>
    <w:rsid w:val="004D062E"/>
    <w:rsid w:val="004D0837"/>
    <w:rsid w:val="004D0842"/>
    <w:rsid w:val="004D0E7D"/>
    <w:rsid w:val="004D11BF"/>
    <w:rsid w:val="004D1A68"/>
    <w:rsid w:val="004D2447"/>
    <w:rsid w:val="004D29C3"/>
    <w:rsid w:val="004D2CBC"/>
    <w:rsid w:val="004D2E03"/>
    <w:rsid w:val="004D3152"/>
    <w:rsid w:val="004D3A8D"/>
    <w:rsid w:val="004D4DD9"/>
    <w:rsid w:val="004D502E"/>
    <w:rsid w:val="004D58B1"/>
    <w:rsid w:val="004D5984"/>
    <w:rsid w:val="004D5E1F"/>
    <w:rsid w:val="004D638A"/>
    <w:rsid w:val="004D6B46"/>
    <w:rsid w:val="004D7DED"/>
    <w:rsid w:val="004E05A6"/>
    <w:rsid w:val="004E0A1E"/>
    <w:rsid w:val="004E0F17"/>
    <w:rsid w:val="004E155E"/>
    <w:rsid w:val="004E1DDF"/>
    <w:rsid w:val="004E20C8"/>
    <w:rsid w:val="004E2E0C"/>
    <w:rsid w:val="004E36C2"/>
    <w:rsid w:val="004E3DCF"/>
    <w:rsid w:val="004E44D7"/>
    <w:rsid w:val="004E4A4A"/>
    <w:rsid w:val="004E4A92"/>
    <w:rsid w:val="004E5771"/>
    <w:rsid w:val="004E59B4"/>
    <w:rsid w:val="004E5DF7"/>
    <w:rsid w:val="004E5E09"/>
    <w:rsid w:val="004E6449"/>
    <w:rsid w:val="004E664D"/>
    <w:rsid w:val="004E66F3"/>
    <w:rsid w:val="004E672C"/>
    <w:rsid w:val="004E6A20"/>
    <w:rsid w:val="004E6B1F"/>
    <w:rsid w:val="004E6EE7"/>
    <w:rsid w:val="004E7058"/>
    <w:rsid w:val="004E720C"/>
    <w:rsid w:val="004E7352"/>
    <w:rsid w:val="004E79BE"/>
    <w:rsid w:val="004F0130"/>
    <w:rsid w:val="004F0235"/>
    <w:rsid w:val="004F02D5"/>
    <w:rsid w:val="004F0E28"/>
    <w:rsid w:val="004F0EC5"/>
    <w:rsid w:val="004F1340"/>
    <w:rsid w:val="004F1559"/>
    <w:rsid w:val="004F15DA"/>
    <w:rsid w:val="004F16AF"/>
    <w:rsid w:val="004F1BDC"/>
    <w:rsid w:val="004F1D43"/>
    <w:rsid w:val="004F27BE"/>
    <w:rsid w:val="004F35F3"/>
    <w:rsid w:val="004F37B8"/>
    <w:rsid w:val="004F3ABC"/>
    <w:rsid w:val="004F4397"/>
    <w:rsid w:val="004F56D3"/>
    <w:rsid w:val="004F59A8"/>
    <w:rsid w:val="004F649D"/>
    <w:rsid w:val="004F6F3D"/>
    <w:rsid w:val="004F7BDC"/>
    <w:rsid w:val="00500888"/>
    <w:rsid w:val="005008B3"/>
    <w:rsid w:val="00500FEC"/>
    <w:rsid w:val="00501D71"/>
    <w:rsid w:val="00501FB9"/>
    <w:rsid w:val="00502602"/>
    <w:rsid w:val="005028C6"/>
    <w:rsid w:val="005029BC"/>
    <w:rsid w:val="00503132"/>
    <w:rsid w:val="0050378A"/>
    <w:rsid w:val="00503A0F"/>
    <w:rsid w:val="00503D91"/>
    <w:rsid w:val="00503ED9"/>
    <w:rsid w:val="00504089"/>
    <w:rsid w:val="005044E5"/>
    <w:rsid w:val="00504E15"/>
    <w:rsid w:val="005050F3"/>
    <w:rsid w:val="005053D1"/>
    <w:rsid w:val="00505A3B"/>
    <w:rsid w:val="00505CEF"/>
    <w:rsid w:val="0050714B"/>
    <w:rsid w:val="005075F6"/>
    <w:rsid w:val="00510B60"/>
    <w:rsid w:val="00510E19"/>
    <w:rsid w:val="0051113F"/>
    <w:rsid w:val="00511EDC"/>
    <w:rsid w:val="00511F40"/>
    <w:rsid w:val="005128C8"/>
    <w:rsid w:val="00512C15"/>
    <w:rsid w:val="00512CF5"/>
    <w:rsid w:val="005132DC"/>
    <w:rsid w:val="00513547"/>
    <w:rsid w:val="0051361F"/>
    <w:rsid w:val="005137BB"/>
    <w:rsid w:val="00513AD9"/>
    <w:rsid w:val="00513C2A"/>
    <w:rsid w:val="00513E16"/>
    <w:rsid w:val="005140D5"/>
    <w:rsid w:val="0051498D"/>
    <w:rsid w:val="00514B9B"/>
    <w:rsid w:val="00515497"/>
    <w:rsid w:val="00515592"/>
    <w:rsid w:val="00517016"/>
    <w:rsid w:val="0051752E"/>
    <w:rsid w:val="00517542"/>
    <w:rsid w:val="00517801"/>
    <w:rsid w:val="005203C6"/>
    <w:rsid w:val="005207DA"/>
    <w:rsid w:val="00520EE7"/>
    <w:rsid w:val="0052106B"/>
    <w:rsid w:val="00521B18"/>
    <w:rsid w:val="00521D5E"/>
    <w:rsid w:val="00522104"/>
    <w:rsid w:val="0052262A"/>
    <w:rsid w:val="005227F1"/>
    <w:rsid w:val="00522A9B"/>
    <w:rsid w:val="00522C97"/>
    <w:rsid w:val="00522D12"/>
    <w:rsid w:val="00523058"/>
    <w:rsid w:val="0052315F"/>
    <w:rsid w:val="005235B2"/>
    <w:rsid w:val="00523698"/>
    <w:rsid w:val="005239D7"/>
    <w:rsid w:val="00523B08"/>
    <w:rsid w:val="00523C95"/>
    <w:rsid w:val="00524384"/>
    <w:rsid w:val="00526280"/>
    <w:rsid w:val="00526429"/>
    <w:rsid w:val="005267CA"/>
    <w:rsid w:val="005273FC"/>
    <w:rsid w:val="00527BC1"/>
    <w:rsid w:val="005315AF"/>
    <w:rsid w:val="0053227A"/>
    <w:rsid w:val="00532587"/>
    <w:rsid w:val="005329B2"/>
    <w:rsid w:val="00533169"/>
    <w:rsid w:val="00533292"/>
    <w:rsid w:val="005332BC"/>
    <w:rsid w:val="005340F8"/>
    <w:rsid w:val="005349D7"/>
    <w:rsid w:val="00534D96"/>
    <w:rsid w:val="00534F82"/>
    <w:rsid w:val="005352C7"/>
    <w:rsid w:val="005352CA"/>
    <w:rsid w:val="00535524"/>
    <w:rsid w:val="00535B82"/>
    <w:rsid w:val="00535EE5"/>
    <w:rsid w:val="0053705C"/>
    <w:rsid w:val="00537389"/>
    <w:rsid w:val="005373F6"/>
    <w:rsid w:val="0053758D"/>
    <w:rsid w:val="005378E6"/>
    <w:rsid w:val="005379FB"/>
    <w:rsid w:val="00540438"/>
    <w:rsid w:val="0054072D"/>
    <w:rsid w:val="00540ED3"/>
    <w:rsid w:val="00541001"/>
    <w:rsid w:val="00541298"/>
    <w:rsid w:val="00541340"/>
    <w:rsid w:val="0054158F"/>
    <w:rsid w:val="00542319"/>
    <w:rsid w:val="00542332"/>
    <w:rsid w:val="005426A3"/>
    <w:rsid w:val="00542920"/>
    <w:rsid w:val="0054294A"/>
    <w:rsid w:val="00543545"/>
    <w:rsid w:val="00544293"/>
    <w:rsid w:val="005443E9"/>
    <w:rsid w:val="00544448"/>
    <w:rsid w:val="00544BD0"/>
    <w:rsid w:val="00544FB3"/>
    <w:rsid w:val="00545035"/>
    <w:rsid w:val="005450B8"/>
    <w:rsid w:val="0054569B"/>
    <w:rsid w:val="00546545"/>
    <w:rsid w:val="005465DE"/>
    <w:rsid w:val="005467C4"/>
    <w:rsid w:val="00546C26"/>
    <w:rsid w:val="00547180"/>
    <w:rsid w:val="00547820"/>
    <w:rsid w:val="005478CB"/>
    <w:rsid w:val="00547F8F"/>
    <w:rsid w:val="00550F28"/>
    <w:rsid w:val="00552AF7"/>
    <w:rsid w:val="00553032"/>
    <w:rsid w:val="00554065"/>
    <w:rsid w:val="00554324"/>
    <w:rsid w:val="00554754"/>
    <w:rsid w:val="00554B89"/>
    <w:rsid w:val="005555EA"/>
    <w:rsid w:val="00555B0E"/>
    <w:rsid w:val="00555BCA"/>
    <w:rsid w:val="00555CCC"/>
    <w:rsid w:val="00556116"/>
    <w:rsid w:val="005561D1"/>
    <w:rsid w:val="00556A0D"/>
    <w:rsid w:val="00556C91"/>
    <w:rsid w:val="00557081"/>
    <w:rsid w:val="00557A3A"/>
    <w:rsid w:val="00560232"/>
    <w:rsid w:val="00560D1E"/>
    <w:rsid w:val="00560FC3"/>
    <w:rsid w:val="00561580"/>
    <w:rsid w:val="00561AD3"/>
    <w:rsid w:val="00561BE6"/>
    <w:rsid w:val="0056286D"/>
    <w:rsid w:val="005628A2"/>
    <w:rsid w:val="00562E83"/>
    <w:rsid w:val="00562F37"/>
    <w:rsid w:val="00563348"/>
    <w:rsid w:val="0056394F"/>
    <w:rsid w:val="00564366"/>
    <w:rsid w:val="005644ED"/>
    <w:rsid w:val="00564C74"/>
    <w:rsid w:val="00565CE2"/>
    <w:rsid w:val="005662AC"/>
    <w:rsid w:val="005662B6"/>
    <w:rsid w:val="005662D5"/>
    <w:rsid w:val="0056657C"/>
    <w:rsid w:val="005668F0"/>
    <w:rsid w:val="00566B87"/>
    <w:rsid w:val="00566F4E"/>
    <w:rsid w:val="0056782B"/>
    <w:rsid w:val="005679EF"/>
    <w:rsid w:val="0057030F"/>
    <w:rsid w:val="005709D9"/>
    <w:rsid w:val="00570AE6"/>
    <w:rsid w:val="00570E5D"/>
    <w:rsid w:val="00571046"/>
    <w:rsid w:val="00571210"/>
    <w:rsid w:val="00571F80"/>
    <w:rsid w:val="0057227D"/>
    <w:rsid w:val="005729DC"/>
    <w:rsid w:val="00572AF7"/>
    <w:rsid w:val="00572EDE"/>
    <w:rsid w:val="005733E1"/>
    <w:rsid w:val="0057365D"/>
    <w:rsid w:val="00573721"/>
    <w:rsid w:val="005738EF"/>
    <w:rsid w:val="005739B9"/>
    <w:rsid w:val="00573A4B"/>
    <w:rsid w:val="00573A5A"/>
    <w:rsid w:val="0057492D"/>
    <w:rsid w:val="00575038"/>
    <w:rsid w:val="00575968"/>
    <w:rsid w:val="00576ED7"/>
    <w:rsid w:val="00576EDA"/>
    <w:rsid w:val="0057721B"/>
    <w:rsid w:val="00577E8E"/>
    <w:rsid w:val="00580917"/>
    <w:rsid w:val="00581823"/>
    <w:rsid w:val="00581B35"/>
    <w:rsid w:val="00581D00"/>
    <w:rsid w:val="005821A8"/>
    <w:rsid w:val="00582CBA"/>
    <w:rsid w:val="005836B3"/>
    <w:rsid w:val="005839E6"/>
    <w:rsid w:val="00583B1A"/>
    <w:rsid w:val="00583D88"/>
    <w:rsid w:val="00583E0A"/>
    <w:rsid w:val="00583E5E"/>
    <w:rsid w:val="005841C1"/>
    <w:rsid w:val="00584205"/>
    <w:rsid w:val="005846FC"/>
    <w:rsid w:val="00584CA7"/>
    <w:rsid w:val="00584FF9"/>
    <w:rsid w:val="00585C8A"/>
    <w:rsid w:val="00585DEC"/>
    <w:rsid w:val="00586120"/>
    <w:rsid w:val="0058612C"/>
    <w:rsid w:val="00587125"/>
    <w:rsid w:val="00587702"/>
    <w:rsid w:val="005877B7"/>
    <w:rsid w:val="0058789B"/>
    <w:rsid w:val="00587A42"/>
    <w:rsid w:val="00587D3B"/>
    <w:rsid w:val="005904A0"/>
    <w:rsid w:val="00590729"/>
    <w:rsid w:val="00590973"/>
    <w:rsid w:val="00590A67"/>
    <w:rsid w:val="00590A7C"/>
    <w:rsid w:val="00590CAC"/>
    <w:rsid w:val="0059264F"/>
    <w:rsid w:val="005929CD"/>
    <w:rsid w:val="00592BF2"/>
    <w:rsid w:val="00592C8B"/>
    <w:rsid w:val="0059354B"/>
    <w:rsid w:val="005936C0"/>
    <w:rsid w:val="005937F4"/>
    <w:rsid w:val="00593F22"/>
    <w:rsid w:val="00593FCC"/>
    <w:rsid w:val="00594756"/>
    <w:rsid w:val="00594BA4"/>
    <w:rsid w:val="005952F5"/>
    <w:rsid w:val="00595382"/>
    <w:rsid w:val="00596100"/>
    <w:rsid w:val="005963D8"/>
    <w:rsid w:val="00596976"/>
    <w:rsid w:val="00596B03"/>
    <w:rsid w:val="00596E0A"/>
    <w:rsid w:val="00597161"/>
    <w:rsid w:val="005977BE"/>
    <w:rsid w:val="005A0416"/>
    <w:rsid w:val="005A046C"/>
    <w:rsid w:val="005A066A"/>
    <w:rsid w:val="005A0779"/>
    <w:rsid w:val="005A07EB"/>
    <w:rsid w:val="005A09E6"/>
    <w:rsid w:val="005A0FA6"/>
    <w:rsid w:val="005A105E"/>
    <w:rsid w:val="005A1106"/>
    <w:rsid w:val="005A13E3"/>
    <w:rsid w:val="005A15F9"/>
    <w:rsid w:val="005A192C"/>
    <w:rsid w:val="005A2983"/>
    <w:rsid w:val="005A45E0"/>
    <w:rsid w:val="005A4736"/>
    <w:rsid w:val="005A558F"/>
    <w:rsid w:val="005A6200"/>
    <w:rsid w:val="005A66C5"/>
    <w:rsid w:val="005A6B1E"/>
    <w:rsid w:val="005A6DDA"/>
    <w:rsid w:val="005A7108"/>
    <w:rsid w:val="005A7564"/>
    <w:rsid w:val="005A7A0A"/>
    <w:rsid w:val="005A7A87"/>
    <w:rsid w:val="005B06FA"/>
    <w:rsid w:val="005B0A74"/>
    <w:rsid w:val="005B1168"/>
    <w:rsid w:val="005B13C3"/>
    <w:rsid w:val="005B1702"/>
    <w:rsid w:val="005B1B35"/>
    <w:rsid w:val="005B234E"/>
    <w:rsid w:val="005B264B"/>
    <w:rsid w:val="005B2942"/>
    <w:rsid w:val="005B2FB9"/>
    <w:rsid w:val="005B3007"/>
    <w:rsid w:val="005B304B"/>
    <w:rsid w:val="005B340C"/>
    <w:rsid w:val="005B39AE"/>
    <w:rsid w:val="005B4421"/>
    <w:rsid w:val="005B4760"/>
    <w:rsid w:val="005B483A"/>
    <w:rsid w:val="005B483C"/>
    <w:rsid w:val="005B4BD4"/>
    <w:rsid w:val="005B4BE9"/>
    <w:rsid w:val="005B516C"/>
    <w:rsid w:val="005B576A"/>
    <w:rsid w:val="005B5D4E"/>
    <w:rsid w:val="005B5F70"/>
    <w:rsid w:val="005B630D"/>
    <w:rsid w:val="005B6ABA"/>
    <w:rsid w:val="005B6E57"/>
    <w:rsid w:val="005B6E91"/>
    <w:rsid w:val="005B7339"/>
    <w:rsid w:val="005B7474"/>
    <w:rsid w:val="005B750D"/>
    <w:rsid w:val="005B7554"/>
    <w:rsid w:val="005B77FC"/>
    <w:rsid w:val="005C063E"/>
    <w:rsid w:val="005C17D6"/>
    <w:rsid w:val="005C17E4"/>
    <w:rsid w:val="005C1AC2"/>
    <w:rsid w:val="005C1CD7"/>
    <w:rsid w:val="005C1CE5"/>
    <w:rsid w:val="005C25B7"/>
    <w:rsid w:val="005C2BAF"/>
    <w:rsid w:val="005C2C9E"/>
    <w:rsid w:val="005C314B"/>
    <w:rsid w:val="005C335D"/>
    <w:rsid w:val="005C3A3C"/>
    <w:rsid w:val="005C4624"/>
    <w:rsid w:val="005C522E"/>
    <w:rsid w:val="005C5356"/>
    <w:rsid w:val="005C56FE"/>
    <w:rsid w:val="005C5762"/>
    <w:rsid w:val="005C5BF4"/>
    <w:rsid w:val="005C5E5A"/>
    <w:rsid w:val="005C5E8F"/>
    <w:rsid w:val="005C6083"/>
    <w:rsid w:val="005C797B"/>
    <w:rsid w:val="005C7BD1"/>
    <w:rsid w:val="005D0922"/>
    <w:rsid w:val="005D0944"/>
    <w:rsid w:val="005D0ABE"/>
    <w:rsid w:val="005D13DE"/>
    <w:rsid w:val="005D1F10"/>
    <w:rsid w:val="005D2A3E"/>
    <w:rsid w:val="005D3185"/>
    <w:rsid w:val="005D3345"/>
    <w:rsid w:val="005D3CEE"/>
    <w:rsid w:val="005D4254"/>
    <w:rsid w:val="005D4354"/>
    <w:rsid w:val="005D4737"/>
    <w:rsid w:val="005D4979"/>
    <w:rsid w:val="005D4A5D"/>
    <w:rsid w:val="005D6130"/>
    <w:rsid w:val="005D614A"/>
    <w:rsid w:val="005D681D"/>
    <w:rsid w:val="005D7EB9"/>
    <w:rsid w:val="005D7F1C"/>
    <w:rsid w:val="005E05D4"/>
    <w:rsid w:val="005E0BAE"/>
    <w:rsid w:val="005E1035"/>
    <w:rsid w:val="005E18E7"/>
    <w:rsid w:val="005E1F2C"/>
    <w:rsid w:val="005E20FB"/>
    <w:rsid w:val="005E2114"/>
    <w:rsid w:val="005E2137"/>
    <w:rsid w:val="005E220F"/>
    <w:rsid w:val="005E27C9"/>
    <w:rsid w:val="005E387B"/>
    <w:rsid w:val="005E3CFA"/>
    <w:rsid w:val="005E40DD"/>
    <w:rsid w:val="005E45FA"/>
    <w:rsid w:val="005E4814"/>
    <w:rsid w:val="005E48F5"/>
    <w:rsid w:val="005E49A2"/>
    <w:rsid w:val="005E4A38"/>
    <w:rsid w:val="005E4AF7"/>
    <w:rsid w:val="005E501D"/>
    <w:rsid w:val="005E5FD7"/>
    <w:rsid w:val="005E69D8"/>
    <w:rsid w:val="005E6BEB"/>
    <w:rsid w:val="005E6F82"/>
    <w:rsid w:val="005E7164"/>
    <w:rsid w:val="005E7D41"/>
    <w:rsid w:val="005E7F53"/>
    <w:rsid w:val="005F0043"/>
    <w:rsid w:val="005F04A4"/>
    <w:rsid w:val="005F0735"/>
    <w:rsid w:val="005F0A01"/>
    <w:rsid w:val="005F0B2F"/>
    <w:rsid w:val="005F0EC1"/>
    <w:rsid w:val="005F125D"/>
    <w:rsid w:val="005F141E"/>
    <w:rsid w:val="005F1C4C"/>
    <w:rsid w:val="005F2A82"/>
    <w:rsid w:val="005F3093"/>
    <w:rsid w:val="005F328B"/>
    <w:rsid w:val="005F38AD"/>
    <w:rsid w:val="005F3A91"/>
    <w:rsid w:val="005F3B27"/>
    <w:rsid w:val="005F4307"/>
    <w:rsid w:val="005F4366"/>
    <w:rsid w:val="005F5325"/>
    <w:rsid w:val="005F532C"/>
    <w:rsid w:val="005F56F6"/>
    <w:rsid w:val="005F5DB2"/>
    <w:rsid w:val="005F5F93"/>
    <w:rsid w:val="005F7B50"/>
    <w:rsid w:val="005F7D08"/>
    <w:rsid w:val="005F7E47"/>
    <w:rsid w:val="00600235"/>
    <w:rsid w:val="006002E1"/>
    <w:rsid w:val="00600733"/>
    <w:rsid w:val="0060132C"/>
    <w:rsid w:val="0060168B"/>
    <w:rsid w:val="00601C65"/>
    <w:rsid w:val="00601EC9"/>
    <w:rsid w:val="006023CC"/>
    <w:rsid w:val="0060259B"/>
    <w:rsid w:val="00602723"/>
    <w:rsid w:val="00602B4A"/>
    <w:rsid w:val="00602CD5"/>
    <w:rsid w:val="00603C3E"/>
    <w:rsid w:val="00604171"/>
    <w:rsid w:val="006042EF"/>
    <w:rsid w:val="00604998"/>
    <w:rsid w:val="00604D8D"/>
    <w:rsid w:val="00606532"/>
    <w:rsid w:val="0060676F"/>
    <w:rsid w:val="00607322"/>
    <w:rsid w:val="00607424"/>
    <w:rsid w:val="00607650"/>
    <w:rsid w:val="00607ACD"/>
    <w:rsid w:val="00607C80"/>
    <w:rsid w:val="00607F8A"/>
    <w:rsid w:val="006101D0"/>
    <w:rsid w:val="00610510"/>
    <w:rsid w:val="00611693"/>
    <w:rsid w:val="00611C9A"/>
    <w:rsid w:val="006121FE"/>
    <w:rsid w:val="006128B5"/>
    <w:rsid w:val="00612BA4"/>
    <w:rsid w:val="00612CEE"/>
    <w:rsid w:val="00613096"/>
    <w:rsid w:val="00613807"/>
    <w:rsid w:val="00613843"/>
    <w:rsid w:val="00613874"/>
    <w:rsid w:val="006141D2"/>
    <w:rsid w:val="0061546C"/>
    <w:rsid w:val="006156F6"/>
    <w:rsid w:val="00615D88"/>
    <w:rsid w:val="00615ED8"/>
    <w:rsid w:val="006161E7"/>
    <w:rsid w:val="0061674B"/>
    <w:rsid w:val="00616810"/>
    <w:rsid w:val="006175FB"/>
    <w:rsid w:val="00617FB1"/>
    <w:rsid w:val="00620010"/>
    <w:rsid w:val="0062011F"/>
    <w:rsid w:val="006204E5"/>
    <w:rsid w:val="00620D83"/>
    <w:rsid w:val="0062194A"/>
    <w:rsid w:val="00622107"/>
    <w:rsid w:val="006226B5"/>
    <w:rsid w:val="00622B2C"/>
    <w:rsid w:val="00622CDC"/>
    <w:rsid w:val="00623BC1"/>
    <w:rsid w:val="006242FA"/>
    <w:rsid w:val="00625648"/>
    <w:rsid w:val="006257C6"/>
    <w:rsid w:val="00625A6A"/>
    <w:rsid w:val="00625A98"/>
    <w:rsid w:val="00626104"/>
    <w:rsid w:val="00626816"/>
    <w:rsid w:val="00626C81"/>
    <w:rsid w:val="00627220"/>
    <w:rsid w:val="00627533"/>
    <w:rsid w:val="00627A0D"/>
    <w:rsid w:val="00627BD7"/>
    <w:rsid w:val="00630259"/>
    <w:rsid w:val="0063025C"/>
    <w:rsid w:val="00630684"/>
    <w:rsid w:val="00630A7A"/>
    <w:rsid w:val="0063129A"/>
    <w:rsid w:val="00631548"/>
    <w:rsid w:val="006316E9"/>
    <w:rsid w:val="00632123"/>
    <w:rsid w:val="00632B4E"/>
    <w:rsid w:val="00633061"/>
    <w:rsid w:val="006331D5"/>
    <w:rsid w:val="00633C46"/>
    <w:rsid w:val="00633E89"/>
    <w:rsid w:val="00634110"/>
    <w:rsid w:val="00634265"/>
    <w:rsid w:val="006351B5"/>
    <w:rsid w:val="0063591F"/>
    <w:rsid w:val="00635D03"/>
    <w:rsid w:val="00635E0C"/>
    <w:rsid w:val="0063611A"/>
    <w:rsid w:val="00636965"/>
    <w:rsid w:val="00637026"/>
    <w:rsid w:val="00637876"/>
    <w:rsid w:val="00637A43"/>
    <w:rsid w:val="00637FA1"/>
    <w:rsid w:val="00640061"/>
    <w:rsid w:val="006406D8"/>
    <w:rsid w:val="00640A4C"/>
    <w:rsid w:val="00641264"/>
    <w:rsid w:val="00641D64"/>
    <w:rsid w:val="00642E2C"/>
    <w:rsid w:val="006436BA"/>
    <w:rsid w:val="00643811"/>
    <w:rsid w:val="00643988"/>
    <w:rsid w:val="00643D77"/>
    <w:rsid w:val="00644155"/>
    <w:rsid w:val="006449DF"/>
    <w:rsid w:val="006450F5"/>
    <w:rsid w:val="006458B2"/>
    <w:rsid w:val="00645966"/>
    <w:rsid w:val="00645D22"/>
    <w:rsid w:val="0064614B"/>
    <w:rsid w:val="0064673B"/>
    <w:rsid w:val="00646925"/>
    <w:rsid w:val="006506C4"/>
    <w:rsid w:val="0065072A"/>
    <w:rsid w:val="0065073D"/>
    <w:rsid w:val="00650AAE"/>
    <w:rsid w:val="00650C37"/>
    <w:rsid w:val="006513B2"/>
    <w:rsid w:val="006515B1"/>
    <w:rsid w:val="0065163C"/>
    <w:rsid w:val="00651928"/>
    <w:rsid w:val="00651A26"/>
    <w:rsid w:val="00651CD6"/>
    <w:rsid w:val="006520EB"/>
    <w:rsid w:val="0065256C"/>
    <w:rsid w:val="00653407"/>
    <w:rsid w:val="00653755"/>
    <w:rsid w:val="00654337"/>
    <w:rsid w:val="00654692"/>
    <w:rsid w:val="00654E06"/>
    <w:rsid w:val="00655B4C"/>
    <w:rsid w:val="00656079"/>
    <w:rsid w:val="00656131"/>
    <w:rsid w:val="006561B0"/>
    <w:rsid w:val="00656394"/>
    <w:rsid w:val="00656476"/>
    <w:rsid w:val="006569E6"/>
    <w:rsid w:val="006573EB"/>
    <w:rsid w:val="00657AF7"/>
    <w:rsid w:val="00657B36"/>
    <w:rsid w:val="006606BA"/>
    <w:rsid w:val="0066149C"/>
    <w:rsid w:val="006614C7"/>
    <w:rsid w:val="00661B96"/>
    <w:rsid w:val="00661F1A"/>
    <w:rsid w:val="00662AA1"/>
    <w:rsid w:val="00662B49"/>
    <w:rsid w:val="00662E7E"/>
    <w:rsid w:val="006638B7"/>
    <w:rsid w:val="0066391E"/>
    <w:rsid w:val="00663AF7"/>
    <w:rsid w:val="006650B3"/>
    <w:rsid w:val="00665692"/>
    <w:rsid w:val="006657D5"/>
    <w:rsid w:val="00665D1C"/>
    <w:rsid w:val="00665DD5"/>
    <w:rsid w:val="00665FF4"/>
    <w:rsid w:val="006660ED"/>
    <w:rsid w:val="00666922"/>
    <w:rsid w:val="00666A60"/>
    <w:rsid w:val="006672D4"/>
    <w:rsid w:val="00667886"/>
    <w:rsid w:val="006678C7"/>
    <w:rsid w:val="00667E29"/>
    <w:rsid w:val="00670455"/>
    <w:rsid w:val="006706D0"/>
    <w:rsid w:val="006709E8"/>
    <w:rsid w:val="006716B4"/>
    <w:rsid w:val="00672365"/>
    <w:rsid w:val="00672454"/>
    <w:rsid w:val="006726CC"/>
    <w:rsid w:val="006733B0"/>
    <w:rsid w:val="006734AC"/>
    <w:rsid w:val="00673511"/>
    <w:rsid w:val="00673A8E"/>
    <w:rsid w:val="006741A5"/>
    <w:rsid w:val="00674588"/>
    <w:rsid w:val="006749D8"/>
    <w:rsid w:val="00674BB4"/>
    <w:rsid w:val="0067510B"/>
    <w:rsid w:val="00675773"/>
    <w:rsid w:val="00676480"/>
    <w:rsid w:val="00676559"/>
    <w:rsid w:val="00676A85"/>
    <w:rsid w:val="00676FCB"/>
    <w:rsid w:val="006774BE"/>
    <w:rsid w:val="00677ECC"/>
    <w:rsid w:val="0068032C"/>
    <w:rsid w:val="00680652"/>
    <w:rsid w:val="006808B3"/>
    <w:rsid w:val="006817E0"/>
    <w:rsid w:val="006818CC"/>
    <w:rsid w:val="00681C83"/>
    <w:rsid w:val="00681D76"/>
    <w:rsid w:val="00681E70"/>
    <w:rsid w:val="006820DD"/>
    <w:rsid w:val="006821A8"/>
    <w:rsid w:val="0068232D"/>
    <w:rsid w:val="006828C1"/>
    <w:rsid w:val="006838B4"/>
    <w:rsid w:val="006848E9"/>
    <w:rsid w:val="00685461"/>
    <w:rsid w:val="00685496"/>
    <w:rsid w:val="00685992"/>
    <w:rsid w:val="00685C8A"/>
    <w:rsid w:val="00685DA3"/>
    <w:rsid w:val="00685E6D"/>
    <w:rsid w:val="0068643B"/>
    <w:rsid w:val="00686498"/>
    <w:rsid w:val="00686517"/>
    <w:rsid w:val="00686B8C"/>
    <w:rsid w:val="00686E1A"/>
    <w:rsid w:val="00690B7E"/>
    <w:rsid w:val="00690C69"/>
    <w:rsid w:val="00691344"/>
    <w:rsid w:val="00691827"/>
    <w:rsid w:val="0069188C"/>
    <w:rsid w:val="00691B02"/>
    <w:rsid w:val="0069203C"/>
    <w:rsid w:val="006921EB"/>
    <w:rsid w:val="006922E1"/>
    <w:rsid w:val="0069275F"/>
    <w:rsid w:val="006928D0"/>
    <w:rsid w:val="00692A50"/>
    <w:rsid w:val="00692BA2"/>
    <w:rsid w:val="00692EAE"/>
    <w:rsid w:val="006930CD"/>
    <w:rsid w:val="006933CA"/>
    <w:rsid w:val="00693707"/>
    <w:rsid w:val="00693749"/>
    <w:rsid w:val="00693977"/>
    <w:rsid w:val="00693B16"/>
    <w:rsid w:val="00694276"/>
    <w:rsid w:val="0069443B"/>
    <w:rsid w:val="006949AE"/>
    <w:rsid w:val="006959D0"/>
    <w:rsid w:val="00695A02"/>
    <w:rsid w:val="00696AC0"/>
    <w:rsid w:val="00697145"/>
    <w:rsid w:val="00697166"/>
    <w:rsid w:val="00697825"/>
    <w:rsid w:val="00697A15"/>
    <w:rsid w:val="006A04F2"/>
    <w:rsid w:val="006A061B"/>
    <w:rsid w:val="006A0B62"/>
    <w:rsid w:val="006A0CF1"/>
    <w:rsid w:val="006A1157"/>
    <w:rsid w:val="006A1FD1"/>
    <w:rsid w:val="006A2047"/>
    <w:rsid w:val="006A2472"/>
    <w:rsid w:val="006A2A51"/>
    <w:rsid w:val="006A3A31"/>
    <w:rsid w:val="006A3AA4"/>
    <w:rsid w:val="006A3BF4"/>
    <w:rsid w:val="006A3E68"/>
    <w:rsid w:val="006A4A5E"/>
    <w:rsid w:val="006A4C4A"/>
    <w:rsid w:val="006A4CF1"/>
    <w:rsid w:val="006A58B5"/>
    <w:rsid w:val="006A5AC4"/>
    <w:rsid w:val="006A5EC1"/>
    <w:rsid w:val="006A61AC"/>
    <w:rsid w:val="006A6D3B"/>
    <w:rsid w:val="006A7276"/>
    <w:rsid w:val="006A728A"/>
    <w:rsid w:val="006A7363"/>
    <w:rsid w:val="006A7FEE"/>
    <w:rsid w:val="006B0432"/>
    <w:rsid w:val="006B0666"/>
    <w:rsid w:val="006B06E3"/>
    <w:rsid w:val="006B0748"/>
    <w:rsid w:val="006B164E"/>
    <w:rsid w:val="006B16F2"/>
    <w:rsid w:val="006B1ED4"/>
    <w:rsid w:val="006B1F13"/>
    <w:rsid w:val="006B1F1D"/>
    <w:rsid w:val="006B1FAC"/>
    <w:rsid w:val="006B33CE"/>
    <w:rsid w:val="006B35B0"/>
    <w:rsid w:val="006B3FFB"/>
    <w:rsid w:val="006B4A80"/>
    <w:rsid w:val="006B4E30"/>
    <w:rsid w:val="006B59F9"/>
    <w:rsid w:val="006B60DB"/>
    <w:rsid w:val="006B6144"/>
    <w:rsid w:val="006B708A"/>
    <w:rsid w:val="006B7158"/>
    <w:rsid w:val="006B75EF"/>
    <w:rsid w:val="006B7CBC"/>
    <w:rsid w:val="006B7F6B"/>
    <w:rsid w:val="006C0192"/>
    <w:rsid w:val="006C037F"/>
    <w:rsid w:val="006C0535"/>
    <w:rsid w:val="006C0537"/>
    <w:rsid w:val="006C060B"/>
    <w:rsid w:val="006C0A1A"/>
    <w:rsid w:val="006C0BE3"/>
    <w:rsid w:val="006C159D"/>
    <w:rsid w:val="006C19E9"/>
    <w:rsid w:val="006C1D83"/>
    <w:rsid w:val="006C25B7"/>
    <w:rsid w:val="006C2EFC"/>
    <w:rsid w:val="006C32EC"/>
    <w:rsid w:val="006C3342"/>
    <w:rsid w:val="006C39AF"/>
    <w:rsid w:val="006C40CE"/>
    <w:rsid w:val="006C4926"/>
    <w:rsid w:val="006C4BEC"/>
    <w:rsid w:val="006C5389"/>
    <w:rsid w:val="006C59E9"/>
    <w:rsid w:val="006C6660"/>
    <w:rsid w:val="006C66D7"/>
    <w:rsid w:val="006C68F7"/>
    <w:rsid w:val="006C6EEF"/>
    <w:rsid w:val="006C764F"/>
    <w:rsid w:val="006C7AF6"/>
    <w:rsid w:val="006D0158"/>
    <w:rsid w:val="006D04A6"/>
    <w:rsid w:val="006D074F"/>
    <w:rsid w:val="006D07DA"/>
    <w:rsid w:val="006D0988"/>
    <w:rsid w:val="006D09B2"/>
    <w:rsid w:val="006D0D7C"/>
    <w:rsid w:val="006D0FE2"/>
    <w:rsid w:val="006D1BE1"/>
    <w:rsid w:val="006D1EE0"/>
    <w:rsid w:val="006D2444"/>
    <w:rsid w:val="006D2598"/>
    <w:rsid w:val="006D2638"/>
    <w:rsid w:val="006D2876"/>
    <w:rsid w:val="006D293A"/>
    <w:rsid w:val="006D3270"/>
    <w:rsid w:val="006D33D9"/>
    <w:rsid w:val="006D3D95"/>
    <w:rsid w:val="006D4F54"/>
    <w:rsid w:val="006D5036"/>
    <w:rsid w:val="006D55CF"/>
    <w:rsid w:val="006D5A4D"/>
    <w:rsid w:val="006D5AEA"/>
    <w:rsid w:val="006D6386"/>
    <w:rsid w:val="006D6D62"/>
    <w:rsid w:val="006D759A"/>
    <w:rsid w:val="006D7989"/>
    <w:rsid w:val="006E03B4"/>
    <w:rsid w:val="006E099A"/>
    <w:rsid w:val="006E0D10"/>
    <w:rsid w:val="006E11B8"/>
    <w:rsid w:val="006E1E1F"/>
    <w:rsid w:val="006E2960"/>
    <w:rsid w:val="006E2AA5"/>
    <w:rsid w:val="006E31E5"/>
    <w:rsid w:val="006E3467"/>
    <w:rsid w:val="006E3797"/>
    <w:rsid w:val="006E3B3A"/>
    <w:rsid w:val="006E457A"/>
    <w:rsid w:val="006E4825"/>
    <w:rsid w:val="006E4BF0"/>
    <w:rsid w:val="006E4DB1"/>
    <w:rsid w:val="006E502D"/>
    <w:rsid w:val="006E59C2"/>
    <w:rsid w:val="006E5A79"/>
    <w:rsid w:val="006E5ACA"/>
    <w:rsid w:val="006E5B78"/>
    <w:rsid w:val="006E5E98"/>
    <w:rsid w:val="006E6216"/>
    <w:rsid w:val="006E636B"/>
    <w:rsid w:val="006E660B"/>
    <w:rsid w:val="006E69BA"/>
    <w:rsid w:val="006E6A2C"/>
    <w:rsid w:val="006E6D3B"/>
    <w:rsid w:val="006E6E0C"/>
    <w:rsid w:val="006E6F21"/>
    <w:rsid w:val="006E70D3"/>
    <w:rsid w:val="006E7583"/>
    <w:rsid w:val="006E7D24"/>
    <w:rsid w:val="006E7FAD"/>
    <w:rsid w:val="006F077B"/>
    <w:rsid w:val="006F10F3"/>
    <w:rsid w:val="006F1281"/>
    <w:rsid w:val="006F1634"/>
    <w:rsid w:val="006F2048"/>
    <w:rsid w:val="006F20A4"/>
    <w:rsid w:val="006F20C9"/>
    <w:rsid w:val="006F2782"/>
    <w:rsid w:val="006F2FBB"/>
    <w:rsid w:val="006F31E0"/>
    <w:rsid w:val="006F4A51"/>
    <w:rsid w:val="006F4A9D"/>
    <w:rsid w:val="006F4C2E"/>
    <w:rsid w:val="006F5948"/>
    <w:rsid w:val="006F5EE9"/>
    <w:rsid w:val="006F63DC"/>
    <w:rsid w:val="006F6439"/>
    <w:rsid w:val="006F68DA"/>
    <w:rsid w:val="006F68E9"/>
    <w:rsid w:val="006F6B6A"/>
    <w:rsid w:val="006F6CB1"/>
    <w:rsid w:val="006F6FC2"/>
    <w:rsid w:val="006F7051"/>
    <w:rsid w:val="006F774A"/>
    <w:rsid w:val="006F7AEC"/>
    <w:rsid w:val="007003E4"/>
    <w:rsid w:val="00700FB2"/>
    <w:rsid w:val="007010A7"/>
    <w:rsid w:val="007011FE"/>
    <w:rsid w:val="007014C6"/>
    <w:rsid w:val="007018C3"/>
    <w:rsid w:val="00701B68"/>
    <w:rsid w:val="00701CBA"/>
    <w:rsid w:val="00701EF8"/>
    <w:rsid w:val="00702796"/>
    <w:rsid w:val="00702965"/>
    <w:rsid w:val="00703161"/>
    <w:rsid w:val="007037E7"/>
    <w:rsid w:val="0070427E"/>
    <w:rsid w:val="007044D0"/>
    <w:rsid w:val="007047E6"/>
    <w:rsid w:val="00704D5F"/>
    <w:rsid w:val="007053D6"/>
    <w:rsid w:val="00705AC5"/>
    <w:rsid w:val="00705B83"/>
    <w:rsid w:val="00705C9D"/>
    <w:rsid w:val="00705E84"/>
    <w:rsid w:val="007061F0"/>
    <w:rsid w:val="00706240"/>
    <w:rsid w:val="00706439"/>
    <w:rsid w:val="00706480"/>
    <w:rsid w:val="007065F4"/>
    <w:rsid w:val="007069E0"/>
    <w:rsid w:val="00706B62"/>
    <w:rsid w:val="0070737F"/>
    <w:rsid w:val="00707E98"/>
    <w:rsid w:val="007101A0"/>
    <w:rsid w:val="0071029F"/>
    <w:rsid w:val="007109AC"/>
    <w:rsid w:val="00710AC5"/>
    <w:rsid w:val="00711D64"/>
    <w:rsid w:val="00712D93"/>
    <w:rsid w:val="00713907"/>
    <w:rsid w:val="00713B5F"/>
    <w:rsid w:val="00714D01"/>
    <w:rsid w:val="00714F07"/>
    <w:rsid w:val="007154E2"/>
    <w:rsid w:val="007159B2"/>
    <w:rsid w:val="007168F2"/>
    <w:rsid w:val="00716975"/>
    <w:rsid w:val="007172AF"/>
    <w:rsid w:val="007174F7"/>
    <w:rsid w:val="00717B5C"/>
    <w:rsid w:val="00717D2A"/>
    <w:rsid w:val="007201D3"/>
    <w:rsid w:val="0072023A"/>
    <w:rsid w:val="007208AC"/>
    <w:rsid w:val="00720940"/>
    <w:rsid w:val="00720BB0"/>
    <w:rsid w:val="00720D92"/>
    <w:rsid w:val="00721518"/>
    <w:rsid w:val="00721D6F"/>
    <w:rsid w:val="00722CA9"/>
    <w:rsid w:val="00723150"/>
    <w:rsid w:val="007239F7"/>
    <w:rsid w:val="00723AD4"/>
    <w:rsid w:val="00723D49"/>
    <w:rsid w:val="00723F04"/>
    <w:rsid w:val="0072451D"/>
    <w:rsid w:val="0072478B"/>
    <w:rsid w:val="007255D9"/>
    <w:rsid w:val="00725C75"/>
    <w:rsid w:val="00725FE2"/>
    <w:rsid w:val="00726401"/>
    <w:rsid w:val="007265A4"/>
    <w:rsid w:val="00726BD2"/>
    <w:rsid w:val="00727B5F"/>
    <w:rsid w:val="00727CEF"/>
    <w:rsid w:val="00730978"/>
    <w:rsid w:val="00730C8D"/>
    <w:rsid w:val="00730F52"/>
    <w:rsid w:val="00730FED"/>
    <w:rsid w:val="00731031"/>
    <w:rsid w:val="007310DF"/>
    <w:rsid w:val="00731B1B"/>
    <w:rsid w:val="007322F6"/>
    <w:rsid w:val="00732E06"/>
    <w:rsid w:val="0073345D"/>
    <w:rsid w:val="007334E3"/>
    <w:rsid w:val="007339FE"/>
    <w:rsid w:val="00733A39"/>
    <w:rsid w:val="0073401C"/>
    <w:rsid w:val="007344E2"/>
    <w:rsid w:val="007346E4"/>
    <w:rsid w:val="00734826"/>
    <w:rsid w:val="007351CC"/>
    <w:rsid w:val="007367D8"/>
    <w:rsid w:val="00736F2C"/>
    <w:rsid w:val="0073761B"/>
    <w:rsid w:val="00737631"/>
    <w:rsid w:val="00737778"/>
    <w:rsid w:val="00737F87"/>
    <w:rsid w:val="007405E1"/>
    <w:rsid w:val="0074063A"/>
    <w:rsid w:val="00741740"/>
    <w:rsid w:val="00741BA6"/>
    <w:rsid w:val="00741CBB"/>
    <w:rsid w:val="00742056"/>
    <w:rsid w:val="007421B2"/>
    <w:rsid w:val="0074234C"/>
    <w:rsid w:val="00742584"/>
    <w:rsid w:val="007426AE"/>
    <w:rsid w:val="0074298E"/>
    <w:rsid w:val="00742AC5"/>
    <w:rsid w:val="00742BA5"/>
    <w:rsid w:val="00742DB0"/>
    <w:rsid w:val="00742F90"/>
    <w:rsid w:val="00743389"/>
    <w:rsid w:val="00743B79"/>
    <w:rsid w:val="0074415D"/>
    <w:rsid w:val="007449F6"/>
    <w:rsid w:val="00744C85"/>
    <w:rsid w:val="00744F41"/>
    <w:rsid w:val="00745852"/>
    <w:rsid w:val="00745D2D"/>
    <w:rsid w:val="0074652B"/>
    <w:rsid w:val="00746B50"/>
    <w:rsid w:val="00746C0E"/>
    <w:rsid w:val="00746D78"/>
    <w:rsid w:val="00747498"/>
    <w:rsid w:val="00747AD6"/>
    <w:rsid w:val="00750631"/>
    <w:rsid w:val="00750716"/>
    <w:rsid w:val="007518B2"/>
    <w:rsid w:val="00751BAF"/>
    <w:rsid w:val="007521C8"/>
    <w:rsid w:val="007523FF"/>
    <w:rsid w:val="0075288F"/>
    <w:rsid w:val="00752ACA"/>
    <w:rsid w:val="00752F12"/>
    <w:rsid w:val="00752F71"/>
    <w:rsid w:val="00753418"/>
    <w:rsid w:val="00753479"/>
    <w:rsid w:val="00753AB3"/>
    <w:rsid w:val="00753BB9"/>
    <w:rsid w:val="00753C68"/>
    <w:rsid w:val="0075442D"/>
    <w:rsid w:val="007548E9"/>
    <w:rsid w:val="00754F46"/>
    <w:rsid w:val="0075591B"/>
    <w:rsid w:val="00756104"/>
    <w:rsid w:val="00756F82"/>
    <w:rsid w:val="00757059"/>
    <w:rsid w:val="00757169"/>
    <w:rsid w:val="007573D9"/>
    <w:rsid w:val="0075783F"/>
    <w:rsid w:val="0075797F"/>
    <w:rsid w:val="00757C12"/>
    <w:rsid w:val="00757D29"/>
    <w:rsid w:val="00761470"/>
    <w:rsid w:val="007619E0"/>
    <w:rsid w:val="00761B1E"/>
    <w:rsid w:val="00762821"/>
    <w:rsid w:val="007628BC"/>
    <w:rsid w:val="0076300A"/>
    <w:rsid w:val="007635BC"/>
    <w:rsid w:val="00763FD5"/>
    <w:rsid w:val="00764325"/>
    <w:rsid w:val="00764B09"/>
    <w:rsid w:val="007651B8"/>
    <w:rsid w:val="00765A89"/>
    <w:rsid w:val="00765EB3"/>
    <w:rsid w:val="00766479"/>
    <w:rsid w:val="0076673F"/>
    <w:rsid w:val="007669B7"/>
    <w:rsid w:val="00766A3E"/>
    <w:rsid w:val="00766A6E"/>
    <w:rsid w:val="007670C0"/>
    <w:rsid w:val="00767A62"/>
    <w:rsid w:val="00767C46"/>
    <w:rsid w:val="0077017C"/>
    <w:rsid w:val="007701AF"/>
    <w:rsid w:val="00770A48"/>
    <w:rsid w:val="00771248"/>
    <w:rsid w:val="0077167D"/>
    <w:rsid w:val="00771E0C"/>
    <w:rsid w:val="00772140"/>
    <w:rsid w:val="00772176"/>
    <w:rsid w:val="00772533"/>
    <w:rsid w:val="0077398D"/>
    <w:rsid w:val="00773DEB"/>
    <w:rsid w:val="00774112"/>
    <w:rsid w:val="007745D1"/>
    <w:rsid w:val="007746B2"/>
    <w:rsid w:val="0077472E"/>
    <w:rsid w:val="00774B1A"/>
    <w:rsid w:val="00775418"/>
    <w:rsid w:val="00775592"/>
    <w:rsid w:val="00775698"/>
    <w:rsid w:val="00775EBF"/>
    <w:rsid w:val="00775F1C"/>
    <w:rsid w:val="007772DF"/>
    <w:rsid w:val="007773B3"/>
    <w:rsid w:val="00777579"/>
    <w:rsid w:val="007777DC"/>
    <w:rsid w:val="00777943"/>
    <w:rsid w:val="00777BC7"/>
    <w:rsid w:val="00780F79"/>
    <w:rsid w:val="00781493"/>
    <w:rsid w:val="00781730"/>
    <w:rsid w:val="007817AF"/>
    <w:rsid w:val="00781979"/>
    <w:rsid w:val="00781A67"/>
    <w:rsid w:val="00782193"/>
    <w:rsid w:val="00782881"/>
    <w:rsid w:val="0078303C"/>
    <w:rsid w:val="00783134"/>
    <w:rsid w:val="00783D0E"/>
    <w:rsid w:val="007847FE"/>
    <w:rsid w:val="00784AFF"/>
    <w:rsid w:val="00784F44"/>
    <w:rsid w:val="00785170"/>
    <w:rsid w:val="00785193"/>
    <w:rsid w:val="00785C75"/>
    <w:rsid w:val="00786352"/>
    <w:rsid w:val="007864A4"/>
    <w:rsid w:val="00786B26"/>
    <w:rsid w:val="00790A63"/>
    <w:rsid w:val="00790C4F"/>
    <w:rsid w:val="007918A9"/>
    <w:rsid w:val="0079198C"/>
    <w:rsid w:val="0079477A"/>
    <w:rsid w:val="00795EE2"/>
    <w:rsid w:val="00796149"/>
    <w:rsid w:val="0079654D"/>
    <w:rsid w:val="007967C1"/>
    <w:rsid w:val="00796F16"/>
    <w:rsid w:val="007973C8"/>
    <w:rsid w:val="0079756F"/>
    <w:rsid w:val="00797AC8"/>
    <w:rsid w:val="007A04B1"/>
    <w:rsid w:val="007A0CE5"/>
    <w:rsid w:val="007A1533"/>
    <w:rsid w:val="007A170D"/>
    <w:rsid w:val="007A1864"/>
    <w:rsid w:val="007A229B"/>
    <w:rsid w:val="007A22FD"/>
    <w:rsid w:val="007A37FC"/>
    <w:rsid w:val="007A39D0"/>
    <w:rsid w:val="007A3CBD"/>
    <w:rsid w:val="007A592E"/>
    <w:rsid w:val="007A5980"/>
    <w:rsid w:val="007A7B77"/>
    <w:rsid w:val="007A7CC8"/>
    <w:rsid w:val="007B0E16"/>
    <w:rsid w:val="007B1223"/>
    <w:rsid w:val="007B12A3"/>
    <w:rsid w:val="007B14F7"/>
    <w:rsid w:val="007B1761"/>
    <w:rsid w:val="007B17CF"/>
    <w:rsid w:val="007B1A43"/>
    <w:rsid w:val="007B1B86"/>
    <w:rsid w:val="007B1E8B"/>
    <w:rsid w:val="007B2510"/>
    <w:rsid w:val="007B270E"/>
    <w:rsid w:val="007B3796"/>
    <w:rsid w:val="007B3D6D"/>
    <w:rsid w:val="007B3EAE"/>
    <w:rsid w:val="007B452F"/>
    <w:rsid w:val="007B47D3"/>
    <w:rsid w:val="007B4F69"/>
    <w:rsid w:val="007B5347"/>
    <w:rsid w:val="007B5B9E"/>
    <w:rsid w:val="007B5D37"/>
    <w:rsid w:val="007B7A1F"/>
    <w:rsid w:val="007B7B32"/>
    <w:rsid w:val="007B7FCD"/>
    <w:rsid w:val="007C0014"/>
    <w:rsid w:val="007C0095"/>
    <w:rsid w:val="007C02AA"/>
    <w:rsid w:val="007C0488"/>
    <w:rsid w:val="007C0FF7"/>
    <w:rsid w:val="007C1864"/>
    <w:rsid w:val="007C260C"/>
    <w:rsid w:val="007C281A"/>
    <w:rsid w:val="007C2ADF"/>
    <w:rsid w:val="007C30CD"/>
    <w:rsid w:val="007C3DB2"/>
    <w:rsid w:val="007C442E"/>
    <w:rsid w:val="007C47DF"/>
    <w:rsid w:val="007C4C02"/>
    <w:rsid w:val="007C5307"/>
    <w:rsid w:val="007C5897"/>
    <w:rsid w:val="007C5DF8"/>
    <w:rsid w:val="007C609D"/>
    <w:rsid w:val="007C6DB9"/>
    <w:rsid w:val="007C6E12"/>
    <w:rsid w:val="007C701C"/>
    <w:rsid w:val="007C707F"/>
    <w:rsid w:val="007C7588"/>
    <w:rsid w:val="007C771D"/>
    <w:rsid w:val="007C7864"/>
    <w:rsid w:val="007C7904"/>
    <w:rsid w:val="007C7A9E"/>
    <w:rsid w:val="007C7AE7"/>
    <w:rsid w:val="007D01AC"/>
    <w:rsid w:val="007D05CE"/>
    <w:rsid w:val="007D076A"/>
    <w:rsid w:val="007D082D"/>
    <w:rsid w:val="007D09C6"/>
    <w:rsid w:val="007D0A04"/>
    <w:rsid w:val="007D0BB5"/>
    <w:rsid w:val="007D1256"/>
    <w:rsid w:val="007D1B76"/>
    <w:rsid w:val="007D1F63"/>
    <w:rsid w:val="007D2785"/>
    <w:rsid w:val="007D29F2"/>
    <w:rsid w:val="007D3389"/>
    <w:rsid w:val="007D39FF"/>
    <w:rsid w:val="007D412E"/>
    <w:rsid w:val="007D448A"/>
    <w:rsid w:val="007D4A95"/>
    <w:rsid w:val="007D5299"/>
    <w:rsid w:val="007D5553"/>
    <w:rsid w:val="007D6629"/>
    <w:rsid w:val="007D68AB"/>
    <w:rsid w:val="007D707D"/>
    <w:rsid w:val="007D7374"/>
    <w:rsid w:val="007D7480"/>
    <w:rsid w:val="007D7641"/>
    <w:rsid w:val="007D7901"/>
    <w:rsid w:val="007D7F29"/>
    <w:rsid w:val="007E0459"/>
    <w:rsid w:val="007E0AFD"/>
    <w:rsid w:val="007E12EF"/>
    <w:rsid w:val="007E14BD"/>
    <w:rsid w:val="007E1A7E"/>
    <w:rsid w:val="007E25C3"/>
    <w:rsid w:val="007E28C5"/>
    <w:rsid w:val="007E29FD"/>
    <w:rsid w:val="007E2E87"/>
    <w:rsid w:val="007E3119"/>
    <w:rsid w:val="007E3217"/>
    <w:rsid w:val="007E338B"/>
    <w:rsid w:val="007E38CE"/>
    <w:rsid w:val="007E3F3B"/>
    <w:rsid w:val="007E42D4"/>
    <w:rsid w:val="007E5120"/>
    <w:rsid w:val="007E5A18"/>
    <w:rsid w:val="007E5A76"/>
    <w:rsid w:val="007E5E0A"/>
    <w:rsid w:val="007E7533"/>
    <w:rsid w:val="007E7C6B"/>
    <w:rsid w:val="007F042E"/>
    <w:rsid w:val="007F0785"/>
    <w:rsid w:val="007F0CB9"/>
    <w:rsid w:val="007F0DC2"/>
    <w:rsid w:val="007F137A"/>
    <w:rsid w:val="007F19E3"/>
    <w:rsid w:val="007F1A00"/>
    <w:rsid w:val="007F2421"/>
    <w:rsid w:val="007F24C5"/>
    <w:rsid w:val="007F24D9"/>
    <w:rsid w:val="007F25A9"/>
    <w:rsid w:val="007F2A90"/>
    <w:rsid w:val="007F3029"/>
    <w:rsid w:val="007F3081"/>
    <w:rsid w:val="007F332C"/>
    <w:rsid w:val="007F3574"/>
    <w:rsid w:val="007F3E0F"/>
    <w:rsid w:val="007F43B2"/>
    <w:rsid w:val="007F463E"/>
    <w:rsid w:val="007F52FC"/>
    <w:rsid w:val="007F603C"/>
    <w:rsid w:val="007F6671"/>
    <w:rsid w:val="007F6E26"/>
    <w:rsid w:val="007F796E"/>
    <w:rsid w:val="00800262"/>
    <w:rsid w:val="00800293"/>
    <w:rsid w:val="0080096C"/>
    <w:rsid w:val="00800A48"/>
    <w:rsid w:val="00800CB6"/>
    <w:rsid w:val="00801212"/>
    <w:rsid w:val="00801FD1"/>
    <w:rsid w:val="008028A7"/>
    <w:rsid w:val="00802A9F"/>
    <w:rsid w:val="00803268"/>
    <w:rsid w:val="008032D8"/>
    <w:rsid w:val="0080381E"/>
    <w:rsid w:val="00803EAA"/>
    <w:rsid w:val="008045CC"/>
    <w:rsid w:val="008047C4"/>
    <w:rsid w:val="00804D8E"/>
    <w:rsid w:val="00805040"/>
    <w:rsid w:val="00805205"/>
    <w:rsid w:val="008060C2"/>
    <w:rsid w:val="0080737E"/>
    <w:rsid w:val="008078FA"/>
    <w:rsid w:val="00807C97"/>
    <w:rsid w:val="00807EC9"/>
    <w:rsid w:val="00810240"/>
    <w:rsid w:val="00811143"/>
    <w:rsid w:val="0081150E"/>
    <w:rsid w:val="00811EE9"/>
    <w:rsid w:val="00812150"/>
    <w:rsid w:val="008122F4"/>
    <w:rsid w:val="008127AD"/>
    <w:rsid w:val="00812E78"/>
    <w:rsid w:val="00812F72"/>
    <w:rsid w:val="00813A5C"/>
    <w:rsid w:val="00813CE5"/>
    <w:rsid w:val="008141ED"/>
    <w:rsid w:val="00815646"/>
    <w:rsid w:val="00815AEF"/>
    <w:rsid w:val="00816B19"/>
    <w:rsid w:val="00816E6E"/>
    <w:rsid w:val="0081730E"/>
    <w:rsid w:val="0081744F"/>
    <w:rsid w:val="00817A2A"/>
    <w:rsid w:val="00820027"/>
    <w:rsid w:val="008200B6"/>
    <w:rsid w:val="008203A2"/>
    <w:rsid w:val="008203FC"/>
    <w:rsid w:val="00820457"/>
    <w:rsid w:val="00820ADE"/>
    <w:rsid w:val="008210EC"/>
    <w:rsid w:val="00821264"/>
    <w:rsid w:val="008222A0"/>
    <w:rsid w:val="00822433"/>
    <w:rsid w:val="00823C79"/>
    <w:rsid w:val="00823FDD"/>
    <w:rsid w:val="0082433D"/>
    <w:rsid w:val="008243BC"/>
    <w:rsid w:val="008244D5"/>
    <w:rsid w:val="00825EDB"/>
    <w:rsid w:val="008277B8"/>
    <w:rsid w:val="00830278"/>
    <w:rsid w:val="00830A53"/>
    <w:rsid w:val="00830FD2"/>
    <w:rsid w:val="008310F4"/>
    <w:rsid w:val="008316F0"/>
    <w:rsid w:val="00831DD4"/>
    <w:rsid w:val="00831F37"/>
    <w:rsid w:val="00831FC3"/>
    <w:rsid w:val="008323A2"/>
    <w:rsid w:val="008327C9"/>
    <w:rsid w:val="00832A08"/>
    <w:rsid w:val="00832EE8"/>
    <w:rsid w:val="0083314F"/>
    <w:rsid w:val="008334EE"/>
    <w:rsid w:val="0083367D"/>
    <w:rsid w:val="00834156"/>
    <w:rsid w:val="00834476"/>
    <w:rsid w:val="0083491A"/>
    <w:rsid w:val="00834E88"/>
    <w:rsid w:val="00834EA7"/>
    <w:rsid w:val="008350E6"/>
    <w:rsid w:val="00835289"/>
    <w:rsid w:val="00835BB1"/>
    <w:rsid w:val="00835C0C"/>
    <w:rsid w:val="00835C31"/>
    <w:rsid w:val="00835D56"/>
    <w:rsid w:val="00835F09"/>
    <w:rsid w:val="00835F36"/>
    <w:rsid w:val="00835F3A"/>
    <w:rsid w:val="008367A7"/>
    <w:rsid w:val="008367FC"/>
    <w:rsid w:val="00837789"/>
    <w:rsid w:val="00837800"/>
    <w:rsid w:val="0083791A"/>
    <w:rsid w:val="00837D3C"/>
    <w:rsid w:val="0084068D"/>
    <w:rsid w:val="0084074F"/>
    <w:rsid w:val="00840E19"/>
    <w:rsid w:val="00840EF5"/>
    <w:rsid w:val="0084178E"/>
    <w:rsid w:val="00841D37"/>
    <w:rsid w:val="00841FE0"/>
    <w:rsid w:val="00842014"/>
    <w:rsid w:val="0084303F"/>
    <w:rsid w:val="008432B1"/>
    <w:rsid w:val="00843801"/>
    <w:rsid w:val="00843FBB"/>
    <w:rsid w:val="00844653"/>
    <w:rsid w:val="00844729"/>
    <w:rsid w:val="00844AD8"/>
    <w:rsid w:val="00845CA9"/>
    <w:rsid w:val="00845EA4"/>
    <w:rsid w:val="008463A8"/>
    <w:rsid w:val="00846673"/>
    <w:rsid w:val="00846881"/>
    <w:rsid w:val="00846899"/>
    <w:rsid w:val="00846F13"/>
    <w:rsid w:val="00850252"/>
    <w:rsid w:val="0085044E"/>
    <w:rsid w:val="00850719"/>
    <w:rsid w:val="008507E9"/>
    <w:rsid w:val="008509E1"/>
    <w:rsid w:val="00850AD7"/>
    <w:rsid w:val="0085133D"/>
    <w:rsid w:val="008515E6"/>
    <w:rsid w:val="008521B3"/>
    <w:rsid w:val="00852340"/>
    <w:rsid w:val="008524D8"/>
    <w:rsid w:val="00852C6B"/>
    <w:rsid w:val="00852CD3"/>
    <w:rsid w:val="00852D42"/>
    <w:rsid w:val="008530E5"/>
    <w:rsid w:val="008533CD"/>
    <w:rsid w:val="008536A6"/>
    <w:rsid w:val="008537DF"/>
    <w:rsid w:val="00853BFE"/>
    <w:rsid w:val="0085412B"/>
    <w:rsid w:val="008545BC"/>
    <w:rsid w:val="00854896"/>
    <w:rsid w:val="00855802"/>
    <w:rsid w:val="00856226"/>
    <w:rsid w:val="0085649A"/>
    <w:rsid w:val="00856A29"/>
    <w:rsid w:val="00856ACF"/>
    <w:rsid w:val="008572B4"/>
    <w:rsid w:val="00857DE2"/>
    <w:rsid w:val="0086012C"/>
    <w:rsid w:val="00860236"/>
    <w:rsid w:val="008603C9"/>
    <w:rsid w:val="00860D4D"/>
    <w:rsid w:val="00861088"/>
    <w:rsid w:val="008612B8"/>
    <w:rsid w:val="008612DE"/>
    <w:rsid w:val="008612F0"/>
    <w:rsid w:val="00861BD4"/>
    <w:rsid w:val="00862559"/>
    <w:rsid w:val="00862EEF"/>
    <w:rsid w:val="0086317B"/>
    <w:rsid w:val="008633CD"/>
    <w:rsid w:val="00863EFC"/>
    <w:rsid w:val="00863F2B"/>
    <w:rsid w:val="0086402F"/>
    <w:rsid w:val="008641E7"/>
    <w:rsid w:val="008647CC"/>
    <w:rsid w:val="00864D9B"/>
    <w:rsid w:val="00864DC3"/>
    <w:rsid w:val="00866F08"/>
    <w:rsid w:val="0086708D"/>
    <w:rsid w:val="00867172"/>
    <w:rsid w:val="00867570"/>
    <w:rsid w:val="0086786A"/>
    <w:rsid w:val="00867F9F"/>
    <w:rsid w:val="00870121"/>
    <w:rsid w:val="008703D5"/>
    <w:rsid w:val="008709AC"/>
    <w:rsid w:val="00871006"/>
    <w:rsid w:val="00871234"/>
    <w:rsid w:val="00871310"/>
    <w:rsid w:val="00871696"/>
    <w:rsid w:val="00871E03"/>
    <w:rsid w:val="008722E6"/>
    <w:rsid w:val="00872801"/>
    <w:rsid w:val="00873501"/>
    <w:rsid w:val="00873AE9"/>
    <w:rsid w:val="00873E1F"/>
    <w:rsid w:val="00874794"/>
    <w:rsid w:val="00874AFA"/>
    <w:rsid w:val="00874D17"/>
    <w:rsid w:val="008764C7"/>
    <w:rsid w:val="00877AB8"/>
    <w:rsid w:val="00880248"/>
    <w:rsid w:val="00880488"/>
    <w:rsid w:val="00880983"/>
    <w:rsid w:val="00881082"/>
    <w:rsid w:val="0088197F"/>
    <w:rsid w:val="00882A42"/>
    <w:rsid w:val="008832B5"/>
    <w:rsid w:val="00883306"/>
    <w:rsid w:val="00883476"/>
    <w:rsid w:val="0088377A"/>
    <w:rsid w:val="008844B6"/>
    <w:rsid w:val="008849EB"/>
    <w:rsid w:val="008853DE"/>
    <w:rsid w:val="008855FC"/>
    <w:rsid w:val="00885B97"/>
    <w:rsid w:val="00885DA7"/>
    <w:rsid w:val="008863F4"/>
    <w:rsid w:val="00886BE9"/>
    <w:rsid w:val="00886C31"/>
    <w:rsid w:val="0088759E"/>
    <w:rsid w:val="008901DE"/>
    <w:rsid w:val="0089022F"/>
    <w:rsid w:val="008902EC"/>
    <w:rsid w:val="00890EA2"/>
    <w:rsid w:val="00891322"/>
    <w:rsid w:val="00891590"/>
    <w:rsid w:val="0089254B"/>
    <w:rsid w:val="00892DEC"/>
    <w:rsid w:val="008930D7"/>
    <w:rsid w:val="008935BF"/>
    <w:rsid w:val="0089363F"/>
    <w:rsid w:val="008939F3"/>
    <w:rsid w:val="00893F8D"/>
    <w:rsid w:val="00894038"/>
    <w:rsid w:val="008943AD"/>
    <w:rsid w:val="0089455E"/>
    <w:rsid w:val="00894574"/>
    <w:rsid w:val="0089493C"/>
    <w:rsid w:val="00894C5C"/>
    <w:rsid w:val="0089592B"/>
    <w:rsid w:val="00895EDE"/>
    <w:rsid w:val="008965AE"/>
    <w:rsid w:val="00897379"/>
    <w:rsid w:val="008978AB"/>
    <w:rsid w:val="00897DB3"/>
    <w:rsid w:val="008A076E"/>
    <w:rsid w:val="008A1494"/>
    <w:rsid w:val="008A1EBC"/>
    <w:rsid w:val="008A1FC9"/>
    <w:rsid w:val="008A26FA"/>
    <w:rsid w:val="008A27D1"/>
    <w:rsid w:val="008A2B34"/>
    <w:rsid w:val="008A340B"/>
    <w:rsid w:val="008A3687"/>
    <w:rsid w:val="008A3692"/>
    <w:rsid w:val="008A3D1C"/>
    <w:rsid w:val="008A446A"/>
    <w:rsid w:val="008A4808"/>
    <w:rsid w:val="008A4C36"/>
    <w:rsid w:val="008A5305"/>
    <w:rsid w:val="008A5C1D"/>
    <w:rsid w:val="008A6A83"/>
    <w:rsid w:val="008A6CEA"/>
    <w:rsid w:val="008A75F2"/>
    <w:rsid w:val="008B077F"/>
    <w:rsid w:val="008B0F63"/>
    <w:rsid w:val="008B141A"/>
    <w:rsid w:val="008B1FAD"/>
    <w:rsid w:val="008B2553"/>
    <w:rsid w:val="008B25C2"/>
    <w:rsid w:val="008B2ECF"/>
    <w:rsid w:val="008B336C"/>
    <w:rsid w:val="008B33F8"/>
    <w:rsid w:val="008B3965"/>
    <w:rsid w:val="008B4389"/>
    <w:rsid w:val="008B46D4"/>
    <w:rsid w:val="008B4729"/>
    <w:rsid w:val="008B500D"/>
    <w:rsid w:val="008B5F5D"/>
    <w:rsid w:val="008B62FD"/>
    <w:rsid w:val="008B6313"/>
    <w:rsid w:val="008B6325"/>
    <w:rsid w:val="008B668D"/>
    <w:rsid w:val="008B7090"/>
    <w:rsid w:val="008C0FFF"/>
    <w:rsid w:val="008C1899"/>
    <w:rsid w:val="008C1EB9"/>
    <w:rsid w:val="008C1EBB"/>
    <w:rsid w:val="008C22EE"/>
    <w:rsid w:val="008C24D2"/>
    <w:rsid w:val="008C28F2"/>
    <w:rsid w:val="008C352A"/>
    <w:rsid w:val="008C371A"/>
    <w:rsid w:val="008C53E4"/>
    <w:rsid w:val="008C5E4B"/>
    <w:rsid w:val="008C621E"/>
    <w:rsid w:val="008C63B6"/>
    <w:rsid w:val="008C7275"/>
    <w:rsid w:val="008C764E"/>
    <w:rsid w:val="008D03D8"/>
    <w:rsid w:val="008D0623"/>
    <w:rsid w:val="008D0995"/>
    <w:rsid w:val="008D0A4A"/>
    <w:rsid w:val="008D0E88"/>
    <w:rsid w:val="008D2116"/>
    <w:rsid w:val="008D248F"/>
    <w:rsid w:val="008D2C35"/>
    <w:rsid w:val="008D2E87"/>
    <w:rsid w:val="008D33A1"/>
    <w:rsid w:val="008D37D9"/>
    <w:rsid w:val="008D38A8"/>
    <w:rsid w:val="008D3C17"/>
    <w:rsid w:val="008D49DA"/>
    <w:rsid w:val="008D4C4C"/>
    <w:rsid w:val="008D4D0F"/>
    <w:rsid w:val="008D5E4B"/>
    <w:rsid w:val="008D66A1"/>
    <w:rsid w:val="008D6A8B"/>
    <w:rsid w:val="008D6E46"/>
    <w:rsid w:val="008D7556"/>
    <w:rsid w:val="008D7604"/>
    <w:rsid w:val="008D77C7"/>
    <w:rsid w:val="008D7847"/>
    <w:rsid w:val="008D79A5"/>
    <w:rsid w:val="008D7A73"/>
    <w:rsid w:val="008D7BAE"/>
    <w:rsid w:val="008D7C34"/>
    <w:rsid w:val="008E0076"/>
    <w:rsid w:val="008E0B1A"/>
    <w:rsid w:val="008E0D41"/>
    <w:rsid w:val="008E1403"/>
    <w:rsid w:val="008E167F"/>
    <w:rsid w:val="008E1A8A"/>
    <w:rsid w:val="008E257F"/>
    <w:rsid w:val="008E2628"/>
    <w:rsid w:val="008E2D80"/>
    <w:rsid w:val="008E54ED"/>
    <w:rsid w:val="008E56A0"/>
    <w:rsid w:val="008E5786"/>
    <w:rsid w:val="008E58DD"/>
    <w:rsid w:val="008E59A8"/>
    <w:rsid w:val="008E5AB5"/>
    <w:rsid w:val="008E5FE0"/>
    <w:rsid w:val="008E60EA"/>
    <w:rsid w:val="008E6737"/>
    <w:rsid w:val="008E6A51"/>
    <w:rsid w:val="008E7027"/>
    <w:rsid w:val="008E771A"/>
    <w:rsid w:val="008E77EB"/>
    <w:rsid w:val="008E789F"/>
    <w:rsid w:val="008F01A7"/>
    <w:rsid w:val="008F0296"/>
    <w:rsid w:val="008F03A8"/>
    <w:rsid w:val="008F09B7"/>
    <w:rsid w:val="008F0EA8"/>
    <w:rsid w:val="008F1401"/>
    <w:rsid w:val="008F17E5"/>
    <w:rsid w:val="008F1991"/>
    <w:rsid w:val="008F19F3"/>
    <w:rsid w:val="008F2ABC"/>
    <w:rsid w:val="008F2B5E"/>
    <w:rsid w:val="008F3099"/>
    <w:rsid w:val="008F41C8"/>
    <w:rsid w:val="008F41ED"/>
    <w:rsid w:val="008F515A"/>
    <w:rsid w:val="008F530D"/>
    <w:rsid w:val="008F55B1"/>
    <w:rsid w:val="008F597D"/>
    <w:rsid w:val="008F604C"/>
    <w:rsid w:val="008F622E"/>
    <w:rsid w:val="008F6475"/>
    <w:rsid w:val="008F6B79"/>
    <w:rsid w:val="008F6DC0"/>
    <w:rsid w:val="009000CE"/>
    <w:rsid w:val="009007C6"/>
    <w:rsid w:val="0090083C"/>
    <w:rsid w:val="00900A4A"/>
    <w:rsid w:val="00900CDD"/>
    <w:rsid w:val="00900D73"/>
    <w:rsid w:val="0090131E"/>
    <w:rsid w:val="0090187D"/>
    <w:rsid w:val="0090199C"/>
    <w:rsid w:val="00901A54"/>
    <w:rsid w:val="00901DB3"/>
    <w:rsid w:val="009020F2"/>
    <w:rsid w:val="0090214F"/>
    <w:rsid w:val="00902636"/>
    <w:rsid w:val="00902AFD"/>
    <w:rsid w:val="0090336C"/>
    <w:rsid w:val="00903893"/>
    <w:rsid w:val="00903A4F"/>
    <w:rsid w:val="00903F4D"/>
    <w:rsid w:val="00904097"/>
    <w:rsid w:val="009044DA"/>
    <w:rsid w:val="00905036"/>
    <w:rsid w:val="009055E9"/>
    <w:rsid w:val="00905997"/>
    <w:rsid w:val="00905EBE"/>
    <w:rsid w:val="009065C8"/>
    <w:rsid w:val="0090664B"/>
    <w:rsid w:val="00906C76"/>
    <w:rsid w:val="00906E7A"/>
    <w:rsid w:val="00907217"/>
    <w:rsid w:val="009073EF"/>
    <w:rsid w:val="00907472"/>
    <w:rsid w:val="00911074"/>
    <w:rsid w:val="00911A73"/>
    <w:rsid w:val="00911B30"/>
    <w:rsid w:val="00912675"/>
    <w:rsid w:val="00913472"/>
    <w:rsid w:val="00913889"/>
    <w:rsid w:val="009147DB"/>
    <w:rsid w:val="00914EE5"/>
    <w:rsid w:val="00916006"/>
    <w:rsid w:val="00916D16"/>
    <w:rsid w:val="009173D8"/>
    <w:rsid w:val="00917DBF"/>
    <w:rsid w:val="00917E02"/>
    <w:rsid w:val="00917F15"/>
    <w:rsid w:val="00920019"/>
    <w:rsid w:val="0092003F"/>
    <w:rsid w:val="009207D9"/>
    <w:rsid w:val="00920929"/>
    <w:rsid w:val="00921004"/>
    <w:rsid w:val="00921390"/>
    <w:rsid w:val="009216C3"/>
    <w:rsid w:val="00921A21"/>
    <w:rsid w:val="00921D0D"/>
    <w:rsid w:val="00921ECF"/>
    <w:rsid w:val="009227D1"/>
    <w:rsid w:val="0092340D"/>
    <w:rsid w:val="00923D3A"/>
    <w:rsid w:val="009241A6"/>
    <w:rsid w:val="009246F0"/>
    <w:rsid w:val="00924A28"/>
    <w:rsid w:val="00924CC8"/>
    <w:rsid w:val="009250B5"/>
    <w:rsid w:val="009251DC"/>
    <w:rsid w:val="009252A7"/>
    <w:rsid w:val="00925B66"/>
    <w:rsid w:val="00925CD9"/>
    <w:rsid w:val="00926C2A"/>
    <w:rsid w:val="00926C94"/>
    <w:rsid w:val="00926D91"/>
    <w:rsid w:val="00926DCF"/>
    <w:rsid w:val="0092735B"/>
    <w:rsid w:val="009277EA"/>
    <w:rsid w:val="00927C3C"/>
    <w:rsid w:val="00930739"/>
    <w:rsid w:val="009307AD"/>
    <w:rsid w:val="0093083E"/>
    <w:rsid w:val="00931A66"/>
    <w:rsid w:val="00931B18"/>
    <w:rsid w:val="009324BD"/>
    <w:rsid w:val="00932536"/>
    <w:rsid w:val="0093255A"/>
    <w:rsid w:val="00932B94"/>
    <w:rsid w:val="00933800"/>
    <w:rsid w:val="00933B46"/>
    <w:rsid w:val="00933C05"/>
    <w:rsid w:val="00934005"/>
    <w:rsid w:val="0093487B"/>
    <w:rsid w:val="0093491A"/>
    <w:rsid w:val="00934985"/>
    <w:rsid w:val="009350AC"/>
    <w:rsid w:val="0093557A"/>
    <w:rsid w:val="0093564B"/>
    <w:rsid w:val="009357DA"/>
    <w:rsid w:val="00935A38"/>
    <w:rsid w:val="00935AD8"/>
    <w:rsid w:val="00936B5F"/>
    <w:rsid w:val="009376C8"/>
    <w:rsid w:val="00937E4E"/>
    <w:rsid w:val="00937EDE"/>
    <w:rsid w:val="00940180"/>
    <w:rsid w:val="00940BEE"/>
    <w:rsid w:val="00940C25"/>
    <w:rsid w:val="00941745"/>
    <w:rsid w:val="00941B4D"/>
    <w:rsid w:val="0094237F"/>
    <w:rsid w:val="0094297A"/>
    <w:rsid w:val="00944060"/>
    <w:rsid w:val="009443B9"/>
    <w:rsid w:val="0094469F"/>
    <w:rsid w:val="009449F8"/>
    <w:rsid w:val="00944BE5"/>
    <w:rsid w:val="009452EE"/>
    <w:rsid w:val="00945822"/>
    <w:rsid w:val="009460B7"/>
    <w:rsid w:val="00946156"/>
    <w:rsid w:val="009466C5"/>
    <w:rsid w:val="0094678F"/>
    <w:rsid w:val="00946962"/>
    <w:rsid w:val="00946BBE"/>
    <w:rsid w:val="00946E87"/>
    <w:rsid w:val="009473BB"/>
    <w:rsid w:val="009473E7"/>
    <w:rsid w:val="00947A0A"/>
    <w:rsid w:val="00947B12"/>
    <w:rsid w:val="00947E3A"/>
    <w:rsid w:val="009500D9"/>
    <w:rsid w:val="00950347"/>
    <w:rsid w:val="00950C41"/>
    <w:rsid w:val="00950D64"/>
    <w:rsid w:val="00950EFE"/>
    <w:rsid w:val="00951131"/>
    <w:rsid w:val="00951606"/>
    <w:rsid w:val="0095196F"/>
    <w:rsid w:val="0095234C"/>
    <w:rsid w:val="009536C7"/>
    <w:rsid w:val="0095371E"/>
    <w:rsid w:val="0095396A"/>
    <w:rsid w:val="00953DBE"/>
    <w:rsid w:val="00954105"/>
    <w:rsid w:val="0095422C"/>
    <w:rsid w:val="00954B40"/>
    <w:rsid w:val="00954C5E"/>
    <w:rsid w:val="00954D15"/>
    <w:rsid w:val="009557E6"/>
    <w:rsid w:val="00955C58"/>
    <w:rsid w:val="00957660"/>
    <w:rsid w:val="009603FA"/>
    <w:rsid w:val="00960E5F"/>
    <w:rsid w:val="00961161"/>
    <w:rsid w:val="00961645"/>
    <w:rsid w:val="00961A98"/>
    <w:rsid w:val="00961DCA"/>
    <w:rsid w:val="00962559"/>
    <w:rsid w:val="009625B5"/>
    <w:rsid w:val="00962AA6"/>
    <w:rsid w:val="00962B65"/>
    <w:rsid w:val="00963A29"/>
    <w:rsid w:val="00963A4D"/>
    <w:rsid w:val="00963FB3"/>
    <w:rsid w:val="00964691"/>
    <w:rsid w:val="00964844"/>
    <w:rsid w:val="009657C5"/>
    <w:rsid w:val="00965B34"/>
    <w:rsid w:val="00966221"/>
    <w:rsid w:val="00966295"/>
    <w:rsid w:val="00966848"/>
    <w:rsid w:val="00966916"/>
    <w:rsid w:val="00966D38"/>
    <w:rsid w:val="00967376"/>
    <w:rsid w:val="00967746"/>
    <w:rsid w:val="00970AF0"/>
    <w:rsid w:val="0097107C"/>
    <w:rsid w:val="009715A4"/>
    <w:rsid w:val="00971655"/>
    <w:rsid w:val="00971719"/>
    <w:rsid w:val="009719F4"/>
    <w:rsid w:val="0097208E"/>
    <w:rsid w:val="00972241"/>
    <w:rsid w:val="00972911"/>
    <w:rsid w:val="00972C2B"/>
    <w:rsid w:val="009731DC"/>
    <w:rsid w:val="00973620"/>
    <w:rsid w:val="00973A2E"/>
    <w:rsid w:val="00973F1C"/>
    <w:rsid w:val="00973FDA"/>
    <w:rsid w:val="00974550"/>
    <w:rsid w:val="00974825"/>
    <w:rsid w:val="009749D2"/>
    <w:rsid w:val="009753D5"/>
    <w:rsid w:val="00975C7F"/>
    <w:rsid w:val="00975EE4"/>
    <w:rsid w:val="00976114"/>
    <w:rsid w:val="009761D5"/>
    <w:rsid w:val="009764AE"/>
    <w:rsid w:val="00976ADD"/>
    <w:rsid w:val="00976D7A"/>
    <w:rsid w:val="00977158"/>
    <w:rsid w:val="00980450"/>
    <w:rsid w:val="00980A5C"/>
    <w:rsid w:val="00981E78"/>
    <w:rsid w:val="009821AA"/>
    <w:rsid w:val="0098229E"/>
    <w:rsid w:val="00982A91"/>
    <w:rsid w:val="00982EB0"/>
    <w:rsid w:val="00983C42"/>
    <w:rsid w:val="00984B75"/>
    <w:rsid w:val="0098528A"/>
    <w:rsid w:val="009855EC"/>
    <w:rsid w:val="009864AE"/>
    <w:rsid w:val="0098659D"/>
    <w:rsid w:val="009866EE"/>
    <w:rsid w:val="00986D19"/>
    <w:rsid w:val="00986F8C"/>
    <w:rsid w:val="00986FCD"/>
    <w:rsid w:val="009874D5"/>
    <w:rsid w:val="0098761E"/>
    <w:rsid w:val="00987ECA"/>
    <w:rsid w:val="00987FC1"/>
    <w:rsid w:val="0099012D"/>
    <w:rsid w:val="00990F71"/>
    <w:rsid w:val="0099148F"/>
    <w:rsid w:val="0099149F"/>
    <w:rsid w:val="00991B27"/>
    <w:rsid w:val="00991E7A"/>
    <w:rsid w:val="009924EE"/>
    <w:rsid w:val="00992ADE"/>
    <w:rsid w:val="009933C6"/>
    <w:rsid w:val="0099353B"/>
    <w:rsid w:val="00993648"/>
    <w:rsid w:val="00993677"/>
    <w:rsid w:val="009938D2"/>
    <w:rsid w:val="0099432D"/>
    <w:rsid w:val="00994639"/>
    <w:rsid w:val="009951E2"/>
    <w:rsid w:val="009958FA"/>
    <w:rsid w:val="00995A65"/>
    <w:rsid w:val="009969E0"/>
    <w:rsid w:val="00996E62"/>
    <w:rsid w:val="00997548"/>
    <w:rsid w:val="00997B78"/>
    <w:rsid w:val="009A03F3"/>
    <w:rsid w:val="009A07FC"/>
    <w:rsid w:val="009A0824"/>
    <w:rsid w:val="009A0A27"/>
    <w:rsid w:val="009A0CD9"/>
    <w:rsid w:val="009A0CDB"/>
    <w:rsid w:val="009A0D2F"/>
    <w:rsid w:val="009A0E21"/>
    <w:rsid w:val="009A0EC9"/>
    <w:rsid w:val="009A13D6"/>
    <w:rsid w:val="009A14DE"/>
    <w:rsid w:val="009A1844"/>
    <w:rsid w:val="009A1D2F"/>
    <w:rsid w:val="009A1EFD"/>
    <w:rsid w:val="009A2534"/>
    <w:rsid w:val="009A2EAC"/>
    <w:rsid w:val="009A4339"/>
    <w:rsid w:val="009A4F94"/>
    <w:rsid w:val="009A6CDE"/>
    <w:rsid w:val="009A6DD2"/>
    <w:rsid w:val="009A706C"/>
    <w:rsid w:val="009A7573"/>
    <w:rsid w:val="009A7959"/>
    <w:rsid w:val="009A7CC0"/>
    <w:rsid w:val="009A7E01"/>
    <w:rsid w:val="009A7ECA"/>
    <w:rsid w:val="009B02E8"/>
    <w:rsid w:val="009B04AC"/>
    <w:rsid w:val="009B1AED"/>
    <w:rsid w:val="009B26B8"/>
    <w:rsid w:val="009B2702"/>
    <w:rsid w:val="009B2763"/>
    <w:rsid w:val="009B2A1B"/>
    <w:rsid w:val="009B2EA4"/>
    <w:rsid w:val="009B322C"/>
    <w:rsid w:val="009B3292"/>
    <w:rsid w:val="009B3544"/>
    <w:rsid w:val="009B385F"/>
    <w:rsid w:val="009B5014"/>
    <w:rsid w:val="009B54D1"/>
    <w:rsid w:val="009B5A7A"/>
    <w:rsid w:val="009B5D4D"/>
    <w:rsid w:val="009B6658"/>
    <w:rsid w:val="009B67BC"/>
    <w:rsid w:val="009B6A51"/>
    <w:rsid w:val="009B6D09"/>
    <w:rsid w:val="009B76D9"/>
    <w:rsid w:val="009B7EB1"/>
    <w:rsid w:val="009C0755"/>
    <w:rsid w:val="009C0BB0"/>
    <w:rsid w:val="009C0D4D"/>
    <w:rsid w:val="009C0DEC"/>
    <w:rsid w:val="009C199C"/>
    <w:rsid w:val="009C1AE3"/>
    <w:rsid w:val="009C282F"/>
    <w:rsid w:val="009C28C6"/>
    <w:rsid w:val="009C2BC5"/>
    <w:rsid w:val="009C2CB5"/>
    <w:rsid w:val="009C354B"/>
    <w:rsid w:val="009C3A14"/>
    <w:rsid w:val="009C3AEF"/>
    <w:rsid w:val="009C3FE8"/>
    <w:rsid w:val="009C479E"/>
    <w:rsid w:val="009C4C50"/>
    <w:rsid w:val="009C5AD4"/>
    <w:rsid w:val="009C5E24"/>
    <w:rsid w:val="009C6289"/>
    <w:rsid w:val="009C68AC"/>
    <w:rsid w:val="009C6EEA"/>
    <w:rsid w:val="009C716C"/>
    <w:rsid w:val="009C796A"/>
    <w:rsid w:val="009D0915"/>
    <w:rsid w:val="009D0E7B"/>
    <w:rsid w:val="009D192A"/>
    <w:rsid w:val="009D197D"/>
    <w:rsid w:val="009D1B50"/>
    <w:rsid w:val="009D20E4"/>
    <w:rsid w:val="009D2405"/>
    <w:rsid w:val="009D2436"/>
    <w:rsid w:val="009D280B"/>
    <w:rsid w:val="009D297A"/>
    <w:rsid w:val="009D3414"/>
    <w:rsid w:val="009D3479"/>
    <w:rsid w:val="009D3508"/>
    <w:rsid w:val="009D38F5"/>
    <w:rsid w:val="009D39C3"/>
    <w:rsid w:val="009D3ADF"/>
    <w:rsid w:val="009D550A"/>
    <w:rsid w:val="009D558F"/>
    <w:rsid w:val="009D5659"/>
    <w:rsid w:val="009D6810"/>
    <w:rsid w:val="009D6ED3"/>
    <w:rsid w:val="009D7FB5"/>
    <w:rsid w:val="009E0AD1"/>
    <w:rsid w:val="009E0D2A"/>
    <w:rsid w:val="009E1BC2"/>
    <w:rsid w:val="009E2780"/>
    <w:rsid w:val="009E2983"/>
    <w:rsid w:val="009E2A26"/>
    <w:rsid w:val="009E341D"/>
    <w:rsid w:val="009E442F"/>
    <w:rsid w:val="009E448B"/>
    <w:rsid w:val="009E4518"/>
    <w:rsid w:val="009E4712"/>
    <w:rsid w:val="009E4A25"/>
    <w:rsid w:val="009E4D26"/>
    <w:rsid w:val="009E503D"/>
    <w:rsid w:val="009E516D"/>
    <w:rsid w:val="009E599C"/>
    <w:rsid w:val="009E5D30"/>
    <w:rsid w:val="009E5DB5"/>
    <w:rsid w:val="009E73A3"/>
    <w:rsid w:val="009E7520"/>
    <w:rsid w:val="009F065B"/>
    <w:rsid w:val="009F0C45"/>
    <w:rsid w:val="009F0CC0"/>
    <w:rsid w:val="009F1034"/>
    <w:rsid w:val="009F117D"/>
    <w:rsid w:val="009F11CF"/>
    <w:rsid w:val="009F1367"/>
    <w:rsid w:val="009F184C"/>
    <w:rsid w:val="009F233A"/>
    <w:rsid w:val="009F3083"/>
    <w:rsid w:val="009F38A5"/>
    <w:rsid w:val="009F3F4A"/>
    <w:rsid w:val="009F4363"/>
    <w:rsid w:val="009F46D4"/>
    <w:rsid w:val="009F4E5B"/>
    <w:rsid w:val="009F66D0"/>
    <w:rsid w:val="009F6BA1"/>
    <w:rsid w:val="009F72BC"/>
    <w:rsid w:val="00A00BE6"/>
    <w:rsid w:val="00A0133C"/>
    <w:rsid w:val="00A0137D"/>
    <w:rsid w:val="00A015A7"/>
    <w:rsid w:val="00A0180C"/>
    <w:rsid w:val="00A01BA4"/>
    <w:rsid w:val="00A01CE3"/>
    <w:rsid w:val="00A027EE"/>
    <w:rsid w:val="00A03017"/>
    <w:rsid w:val="00A03601"/>
    <w:rsid w:val="00A03820"/>
    <w:rsid w:val="00A03A0C"/>
    <w:rsid w:val="00A03BA2"/>
    <w:rsid w:val="00A03C42"/>
    <w:rsid w:val="00A0416D"/>
    <w:rsid w:val="00A041C2"/>
    <w:rsid w:val="00A04367"/>
    <w:rsid w:val="00A04A9E"/>
    <w:rsid w:val="00A04F95"/>
    <w:rsid w:val="00A04FD3"/>
    <w:rsid w:val="00A05341"/>
    <w:rsid w:val="00A0550F"/>
    <w:rsid w:val="00A05C52"/>
    <w:rsid w:val="00A05DE3"/>
    <w:rsid w:val="00A05FBA"/>
    <w:rsid w:val="00A0616D"/>
    <w:rsid w:val="00A063C9"/>
    <w:rsid w:val="00A06409"/>
    <w:rsid w:val="00A06438"/>
    <w:rsid w:val="00A0645D"/>
    <w:rsid w:val="00A0686D"/>
    <w:rsid w:val="00A07F5B"/>
    <w:rsid w:val="00A10441"/>
    <w:rsid w:val="00A10AF6"/>
    <w:rsid w:val="00A1169E"/>
    <w:rsid w:val="00A12789"/>
    <w:rsid w:val="00A12980"/>
    <w:rsid w:val="00A12EEB"/>
    <w:rsid w:val="00A13CFE"/>
    <w:rsid w:val="00A14764"/>
    <w:rsid w:val="00A154CE"/>
    <w:rsid w:val="00A15969"/>
    <w:rsid w:val="00A15C60"/>
    <w:rsid w:val="00A15E74"/>
    <w:rsid w:val="00A161A4"/>
    <w:rsid w:val="00A161C6"/>
    <w:rsid w:val="00A16516"/>
    <w:rsid w:val="00A170D1"/>
    <w:rsid w:val="00A20438"/>
    <w:rsid w:val="00A20B52"/>
    <w:rsid w:val="00A21360"/>
    <w:rsid w:val="00A214E8"/>
    <w:rsid w:val="00A21B6E"/>
    <w:rsid w:val="00A21F94"/>
    <w:rsid w:val="00A2206F"/>
    <w:rsid w:val="00A222DA"/>
    <w:rsid w:val="00A2230E"/>
    <w:rsid w:val="00A223DC"/>
    <w:rsid w:val="00A224A9"/>
    <w:rsid w:val="00A22B9E"/>
    <w:rsid w:val="00A22CA3"/>
    <w:rsid w:val="00A22F62"/>
    <w:rsid w:val="00A22FA3"/>
    <w:rsid w:val="00A233C0"/>
    <w:rsid w:val="00A23D9C"/>
    <w:rsid w:val="00A23F6E"/>
    <w:rsid w:val="00A2412D"/>
    <w:rsid w:val="00A2416F"/>
    <w:rsid w:val="00A244D7"/>
    <w:rsid w:val="00A247DC"/>
    <w:rsid w:val="00A248B9"/>
    <w:rsid w:val="00A250C5"/>
    <w:rsid w:val="00A252C2"/>
    <w:rsid w:val="00A25588"/>
    <w:rsid w:val="00A258E6"/>
    <w:rsid w:val="00A2615E"/>
    <w:rsid w:val="00A2629F"/>
    <w:rsid w:val="00A262D2"/>
    <w:rsid w:val="00A27462"/>
    <w:rsid w:val="00A27F26"/>
    <w:rsid w:val="00A30071"/>
    <w:rsid w:val="00A304FB"/>
    <w:rsid w:val="00A30D51"/>
    <w:rsid w:val="00A30D7D"/>
    <w:rsid w:val="00A30E3A"/>
    <w:rsid w:val="00A30E63"/>
    <w:rsid w:val="00A31846"/>
    <w:rsid w:val="00A3263F"/>
    <w:rsid w:val="00A32BE9"/>
    <w:rsid w:val="00A332E5"/>
    <w:rsid w:val="00A3338B"/>
    <w:rsid w:val="00A338D9"/>
    <w:rsid w:val="00A3421A"/>
    <w:rsid w:val="00A355F5"/>
    <w:rsid w:val="00A36726"/>
    <w:rsid w:val="00A37707"/>
    <w:rsid w:val="00A377EC"/>
    <w:rsid w:val="00A37D22"/>
    <w:rsid w:val="00A37DDE"/>
    <w:rsid w:val="00A40795"/>
    <w:rsid w:val="00A40DCD"/>
    <w:rsid w:val="00A418BB"/>
    <w:rsid w:val="00A424C7"/>
    <w:rsid w:val="00A428B5"/>
    <w:rsid w:val="00A43974"/>
    <w:rsid w:val="00A44867"/>
    <w:rsid w:val="00A44A2D"/>
    <w:rsid w:val="00A44C83"/>
    <w:rsid w:val="00A45A71"/>
    <w:rsid w:val="00A4665B"/>
    <w:rsid w:val="00A467E6"/>
    <w:rsid w:val="00A47B00"/>
    <w:rsid w:val="00A50318"/>
    <w:rsid w:val="00A50417"/>
    <w:rsid w:val="00A507AD"/>
    <w:rsid w:val="00A50981"/>
    <w:rsid w:val="00A509F8"/>
    <w:rsid w:val="00A50ADF"/>
    <w:rsid w:val="00A51675"/>
    <w:rsid w:val="00A518F5"/>
    <w:rsid w:val="00A519C9"/>
    <w:rsid w:val="00A51C9A"/>
    <w:rsid w:val="00A51E3B"/>
    <w:rsid w:val="00A52B6F"/>
    <w:rsid w:val="00A52D9B"/>
    <w:rsid w:val="00A53584"/>
    <w:rsid w:val="00A539B5"/>
    <w:rsid w:val="00A549F4"/>
    <w:rsid w:val="00A54A89"/>
    <w:rsid w:val="00A55112"/>
    <w:rsid w:val="00A55389"/>
    <w:rsid w:val="00A555BA"/>
    <w:rsid w:val="00A56159"/>
    <w:rsid w:val="00A577D5"/>
    <w:rsid w:val="00A57A4C"/>
    <w:rsid w:val="00A57D18"/>
    <w:rsid w:val="00A60061"/>
    <w:rsid w:val="00A60297"/>
    <w:rsid w:val="00A60B2C"/>
    <w:rsid w:val="00A60DF5"/>
    <w:rsid w:val="00A6100D"/>
    <w:rsid w:val="00A61536"/>
    <w:rsid w:val="00A6198B"/>
    <w:rsid w:val="00A628D0"/>
    <w:rsid w:val="00A62E06"/>
    <w:rsid w:val="00A631C2"/>
    <w:rsid w:val="00A63357"/>
    <w:rsid w:val="00A633C2"/>
    <w:rsid w:val="00A63790"/>
    <w:rsid w:val="00A639E1"/>
    <w:rsid w:val="00A645D0"/>
    <w:rsid w:val="00A645F8"/>
    <w:rsid w:val="00A64AED"/>
    <w:rsid w:val="00A64C74"/>
    <w:rsid w:val="00A65080"/>
    <w:rsid w:val="00A6517A"/>
    <w:rsid w:val="00A65690"/>
    <w:rsid w:val="00A65A9A"/>
    <w:rsid w:val="00A65C57"/>
    <w:rsid w:val="00A665DE"/>
    <w:rsid w:val="00A66998"/>
    <w:rsid w:val="00A67349"/>
    <w:rsid w:val="00A677AF"/>
    <w:rsid w:val="00A7070F"/>
    <w:rsid w:val="00A707AE"/>
    <w:rsid w:val="00A70E1F"/>
    <w:rsid w:val="00A713FA"/>
    <w:rsid w:val="00A715D5"/>
    <w:rsid w:val="00A71B3A"/>
    <w:rsid w:val="00A723B8"/>
    <w:rsid w:val="00A72730"/>
    <w:rsid w:val="00A72AE3"/>
    <w:rsid w:val="00A72D83"/>
    <w:rsid w:val="00A730AD"/>
    <w:rsid w:val="00A73416"/>
    <w:rsid w:val="00A7344D"/>
    <w:rsid w:val="00A7357A"/>
    <w:rsid w:val="00A738D6"/>
    <w:rsid w:val="00A73B79"/>
    <w:rsid w:val="00A749C3"/>
    <w:rsid w:val="00A75404"/>
    <w:rsid w:val="00A759FE"/>
    <w:rsid w:val="00A76141"/>
    <w:rsid w:val="00A763A5"/>
    <w:rsid w:val="00A7767C"/>
    <w:rsid w:val="00A77893"/>
    <w:rsid w:val="00A801C3"/>
    <w:rsid w:val="00A80541"/>
    <w:rsid w:val="00A8072A"/>
    <w:rsid w:val="00A80866"/>
    <w:rsid w:val="00A808C9"/>
    <w:rsid w:val="00A80B69"/>
    <w:rsid w:val="00A818C5"/>
    <w:rsid w:val="00A81EA7"/>
    <w:rsid w:val="00A82718"/>
    <w:rsid w:val="00A82AAE"/>
    <w:rsid w:val="00A83C95"/>
    <w:rsid w:val="00A84077"/>
    <w:rsid w:val="00A84220"/>
    <w:rsid w:val="00A85127"/>
    <w:rsid w:val="00A85D30"/>
    <w:rsid w:val="00A85F0F"/>
    <w:rsid w:val="00A86B0B"/>
    <w:rsid w:val="00A872A7"/>
    <w:rsid w:val="00A90324"/>
    <w:rsid w:val="00A9037E"/>
    <w:rsid w:val="00A90490"/>
    <w:rsid w:val="00A90778"/>
    <w:rsid w:val="00A90A0B"/>
    <w:rsid w:val="00A90D45"/>
    <w:rsid w:val="00A9158E"/>
    <w:rsid w:val="00A920F8"/>
    <w:rsid w:val="00A922A6"/>
    <w:rsid w:val="00A92CA3"/>
    <w:rsid w:val="00A92E01"/>
    <w:rsid w:val="00A93F9B"/>
    <w:rsid w:val="00A94E37"/>
    <w:rsid w:val="00A94E76"/>
    <w:rsid w:val="00A95A93"/>
    <w:rsid w:val="00A95E90"/>
    <w:rsid w:val="00A95F8A"/>
    <w:rsid w:val="00A96048"/>
    <w:rsid w:val="00A96231"/>
    <w:rsid w:val="00A96EF0"/>
    <w:rsid w:val="00A96F77"/>
    <w:rsid w:val="00A972BF"/>
    <w:rsid w:val="00A975BD"/>
    <w:rsid w:val="00A97C8E"/>
    <w:rsid w:val="00A97EE5"/>
    <w:rsid w:val="00AA1DB0"/>
    <w:rsid w:val="00AA1DD1"/>
    <w:rsid w:val="00AA2521"/>
    <w:rsid w:val="00AA2538"/>
    <w:rsid w:val="00AA2758"/>
    <w:rsid w:val="00AA2B87"/>
    <w:rsid w:val="00AA30A0"/>
    <w:rsid w:val="00AA3154"/>
    <w:rsid w:val="00AA34C5"/>
    <w:rsid w:val="00AA428A"/>
    <w:rsid w:val="00AA465A"/>
    <w:rsid w:val="00AA47D6"/>
    <w:rsid w:val="00AA4B15"/>
    <w:rsid w:val="00AA4F47"/>
    <w:rsid w:val="00AA5E48"/>
    <w:rsid w:val="00AA62AF"/>
    <w:rsid w:val="00AA6F4E"/>
    <w:rsid w:val="00AA70AE"/>
    <w:rsid w:val="00AA77A7"/>
    <w:rsid w:val="00AA79CA"/>
    <w:rsid w:val="00AA7A8A"/>
    <w:rsid w:val="00AA7C5B"/>
    <w:rsid w:val="00AA7E52"/>
    <w:rsid w:val="00AB0020"/>
    <w:rsid w:val="00AB0251"/>
    <w:rsid w:val="00AB0C28"/>
    <w:rsid w:val="00AB177E"/>
    <w:rsid w:val="00AB1DC9"/>
    <w:rsid w:val="00AB2463"/>
    <w:rsid w:val="00AB31DE"/>
    <w:rsid w:val="00AB32B7"/>
    <w:rsid w:val="00AB3308"/>
    <w:rsid w:val="00AB386B"/>
    <w:rsid w:val="00AB40E1"/>
    <w:rsid w:val="00AB47AB"/>
    <w:rsid w:val="00AB496F"/>
    <w:rsid w:val="00AB549B"/>
    <w:rsid w:val="00AB5980"/>
    <w:rsid w:val="00AB5B9A"/>
    <w:rsid w:val="00AB5F32"/>
    <w:rsid w:val="00AB645D"/>
    <w:rsid w:val="00AB657A"/>
    <w:rsid w:val="00AB7DA2"/>
    <w:rsid w:val="00AC013E"/>
    <w:rsid w:val="00AC035A"/>
    <w:rsid w:val="00AC14AC"/>
    <w:rsid w:val="00AC14C4"/>
    <w:rsid w:val="00AC1529"/>
    <w:rsid w:val="00AC18D7"/>
    <w:rsid w:val="00AC236D"/>
    <w:rsid w:val="00AC286D"/>
    <w:rsid w:val="00AC37D9"/>
    <w:rsid w:val="00AC3ACE"/>
    <w:rsid w:val="00AC3BA5"/>
    <w:rsid w:val="00AC3EFB"/>
    <w:rsid w:val="00AC3F7B"/>
    <w:rsid w:val="00AC42AF"/>
    <w:rsid w:val="00AC4829"/>
    <w:rsid w:val="00AC4BD0"/>
    <w:rsid w:val="00AC5033"/>
    <w:rsid w:val="00AC5666"/>
    <w:rsid w:val="00AC5B53"/>
    <w:rsid w:val="00AC5D8E"/>
    <w:rsid w:val="00AC61EF"/>
    <w:rsid w:val="00AC6204"/>
    <w:rsid w:val="00AC63D1"/>
    <w:rsid w:val="00AC6DE9"/>
    <w:rsid w:val="00AC75C3"/>
    <w:rsid w:val="00AC76DD"/>
    <w:rsid w:val="00AC7AC9"/>
    <w:rsid w:val="00AC7EEF"/>
    <w:rsid w:val="00AD050A"/>
    <w:rsid w:val="00AD0592"/>
    <w:rsid w:val="00AD0616"/>
    <w:rsid w:val="00AD06B8"/>
    <w:rsid w:val="00AD0825"/>
    <w:rsid w:val="00AD0A4C"/>
    <w:rsid w:val="00AD1275"/>
    <w:rsid w:val="00AD1288"/>
    <w:rsid w:val="00AD2040"/>
    <w:rsid w:val="00AD2110"/>
    <w:rsid w:val="00AD2700"/>
    <w:rsid w:val="00AD2908"/>
    <w:rsid w:val="00AD2958"/>
    <w:rsid w:val="00AD2B90"/>
    <w:rsid w:val="00AD3257"/>
    <w:rsid w:val="00AD3444"/>
    <w:rsid w:val="00AD3454"/>
    <w:rsid w:val="00AD42A0"/>
    <w:rsid w:val="00AD5CC9"/>
    <w:rsid w:val="00AD5DBE"/>
    <w:rsid w:val="00AD5F07"/>
    <w:rsid w:val="00AD5F9B"/>
    <w:rsid w:val="00AD6234"/>
    <w:rsid w:val="00AD6420"/>
    <w:rsid w:val="00AD6580"/>
    <w:rsid w:val="00AD6942"/>
    <w:rsid w:val="00AD7058"/>
    <w:rsid w:val="00AD7181"/>
    <w:rsid w:val="00AD7D6F"/>
    <w:rsid w:val="00AE02A6"/>
    <w:rsid w:val="00AE03D2"/>
    <w:rsid w:val="00AE0939"/>
    <w:rsid w:val="00AE0EA7"/>
    <w:rsid w:val="00AE187C"/>
    <w:rsid w:val="00AE20CB"/>
    <w:rsid w:val="00AE231E"/>
    <w:rsid w:val="00AE2392"/>
    <w:rsid w:val="00AE2485"/>
    <w:rsid w:val="00AE2890"/>
    <w:rsid w:val="00AE32A7"/>
    <w:rsid w:val="00AE33B6"/>
    <w:rsid w:val="00AE33F8"/>
    <w:rsid w:val="00AE3682"/>
    <w:rsid w:val="00AE4AEE"/>
    <w:rsid w:val="00AE4DB5"/>
    <w:rsid w:val="00AE4E5F"/>
    <w:rsid w:val="00AE4F50"/>
    <w:rsid w:val="00AE4F6F"/>
    <w:rsid w:val="00AE534E"/>
    <w:rsid w:val="00AE540C"/>
    <w:rsid w:val="00AE5819"/>
    <w:rsid w:val="00AE5B18"/>
    <w:rsid w:val="00AE5D5C"/>
    <w:rsid w:val="00AE5F68"/>
    <w:rsid w:val="00AE614D"/>
    <w:rsid w:val="00AE6737"/>
    <w:rsid w:val="00AE6B07"/>
    <w:rsid w:val="00AE70A4"/>
    <w:rsid w:val="00AE70BC"/>
    <w:rsid w:val="00AE7212"/>
    <w:rsid w:val="00AE7CBB"/>
    <w:rsid w:val="00AF0158"/>
    <w:rsid w:val="00AF0443"/>
    <w:rsid w:val="00AF07CE"/>
    <w:rsid w:val="00AF0A42"/>
    <w:rsid w:val="00AF0A9C"/>
    <w:rsid w:val="00AF1389"/>
    <w:rsid w:val="00AF2306"/>
    <w:rsid w:val="00AF28F1"/>
    <w:rsid w:val="00AF2ABF"/>
    <w:rsid w:val="00AF2B86"/>
    <w:rsid w:val="00AF2D5E"/>
    <w:rsid w:val="00AF2FC9"/>
    <w:rsid w:val="00AF3A3E"/>
    <w:rsid w:val="00AF3CD9"/>
    <w:rsid w:val="00AF3D24"/>
    <w:rsid w:val="00AF43ED"/>
    <w:rsid w:val="00AF45FC"/>
    <w:rsid w:val="00AF56B2"/>
    <w:rsid w:val="00AF614D"/>
    <w:rsid w:val="00AF7725"/>
    <w:rsid w:val="00AF7988"/>
    <w:rsid w:val="00AF7C21"/>
    <w:rsid w:val="00AF7EF2"/>
    <w:rsid w:val="00B00E79"/>
    <w:rsid w:val="00B01301"/>
    <w:rsid w:val="00B019A9"/>
    <w:rsid w:val="00B035F6"/>
    <w:rsid w:val="00B03DF0"/>
    <w:rsid w:val="00B0403A"/>
    <w:rsid w:val="00B04237"/>
    <w:rsid w:val="00B043B9"/>
    <w:rsid w:val="00B047F6"/>
    <w:rsid w:val="00B04D45"/>
    <w:rsid w:val="00B04D7A"/>
    <w:rsid w:val="00B05176"/>
    <w:rsid w:val="00B05AB8"/>
    <w:rsid w:val="00B05D31"/>
    <w:rsid w:val="00B05E57"/>
    <w:rsid w:val="00B06FEF"/>
    <w:rsid w:val="00B0711A"/>
    <w:rsid w:val="00B07B98"/>
    <w:rsid w:val="00B107C5"/>
    <w:rsid w:val="00B111B9"/>
    <w:rsid w:val="00B1151D"/>
    <w:rsid w:val="00B1170A"/>
    <w:rsid w:val="00B11889"/>
    <w:rsid w:val="00B11F4C"/>
    <w:rsid w:val="00B12238"/>
    <w:rsid w:val="00B12AB4"/>
    <w:rsid w:val="00B12AC1"/>
    <w:rsid w:val="00B131AF"/>
    <w:rsid w:val="00B133CC"/>
    <w:rsid w:val="00B13ADA"/>
    <w:rsid w:val="00B14846"/>
    <w:rsid w:val="00B14D41"/>
    <w:rsid w:val="00B15474"/>
    <w:rsid w:val="00B15B5E"/>
    <w:rsid w:val="00B15DAB"/>
    <w:rsid w:val="00B15DE7"/>
    <w:rsid w:val="00B16C62"/>
    <w:rsid w:val="00B177ED"/>
    <w:rsid w:val="00B17A62"/>
    <w:rsid w:val="00B17FCE"/>
    <w:rsid w:val="00B20106"/>
    <w:rsid w:val="00B202B4"/>
    <w:rsid w:val="00B20B53"/>
    <w:rsid w:val="00B20DA2"/>
    <w:rsid w:val="00B216DC"/>
    <w:rsid w:val="00B21B84"/>
    <w:rsid w:val="00B21E1B"/>
    <w:rsid w:val="00B222A3"/>
    <w:rsid w:val="00B22393"/>
    <w:rsid w:val="00B2284A"/>
    <w:rsid w:val="00B23247"/>
    <w:rsid w:val="00B23426"/>
    <w:rsid w:val="00B23AD2"/>
    <w:rsid w:val="00B241B7"/>
    <w:rsid w:val="00B249C4"/>
    <w:rsid w:val="00B24E5F"/>
    <w:rsid w:val="00B24EEF"/>
    <w:rsid w:val="00B24FBE"/>
    <w:rsid w:val="00B251FE"/>
    <w:rsid w:val="00B2528D"/>
    <w:rsid w:val="00B253FE"/>
    <w:rsid w:val="00B256A2"/>
    <w:rsid w:val="00B2572B"/>
    <w:rsid w:val="00B25942"/>
    <w:rsid w:val="00B25A0C"/>
    <w:rsid w:val="00B25C19"/>
    <w:rsid w:val="00B25F63"/>
    <w:rsid w:val="00B26673"/>
    <w:rsid w:val="00B27340"/>
    <w:rsid w:val="00B275E1"/>
    <w:rsid w:val="00B301FE"/>
    <w:rsid w:val="00B3064C"/>
    <w:rsid w:val="00B30A4F"/>
    <w:rsid w:val="00B30BDB"/>
    <w:rsid w:val="00B30DEF"/>
    <w:rsid w:val="00B3100B"/>
    <w:rsid w:val="00B310B3"/>
    <w:rsid w:val="00B310B6"/>
    <w:rsid w:val="00B3127E"/>
    <w:rsid w:val="00B32E5E"/>
    <w:rsid w:val="00B3316C"/>
    <w:rsid w:val="00B33F2E"/>
    <w:rsid w:val="00B346C7"/>
    <w:rsid w:val="00B34749"/>
    <w:rsid w:val="00B34AB7"/>
    <w:rsid w:val="00B34EE0"/>
    <w:rsid w:val="00B355DD"/>
    <w:rsid w:val="00B35D6E"/>
    <w:rsid w:val="00B36748"/>
    <w:rsid w:val="00B37EE5"/>
    <w:rsid w:val="00B37F42"/>
    <w:rsid w:val="00B37FEB"/>
    <w:rsid w:val="00B4131B"/>
    <w:rsid w:val="00B41547"/>
    <w:rsid w:val="00B41D9D"/>
    <w:rsid w:val="00B429F4"/>
    <w:rsid w:val="00B42A4E"/>
    <w:rsid w:val="00B43570"/>
    <w:rsid w:val="00B44BFA"/>
    <w:rsid w:val="00B4535A"/>
    <w:rsid w:val="00B454FC"/>
    <w:rsid w:val="00B45CE2"/>
    <w:rsid w:val="00B467DB"/>
    <w:rsid w:val="00B46B32"/>
    <w:rsid w:val="00B46D17"/>
    <w:rsid w:val="00B46D1A"/>
    <w:rsid w:val="00B46E07"/>
    <w:rsid w:val="00B46FBB"/>
    <w:rsid w:val="00B474A8"/>
    <w:rsid w:val="00B4777F"/>
    <w:rsid w:val="00B477C4"/>
    <w:rsid w:val="00B50775"/>
    <w:rsid w:val="00B508C1"/>
    <w:rsid w:val="00B509DF"/>
    <w:rsid w:val="00B50C7A"/>
    <w:rsid w:val="00B50D4D"/>
    <w:rsid w:val="00B51076"/>
    <w:rsid w:val="00B5120D"/>
    <w:rsid w:val="00B516AA"/>
    <w:rsid w:val="00B5170B"/>
    <w:rsid w:val="00B518FE"/>
    <w:rsid w:val="00B5195D"/>
    <w:rsid w:val="00B5198C"/>
    <w:rsid w:val="00B521A7"/>
    <w:rsid w:val="00B525EC"/>
    <w:rsid w:val="00B528E5"/>
    <w:rsid w:val="00B52DF4"/>
    <w:rsid w:val="00B53145"/>
    <w:rsid w:val="00B53F06"/>
    <w:rsid w:val="00B542CD"/>
    <w:rsid w:val="00B55397"/>
    <w:rsid w:val="00B55FFA"/>
    <w:rsid w:val="00B567F0"/>
    <w:rsid w:val="00B57417"/>
    <w:rsid w:val="00B579DE"/>
    <w:rsid w:val="00B57BAC"/>
    <w:rsid w:val="00B6005B"/>
    <w:rsid w:val="00B60E29"/>
    <w:rsid w:val="00B6166A"/>
    <w:rsid w:val="00B6181D"/>
    <w:rsid w:val="00B61C3A"/>
    <w:rsid w:val="00B628DB"/>
    <w:rsid w:val="00B62BFC"/>
    <w:rsid w:val="00B6303F"/>
    <w:rsid w:val="00B63910"/>
    <w:rsid w:val="00B63967"/>
    <w:rsid w:val="00B63EED"/>
    <w:rsid w:val="00B643EB"/>
    <w:rsid w:val="00B648D5"/>
    <w:rsid w:val="00B64BFF"/>
    <w:rsid w:val="00B6522D"/>
    <w:rsid w:val="00B65453"/>
    <w:rsid w:val="00B656CA"/>
    <w:rsid w:val="00B65C87"/>
    <w:rsid w:val="00B67B7D"/>
    <w:rsid w:val="00B67E8C"/>
    <w:rsid w:val="00B700B3"/>
    <w:rsid w:val="00B701AA"/>
    <w:rsid w:val="00B708EE"/>
    <w:rsid w:val="00B70903"/>
    <w:rsid w:val="00B70995"/>
    <w:rsid w:val="00B70EF2"/>
    <w:rsid w:val="00B712DA"/>
    <w:rsid w:val="00B71334"/>
    <w:rsid w:val="00B71904"/>
    <w:rsid w:val="00B71D5F"/>
    <w:rsid w:val="00B71FDC"/>
    <w:rsid w:val="00B72AF1"/>
    <w:rsid w:val="00B72FB8"/>
    <w:rsid w:val="00B73476"/>
    <w:rsid w:val="00B73B2B"/>
    <w:rsid w:val="00B740DC"/>
    <w:rsid w:val="00B74C7D"/>
    <w:rsid w:val="00B74CB4"/>
    <w:rsid w:val="00B74E93"/>
    <w:rsid w:val="00B74F15"/>
    <w:rsid w:val="00B7587F"/>
    <w:rsid w:val="00B76A17"/>
    <w:rsid w:val="00B7708A"/>
    <w:rsid w:val="00B77151"/>
    <w:rsid w:val="00B771D4"/>
    <w:rsid w:val="00B77455"/>
    <w:rsid w:val="00B77617"/>
    <w:rsid w:val="00B77B23"/>
    <w:rsid w:val="00B77BD0"/>
    <w:rsid w:val="00B8026A"/>
    <w:rsid w:val="00B80B2C"/>
    <w:rsid w:val="00B81088"/>
    <w:rsid w:val="00B8184A"/>
    <w:rsid w:val="00B818C3"/>
    <w:rsid w:val="00B8257D"/>
    <w:rsid w:val="00B8277B"/>
    <w:rsid w:val="00B82E56"/>
    <w:rsid w:val="00B8320A"/>
    <w:rsid w:val="00B8352F"/>
    <w:rsid w:val="00B84F63"/>
    <w:rsid w:val="00B84FAB"/>
    <w:rsid w:val="00B854AD"/>
    <w:rsid w:val="00B85F92"/>
    <w:rsid w:val="00B8667A"/>
    <w:rsid w:val="00B86846"/>
    <w:rsid w:val="00B86D91"/>
    <w:rsid w:val="00B86DFC"/>
    <w:rsid w:val="00B87263"/>
    <w:rsid w:val="00B873E1"/>
    <w:rsid w:val="00B87426"/>
    <w:rsid w:val="00B8755B"/>
    <w:rsid w:val="00B90002"/>
    <w:rsid w:val="00B904B9"/>
    <w:rsid w:val="00B913A0"/>
    <w:rsid w:val="00B91417"/>
    <w:rsid w:val="00B91463"/>
    <w:rsid w:val="00B914C8"/>
    <w:rsid w:val="00B91BAF"/>
    <w:rsid w:val="00B91C31"/>
    <w:rsid w:val="00B91DEB"/>
    <w:rsid w:val="00B91F04"/>
    <w:rsid w:val="00B921F6"/>
    <w:rsid w:val="00B92DB4"/>
    <w:rsid w:val="00B93C24"/>
    <w:rsid w:val="00B94523"/>
    <w:rsid w:val="00B94581"/>
    <w:rsid w:val="00B95C6D"/>
    <w:rsid w:val="00B95CE0"/>
    <w:rsid w:val="00B96348"/>
    <w:rsid w:val="00B966C7"/>
    <w:rsid w:val="00B96728"/>
    <w:rsid w:val="00B96951"/>
    <w:rsid w:val="00B9715F"/>
    <w:rsid w:val="00B97916"/>
    <w:rsid w:val="00B97CC0"/>
    <w:rsid w:val="00B97F0D"/>
    <w:rsid w:val="00B97F21"/>
    <w:rsid w:val="00BA0083"/>
    <w:rsid w:val="00BA00F7"/>
    <w:rsid w:val="00BA0BA9"/>
    <w:rsid w:val="00BA1F5C"/>
    <w:rsid w:val="00BA2113"/>
    <w:rsid w:val="00BA2427"/>
    <w:rsid w:val="00BA2A89"/>
    <w:rsid w:val="00BA2B42"/>
    <w:rsid w:val="00BA2CF4"/>
    <w:rsid w:val="00BA2F0D"/>
    <w:rsid w:val="00BA338C"/>
    <w:rsid w:val="00BA377B"/>
    <w:rsid w:val="00BA3FA2"/>
    <w:rsid w:val="00BA40A4"/>
    <w:rsid w:val="00BA40DC"/>
    <w:rsid w:val="00BA4217"/>
    <w:rsid w:val="00BA488E"/>
    <w:rsid w:val="00BA48EA"/>
    <w:rsid w:val="00BA493B"/>
    <w:rsid w:val="00BA4B15"/>
    <w:rsid w:val="00BA5AA0"/>
    <w:rsid w:val="00BA5F0D"/>
    <w:rsid w:val="00BA642E"/>
    <w:rsid w:val="00BA659A"/>
    <w:rsid w:val="00BA6956"/>
    <w:rsid w:val="00BA71DB"/>
    <w:rsid w:val="00BA7783"/>
    <w:rsid w:val="00BA7A79"/>
    <w:rsid w:val="00BB119E"/>
    <w:rsid w:val="00BB130A"/>
    <w:rsid w:val="00BB13C8"/>
    <w:rsid w:val="00BB182A"/>
    <w:rsid w:val="00BB1BE1"/>
    <w:rsid w:val="00BB2411"/>
    <w:rsid w:val="00BB25B6"/>
    <w:rsid w:val="00BB267D"/>
    <w:rsid w:val="00BB30D7"/>
    <w:rsid w:val="00BB329E"/>
    <w:rsid w:val="00BB341E"/>
    <w:rsid w:val="00BB39AF"/>
    <w:rsid w:val="00BB3B08"/>
    <w:rsid w:val="00BB3C51"/>
    <w:rsid w:val="00BB4670"/>
    <w:rsid w:val="00BB47AA"/>
    <w:rsid w:val="00BB4EAB"/>
    <w:rsid w:val="00BB505A"/>
    <w:rsid w:val="00BB531F"/>
    <w:rsid w:val="00BB5B87"/>
    <w:rsid w:val="00BB5D4A"/>
    <w:rsid w:val="00BB6021"/>
    <w:rsid w:val="00BB696C"/>
    <w:rsid w:val="00BB69E4"/>
    <w:rsid w:val="00BB6EDF"/>
    <w:rsid w:val="00BB7794"/>
    <w:rsid w:val="00BC057C"/>
    <w:rsid w:val="00BC06CF"/>
    <w:rsid w:val="00BC193A"/>
    <w:rsid w:val="00BC1A54"/>
    <w:rsid w:val="00BC1B89"/>
    <w:rsid w:val="00BC1E3A"/>
    <w:rsid w:val="00BC1F7D"/>
    <w:rsid w:val="00BC264E"/>
    <w:rsid w:val="00BC27BE"/>
    <w:rsid w:val="00BC296D"/>
    <w:rsid w:val="00BC33AD"/>
    <w:rsid w:val="00BC34C3"/>
    <w:rsid w:val="00BC3B5C"/>
    <w:rsid w:val="00BC3BF9"/>
    <w:rsid w:val="00BC3FCC"/>
    <w:rsid w:val="00BC5BF5"/>
    <w:rsid w:val="00BC5F51"/>
    <w:rsid w:val="00BC5F5B"/>
    <w:rsid w:val="00BC6344"/>
    <w:rsid w:val="00BC63EF"/>
    <w:rsid w:val="00BC72F1"/>
    <w:rsid w:val="00BC7C66"/>
    <w:rsid w:val="00BC7F4D"/>
    <w:rsid w:val="00BD192F"/>
    <w:rsid w:val="00BD1F74"/>
    <w:rsid w:val="00BD2395"/>
    <w:rsid w:val="00BD24CD"/>
    <w:rsid w:val="00BD27E7"/>
    <w:rsid w:val="00BD32ED"/>
    <w:rsid w:val="00BD32FF"/>
    <w:rsid w:val="00BD3EDC"/>
    <w:rsid w:val="00BD40FE"/>
    <w:rsid w:val="00BD5288"/>
    <w:rsid w:val="00BD640F"/>
    <w:rsid w:val="00BD69DB"/>
    <w:rsid w:val="00BD75DA"/>
    <w:rsid w:val="00BE01D4"/>
    <w:rsid w:val="00BE039E"/>
    <w:rsid w:val="00BE131F"/>
    <w:rsid w:val="00BE1B23"/>
    <w:rsid w:val="00BE1DC6"/>
    <w:rsid w:val="00BE2526"/>
    <w:rsid w:val="00BE294F"/>
    <w:rsid w:val="00BE2A93"/>
    <w:rsid w:val="00BE2BE1"/>
    <w:rsid w:val="00BE2EA3"/>
    <w:rsid w:val="00BE309F"/>
    <w:rsid w:val="00BE4F4F"/>
    <w:rsid w:val="00BE57B4"/>
    <w:rsid w:val="00BE5AB7"/>
    <w:rsid w:val="00BE5B5E"/>
    <w:rsid w:val="00BE5C62"/>
    <w:rsid w:val="00BE6199"/>
    <w:rsid w:val="00BE6361"/>
    <w:rsid w:val="00BE78BE"/>
    <w:rsid w:val="00BE7942"/>
    <w:rsid w:val="00BE7A84"/>
    <w:rsid w:val="00BF0AFA"/>
    <w:rsid w:val="00BF0D3F"/>
    <w:rsid w:val="00BF1025"/>
    <w:rsid w:val="00BF1AF3"/>
    <w:rsid w:val="00BF1DA9"/>
    <w:rsid w:val="00BF22C6"/>
    <w:rsid w:val="00BF2730"/>
    <w:rsid w:val="00BF3362"/>
    <w:rsid w:val="00BF375D"/>
    <w:rsid w:val="00BF3C23"/>
    <w:rsid w:val="00BF3FD1"/>
    <w:rsid w:val="00BF44D5"/>
    <w:rsid w:val="00BF493A"/>
    <w:rsid w:val="00BF4BF6"/>
    <w:rsid w:val="00BF53CD"/>
    <w:rsid w:val="00BF546E"/>
    <w:rsid w:val="00BF5530"/>
    <w:rsid w:val="00BF55D9"/>
    <w:rsid w:val="00BF5A9D"/>
    <w:rsid w:val="00BF5C1A"/>
    <w:rsid w:val="00BF63D0"/>
    <w:rsid w:val="00BF63FC"/>
    <w:rsid w:val="00BF74A1"/>
    <w:rsid w:val="00C006D5"/>
    <w:rsid w:val="00C0086F"/>
    <w:rsid w:val="00C00BB9"/>
    <w:rsid w:val="00C00CCF"/>
    <w:rsid w:val="00C00F34"/>
    <w:rsid w:val="00C01C66"/>
    <w:rsid w:val="00C01D3A"/>
    <w:rsid w:val="00C01EDB"/>
    <w:rsid w:val="00C029DA"/>
    <w:rsid w:val="00C02A6B"/>
    <w:rsid w:val="00C049CC"/>
    <w:rsid w:val="00C04AC2"/>
    <w:rsid w:val="00C04C7B"/>
    <w:rsid w:val="00C05249"/>
    <w:rsid w:val="00C0539F"/>
    <w:rsid w:val="00C05490"/>
    <w:rsid w:val="00C05D05"/>
    <w:rsid w:val="00C067E7"/>
    <w:rsid w:val="00C06A8E"/>
    <w:rsid w:val="00C06D61"/>
    <w:rsid w:val="00C07286"/>
    <w:rsid w:val="00C10A56"/>
    <w:rsid w:val="00C10F1E"/>
    <w:rsid w:val="00C12D07"/>
    <w:rsid w:val="00C1381C"/>
    <w:rsid w:val="00C13A9A"/>
    <w:rsid w:val="00C13E5F"/>
    <w:rsid w:val="00C14DEB"/>
    <w:rsid w:val="00C14F1B"/>
    <w:rsid w:val="00C158DC"/>
    <w:rsid w:val="00C15DBD"/>
    <w:rsid w:val="00C162EC"/>
    <w:rsid w:val="00C162FD"/>
    <w:rsid w:val="00C1637F"/>
    <w:rsid w:val="00C16832"/>
    <w:rsid w:val="00C16B29"/>
    <w:rsid w:val="00C172F8"/>
    <w:rsid w:val="00C1779D"/>
    <w:rsid w:val="00C17A0B"/>
    <w:rsid w:val="00C17B0B"/>
    <w:rsid w:val="00C17DA0"/>
    <w:rsid w:val="00C20100"/>
    <w:rsid w:val="00C20156"/>
    <w:rsid w:val="00C203CE"/>
    <w:rsid w:val="00C205B9"/>
    <w:rsid w:val="00C20676"/>
    <w:rsid w:val="00C20B70"/>
    <w:rsid w:val="00C20BA5"/>
    <w:rsid w:val="00C21D92"/>
    <w:rsid w:val="00C2336D"/>
    <w:rsid w:val="00C2466B"/>
    <w:rsid w:val="00C246AA"/>
    <w:rsid w:val="00C248CA"/>
    <w:rsid w:val="00C248FD"/>
    <w:rsid w:val="00C249C2"/>
    <w:rsid w:val="00C24E36"/>
    <w:rsid w:val="00C25F98"/>
    <w:rsid w:val="00C260AC"/>
    <w:rsid w:val="00C2634C"/>
    <w:rsid w:val="00C26D68"/>
    <w:rsid w:val="00C2795B"/>
    <w:rsid w:val="00C279A0"/>
    <w:rsid w:val="00C27A76"/>
    <w:rsid w:val="00C30131"/>
    <w:rsid w:val="00C302F5"/>
    <w:rsid w:val="00C307FF"/>
    <w:rsid w:val="00C30991"/>
    <w:rsid w:val="00C3114F"/>
    <w:rsid w:val="00C3126C"/>
    <w:rsid w:val="00C317DD"/>
    <w:rsid w:val="00C318BA"/>
    <w:rsid w:val="00C318D0"/>
    <w:rsid w:val="00C32115"/>
    <w:rsid w:val="00C32235"/>
    <w:rsid w:val="00C3239C"/>
    <w:rsid w:val="00C32ACF"/>
    <w:rsid w:val="00C32CD6"/>
    <w:rsid w:val="00C32E89"/>
    <w:rsid w:val="00C332AA"/>
    <w:rsid w:val="00C33612"/>
    <w:rsid w:val="00C33E9C"/>
    <w:rsid w:val="00C33F77"/>
    <w:rsid w:val="00C344B4"/>
    <w:rsid w:val="00C34987"/>
    <w:rsid w:val="00C34AEC"/>
    <w:rsid w:val="00C34E1B"/>
    <w:rsid w:val="00C353C3"/>
    <w:rsid w:val="00C35692"/>
    <w:rsid w:val="00C35864"/>
    <w:rsid w:val="00C35AAD"/>
    <w:rsid w:val="00C35C06"/>
    <w:rsid w:val="00C365A2"/>
    <w:rsid w:val="00C36DB7"/>
    <w:rsid w:val="00C406C1"/>
    <w:rsid w:val="00C40E39"/>
    <w:rsid w:val="00C41175"/>
    <w:rsid w:val="00C4179A"/>
    <w:rsid w:val="00C41AD3"/>
    <w:rsid w:val="00C41EED"/>
    <w:rsid w:val="00C423B7"/>
    <w:rsid w:val="00C4289E"/>
    <w:rsid w:val="00C42BB9"/>
    <w:rsid w:val="00C44502"/>
    <w:rsid w:val="00C44583"/>
    <w:rsid w:val="00C44790"/>
    <w:rsid w:val="00C44A9B"/>
    <w:rsid w:val="00C45551"/>
    <w:rsid w:val="00C4573E"/>
    <w:rsid w:val="00C4592F"/>
    <w:rsid w:val="00C45E52"/>
    <w:rsid w:val="00C465AC"/>
    <w:rsid w:val="00C46635"/>
    <w:rsid w:val="00C4698C"/>
    <w:rsid w:val="00C46D3D"/>
    <w:rsid w:val="00C47C87"/>
    <w:rsid w:val="00C500DF"/>
    <w:rsid w:val="00C50D15"/>
    <w:rsid w:val="00C518E0"/>
    <w:rsid w:val="00C51BE3"/>
    <w:rsid w:val="00C51F6D"/>
    <w:rsid w:val="00C52181"/>
    <w:rsid w:val="00C52203"/>
    <w:rsid w:val="00C52384"/>
    <w:rsid w:val="00C523E2"/>
    <w:rsid w:val="00C52537"/>
    <w:rsid w:val="00C52707"/>
    <w:rsid w:val="00C5271A"/>
    <w:rsid w:val="00C52ABE"/>
    <w:rsid w:val="00C53033"/>
    <w:rsid w:val="00C53AA8"/>
    <w:rsid w:val="00C53DF9"/>
    <w:rsid w:val="00C53EF2"/>
    <w:rsid w:val="00C54895"/>
    <w:rsid w:val="00C54A1E"/>
    <w:rsid w:val="00C54B6E"/>
    <w:rsid w:val="00C55236"/>
    <w:rsid w:val="00C55A2D"/>
    <w:rsid w:val="00C55ACE"/>
    <w:rsid w:val="00C55B86"/>
    <w:rsid w:val="00C567E2"/>
    <w:rsid w:val="00C57707"/>
    <w:rsid w:val="00C57A49"/>
    <w:rsid w:val="00C57B81"/>
    <w:rsid w:val="00C603C7"/>
    <w:rsid w:val="00C604B0"/>
    <w:rsid w:val="00C6053A"/>
    <w:rsid w:val="00C60541"/>
    <w:rsid w:val="00C6068A"/>
    <w:rsid w:val="00C60F34"/>
    <w:rsid w:val="00C60F8F"/>
    <w:rsid w:val="00C613BD"/>
    <w:rsid w:val="00C61651"/>
    <w:rsid w:val="00C61D10"/>
    <w:rsid w:val="00C62AF3"/>
    <w:rsid w:val="00C62D8B"/>
    <w:rsid w:val="00C62FB2"/>
    <w:rsid w:val="00C63829"/>
    <w:rsid w:val="00C638BD"/>
    <w:rsid w:val="00C63BFF"/>
    <w:rsid w:val="00C64054"/>
    <w:rsid w:val="00C64A96"/>
    <w:rsid w:val="00C65253"/>
    <w:rsid w:val="00C666D5"/>
    <w:rsid w:val="00C7042A"/>
    <w:rsid w:val="00C70A5F"/>
    <w:rsid w:val="00C70AA2"/>
    <w:rsid w:val="00C70BB6"/>
    <w:rsid w:val="00C71221"/>
    <w:rsid w:val="00C71812"/>
    <w:rsid w:val="00C71B37"/>
    <w:rsid w:val="00C73766"/>
    <w:rsid w:val="00C74153"/>
    <w:rsid w:val="00C7441B"/>
    <w:rsid w:val="00C74710"/>
    <w:rsid w:val="00C74869"/>
    <w:rsid w:val="00C74C80"/>
    <w:rsid w:val="00C7525C"/>
    <w:rsid w:val="00C75432"/>
    <w:rsid w:val="00C7548E"/>
    <w:rsid w:val="00C75627"/>
    <w:rsid w:val="00C75640"/>
    <w:rsid w:val="00C75D48"/>
    <w:rsid w:val="00C75F40"/>
    <w:rsid w:val="00C76153"/>
    <w:rsid w:val="00C7666E"/>
    <w:rsid w:val="00C7671C"/>
    <w:rsid w:val="00C76AEB"/>
    <w:rsid w:val="00C76FC7"/>
    <w:rsid w:val="00C77A11"/>
    <w:rsid w:val="00C77F54"/>
    <w:rsid w:val="00C800D9"/>
    <w:rsid w:val="00C80962"/>
    <w:rsid w:val="00C80AA6"/>
    <w:rsid w:val="00C812F1"/>
    <w:rsid w:val="00C8149B"/>
    <w:rsid w:val="00C8240A"/>
    <w:rsid w:val="00C827DD"/>
    <w:rsid w:val="00C8286F"/>
    <w:rsid w:val="00C8354C"/>
    <w:rsid w:val="00C83838"/>
    <w:rsid w:val="00C83932"/>
    <w:rsid w:val="00C83C7B"/>
    <w:rsid w:val="00C83D12"/>
    <w:rsid w:val="00C83F02"/>
    <w:rsid w:val="00C83FE5"/>
    <w:rsid w:val="00C84970"/>
    <w:rsid w:val="00C855CA"/>
    <w:rsid w:val="00C8579B"/>
    <w:rsid w:val="00C8590E"/>
    <w:rsid w:val="00C85D4C"/>
    <w:rsid w:val="00C879B8"/>
    <w:rsid w:val="00C87BFC"/>
    <w:rsid w:val="00C90411"/>
    <w:rsid w:val="00C91A3C"/>
    <w:rsid w:val="00C92611"/>
    <w:rsid w:val="00C926DD"/>
    <w:rsid w:val="00C92F91"/>
    <w:rsid w:val="00C934E4"/>
    <w:rsid w:val="00C93D68"/>
    <w:rsid w:val="00C93E06"/>
    <w:rsid w:val="00C9403B"/>
    <w:rsid w:val="00C941CA"/>
    <w:rsid w:val="00C94AE1"/>
    <w:rsid w:val="00C95074"/>
    <w:rsid w:val="00C957C5"/>
    <w:rsid w:val="00C95A89"/>
    <w:rsid w:val="00C95C29"/>
    <w:rsid w:val="00C9614F"/>
    <w:rsid w:val="00C9679F"/>
    <w:rsid w:val="00C96969"/>
    <w:rsid w:val="00C96D7B"/>
    <w:rsid w:val="00C96D9E"/>
    <w:rsid w:val="00C97188"/>
    <w:rsid w:val="00C977A1"/>
    <w:rsid w:val="00C97A03"/>
    <w:rsid w:val="00C97B14"/>
    <w:rsid w:val="00C97C93"/>
    <w:rsid w:val="00CA0161"/>
    <w:rsid w:val="00CA0366"/>
    <w:rsid w:val="00CA0B53"/>
    <w:rsid w:val="00CA0E8A"/>
    <w:rsid w:val="00CA0FE0"/>
    <w:rsid w:val="00CA14E9"/>
    <w:rsid w:val="00CA1BA8"/>
    <w:rsid w:val="00CA20F3"/>
    <w:rsid w:val="00CA22B0"/>
    <w:rsid w:val="00CA2882"/>
    <w:rsid w:val="00CA2F05"/>
    <w:rsid w:val="00CA34E9"/>
    <w:rsid w:val="00CA3644"/>
    <w:rsid w:val="00CA375D"/>
    <w:rsid w:val="00CA3905"/>
    <w:rsid w:val="00CA4ED4"/>
    <w:rsid w:val="00CA5897"/>
    <w:rsid w:val="00CA59F6"/>
    <w:rsid w:val="00CA5ECE"/>
    <w:rsid w:val="00CA64CC"/>
    <w:rsid w:val="00CA6864"/>
    <w:rsid w:val="00CA6E8D"/>
    <w:rsid w:val="00CA6EE6"/>
    <w:rsid w:val="00CA7323"/>
    <w:rsid w:val="00CB078A"/>
    <w:rsid w:val="00CB0E83"/>
    <w:rsid w:val="00CB127E"/>
    <w:rsid w:val="00CB190D"/>
    <w:rsid w:val="00CB2187"/>
    <w:rsid w:val="00CB2392"/>
    <w:rsid w:val="00CB2A5B"/>
    <w:rsid w:val="00CB3360"/>
    <w:rsid w:val="00CB3511"/>
    <w:rsid w:val="00CB4219"/>
    <w:rsid w:val="00CB42AC"/>
    <w:rsid w:val="00CB4DE8"/>
    <w:rsid w:val="00CB5584"/>
    <w:rsid w:val="00CB59A5"/>
    <w:rsid w:val="00CB637A"/>
    <w:rsid w:val="00CB64CB"/>
    <w:rsid w:val="00CB70BE"/>
    <w:rsid w:val="00CB7C84"/>
    <w:rsid w:val="00CB7FA6"/>
    <w:rsid w:val="00CC0136"/>
    <w:rsid w:val="00CC0E52"/>
    <w:rsid w:val="00CC1038"/>
    <w:rsid w:val="00CC1660"/>
    <w:rsid w:val="00CC19C9"/>
    <w:rsid w:val="00CC1AE5"/>
    <w:rsid w:val="00CC1BF0"/>
    <w:rsid w:val="00CC2201"/>
    <w:rsid w:val="00CC2C4F"/>
    <w:rsid w:val="00CC3A9F"/>
    <w:rsid w:val="00CC46E9"/>
    <w:rsid w:val="00CC4830"/>
    <w:rsid w:val="00CC4CC0"/>
    <w:rsid w:val="00CC569D"/>
    <w:rsid w:val="00CC629A"/>
    <w:rsid w:val="00CC6C41"/>
    <w:rsid w:val="00CD0464"/>
    <w:rsid w:val="00CD059B"/>
    <w:rsid w:val="00CD083F"/>
    <w:rsid w:val="00CD0DEF"/>
    <w:rsid w:val="00CD0ED8"/>
    <w:rsid w:val="00CD12ED"/>
    <w:rsid w:val="00CD1612"/>
    <w:rsid w:val="00CD1996"/>
    <w:rsid w:val="00CD1CAE"/>
    <w:rsid w:val="00CD2347"/>
    <w:rsid w:val="00CD2387"/>
    <w:rsid w:val="00CD26F7"/>
    <w:rsid w:val="00CD2AFF"/>
    <w:rsid w:val="00CD2E4C"/>
    <w:rsid w:val="00CD2F23"/>
    <w:rsid w:val="00CD37EC"/>
    <w:rsid w:val="00CD4104"/>
    <w:rsid w:val="00CD4BB7"/>
    <w:rsid w:val="00CD4D03"/>
    <w:rsid w:val="00CD58FC"/>
    <w:rsid w:val="00CD6217"/>
    <w:rsid w:val="00CD62F9"/>
    <w:rsid w:val="00CD6992"/>
    <w:rsid w:val="00CD6AA1"/>
    <w:rsid w:val="00CD6EB7"/>
    <w:rsid w:val="00CD703A"/>
    <w:rsid w:val="00CD71F0"/>
    <w:rsid w:val="00CD73F0"/>
    <w:rsid w:val="00CE0205"/>
    <w:rsid w:val="00CE020E"/>
    <w:rsid w:val="00CE0845"/>
    <w:rsid w:val="00CE0E23"/>
    <w:rsid w:val="00CE1B6F"/>
    <w:rsid w:val="00CE2108"/>
    <w:rsid w:val="00CE275F"/>
    <w:rsid w:val="00CE2B73"/>
    <w:rsid w:val="00CE3051"/>
    <w:rsid w:val="00CE3233"/>
    <w:rsid w:val="00CE32A4"/>
    <w:rsid w:val="00CE3358"/>
    <w:rsid w:val="00CE34E0"/>
    <w:rsid w:val="00CE3564"/>
    <w:rsid w:val="00CE3989"/>
    <w:rsid w:val="00CE3DF0"/>
    <w:rsid w:val="00CE4022"/>
    <w:rsid w:val="00CE405B"/>
    <w:rsid w:val="00CE4804"/>
    <w:rsid w:val="00CE49A1"/>
    <w:rsid w:val="00CE4DBC"/>
    <w:rsid w:val="00CE5B3A"/>
    <w:rsid w:val="00CE61D6"/>
    <w:rsid w:val="00CE6730"/>
    <w:rsid w:val="00CE6962"/>
    <w:rsid w:val="00CE6B88"/>
    <w:rsid w:val="00CE6DF6"/>
    <w:rsid w:val="00CE7CCB"/>
    <w:rsid w:val="00CE7FFD"/>
    <w:rsid w:val="00CF0F8E"/>
    <w:rsid w:val="00CF2738"/>
    <w:rsid w:val="00CF2ACC"/>
    <w:rsid w:val="00CF3105"/>
    <w:rsid w:val="00CF3C11"/>
    <w:rsid w:val="00CF446C"/>
    <w:rsid w:val="00CF4846"/>
    <w:rsid w:val="00CF4EF0"/>
    <w:rsid w:val="00CF6273"/>
    <w:rsid w:val="00CF671B"/>
    <w:rsid w:val="00CF6FC1"/>
    <w:rsid w:val="00CF705A"/>
    <w:rsid w:val="00CF7781"/>
    <w:rsid w:val="00CF77B2"/>
    <w:rsid w:val="00CF791B"/>
    <w:rsid w:val="00CF7BA8"/>
    <w:rsid w:val="00CF7DFF"/>
    <w:rsid w:val="00D000DA"/>
    <w:rsid w:val="00D004BD"/>
    <w:rsid w:val="00D0082B"/>
    <w:rsid w:val="00D00B69"/>
    <w:rsid w:val="00D00FCE"/>
    <w:rsid w:val="00D011B5"/>
    <w:rsid w:val="00D01201"/>
    <w:rsid w:val="00D0132B"/>
    <w:rsid w:val="00D019D6"/>
    <w:rsid w:val="00D01FB1"/>
    <w:rsid w:val="00D0215C"/>
    <w:rsid w:val="00D02A07"/>
    <w:rsid w:val="00D03171"/>
    <w:rsid w:val="00D031F6"/>
    <w:rsid w:val="00D038E2"/>
    <w:rsid w:val="00D03C19"/>
    <w:rsid w:val="00D03FC1"/>
    <w:rsid w:val="00D04423"/>
    <w:rsid w:val="00D055DA"/>
    <w:rsid w:val="00D05E7A"/>
    <w:rsid w:val="00D063AD"/>
    <w:rsid w:val="00D06A06"/>
    <w:rsid w:val="00D07508"/>
    <w:rsid w:val="00D0754F"/>
    <w:rsid w:val="00D07AC8"/>
    <w:rsid w:val="00D10285"/>
    <w:rsid w:val="00D11263"/>
    <w:rsid w:val="00D11A28"/>
    <w:rsid w:val="00D121DE"/>
    <w:rsid w:val="00D121F5"/>
    <w:rsid w:val="00D129D6"/>
    <w:rsid w:val="00D12A7E"/>
    <w:rsid w:val="00D13CC0"/>
    <w:rsid w:val="00D143DD"/>
    <w:rsid w:val="00D14C67"/>
    <w:rsid w:val="00D16508"/>
    <w:rsid w:val="00D170E2"/>
    <w:rsid w:val="00D17806"/>
    <w:rsid w:val="00D17AD2"/>
    <w:rsid w:val="00D20167"/>
    <w:rsid w:val="00D2054B"/>
    <w:rsid w:val="00D20593"/>
    <w:rsid w:val="00D20679"/>
    <w:rsid w:val="00D21867"/>
    <w:rsid w:val="00D220E7"/>
    <w:rsid w:val="00D223F8"/>
    <w:rsid w:val="00D22596"/>
    <w:rsid w:val="00D22DED"/>
    <w:rsid w:val="00D236A4"/>
    <w:rsid w:val="00D23E7D"/>
    <w:rsid w:val="00D23ECB"/>
    <w:rsid w:val="00D241C2"/>
    <w:rsid w:val="00D24398"/>
    <w:rsid w:val="00D25565"/>
    <w:rsid w:val="00D258DB"/>
    <w:rsid w:val="00D25CF7"/>
    <w:rsid w:val="00D25F5B"/>
    <w:rsid w:val="00D261C9"/>
    <w:rsid w:val="00D261F6"/>
    <w:rsid w:val="00D26368"/>
    <w:rsid w:val="00D26624"/>
    <w:rsid w:val="00D26B77"/>
    <w:rsid w:val="00D26CA6"/>
    <w:rsid w:val="00D2752E"/>
    <w:rsid w:val="00D279EF"/>
    <w:rsid w:val="00D30199"/>
    <w:rsid w:val="00D3062C"/>
    <w:rsid w:val="00D30A90"/>
    <w:rsid w:val="00D31309"/>
    <w:rsid w:val="00D3171D"/>
    <w:rsid w:val="00D31862"/>
    <w:rsid w:val="00D31964"/>
    <w:rsid w:val="00D3274D"/>
    <w:rsid w:val="00D33F64"/>
    <w:rsid w:val="00D33F71"/>
    <w:rsid w:val="00D3405F"/>
    <w:rsid w:val="00D34372"/>
    <w:rsid w:val="00D34CEA"/>
    <w:rsid w:val="00D354F6"/>
    <w:rsid w:val="00D35612"/>
    <w:rsid w:val="00D35775"/>
    <w:rsid w:val="00D35F91"/>
    <w:rsid w:val="00D36106"/>
    <w:rsid w:val="00D36392"/>
    <w:rsid w:val="00D36530"/>
    <w:rsid w:val="00D36564"/>
    <w:rsid w:val="00D3684E"/>
    <w:rsid w:val="00D368AF"/>
    <w:rsid w:val="00D36CAE"/>
    <w:rsid w:val="00D370AD"/>
    <w:rsid w:val="00D37193"/>
    <w:rsid w:val="00D371AA"/>
    <w:rsid w:val="00D37BB8"/>
    <w:rsid w:val="00D402E8"/>
    <w:rsid w:val="00D4069F"/>
    <w:rsid w:val="00D4078C"/>
    <w:rsid w:val="00D40B37"/>
    <w:rsid w:val="00D40B69"/>
    <w:rsid w:val="00D41592"/>
    <w:rsid w:val="00D42654"/>
    <w:rsid w:val="00D4298C"/>
    <w:rsid w:val="00D4336F"/>
    <w:rsid w:val="00D43810"/>
    <w:rsid w:val="00D43D1B"/>
    <w:rsid w:val="00D43E15"/>
    <w:rsid w:val="00D44860"/>
    <w:rsid w:val="00D4524E"/>
    <w:rsid w:val="00D456FE"/>
    <w:rsid w:val="00D45956"/>
    <w:rsid w:val="00D45A5D"/>
    <w:rsid w:val="00D45EB5"/>
    <w:rsid w:val="00D463F1"/>
    <w:rsid w:val="00D46638"/>
    <w:rsid w:val="00D467D7"/>
    <w:rsid w:val="00D47204"/>
    <w:rsid w:val="00D47383"/>
    <w:rsid w:val="00D474D4"/>
    <w:rsid w:val="00D47A08"/>
    <w:rsid w:val="00D47AE9"/>
    <w:rsid w:val="00D508CA"/>
    <w:rsid w:val="00D50A48"/>
    <w:rsid w:val="00D5137D"/>
    <w:rsid w:val="00D51841"/>
    <w:rsid w:val="00D51C82"/>
    <w:rsid w:val="00D5209F"/>
    <w:rsid w:val="00D526B9"/>
    <w:rsid w:val="00D529C8"/>
    <w:rsid w:val="00D52AB2"/>
    <w:rsid w:val="00D5359C"/>
    <w:rsid w:val="00D53872"/>
    <w:rsid w:val="00D53E9E"/>
    <w:rsid w:val="00D54310"/>
    <w:rsid w:val="00D54C9F"/>
    <w:rsid w:val="00D554A9"/>
    <w:rsid w:val="00D55712"/>
    <w:rsid w:val="00D558EC"/>
    <w:rsid w:val="00D55D9A"/>
    <w:rsid w:val="00D55EFF"/>
    <w:rsid w:val="00D560DD"/>
    <w:rsid w:val="00D56373"/>
    <w:rsid w:val="00D566CB"/>
    <w:rsid w:val="00D57249"/>
    <w:rsid w:val="00D5748B"/>
    <w:rsid w:val="00D576DB"/>
    <w:rsid w:val="00D57BC9"/>
    <w:rsid w:val="00D60071"/>
    <w:rsid w:val="00D600C2"/>
    <w:rsid w:val="00D6018E"/>
    <w:rsid w:val="00D60879"/>
    <w:rsid w:val="00D60EFD"/>
    <w:rsid w:val="00D61415"/>
    <w:rsid w:val="00D61F20"/>
    <w:rsid w:val="00D61F98"/>
    <w:rsid w:val="00D62029"/>
    <w:rsid w:val="00D623B1"/>
    <w:rsid w:val="00D62653"/>
    <w:rsid w:val="00D629CD"/>
    <w:rsid w:val="00D62A83"/>
    <w:rsid w:val="00D63764"/>
    <w:rsid w:val="00D645B8"/>
    <w:rsid w:val="00D64A72"/>
    <w:rsid w:val="00D65DF4"/>
    <w:rsid w:val="00D6657F"/>
    <w:rsid w:val="00D66C3D"/>
    <w:rsid w:val="00D674EC"/>
    <w:rsid w:val="00D678D8"/>
    <w:rsid w:val="00D679DC"/>
    <w:rsid w:val="00D702D0"/>
    <w:rsid w:val="00D70456"/>
    <w:rsid w:val="00D70496"/>
    <w:rsid w:val="00D70EEC"/>
    <w:rsid w:val="00D71832"/>
    <w:rsid w:val="00D71F78"/>
    <w:rsid w:val="00D72678"/>
    <w:rsid w:val="00D7276E"/>
    <w:rsid w:val="00D72A5D"/>
    <w:rsid w:val="00D73179"/>
    <w:rsid w:val="00D73BA6"/>
    <w:rsid w:val="00D73FA7"/>
    <w:rsid w:val="00D74C0B"/>
    <w:rsid w:val="00D74C21"/>
    <w:rsid w:val="00D7584C"/>
    <w:rsid w:val="00D75B54"/>
    <w:rsid w:val="00D760C6"/>
    <w:rsid w:val="00D76258"/>
    <w:rsid w:val="00D76C0D"/>
    <w:rsid w:val="00D76E87"/>
    <w:rsid w:val="00D7717D"/>
    <w:rsid w:val="00D77D0D"/>
    <w:rsid w:val="00D80544"/>
    <w:rsid w:val="00D810C0"/>
    <w:rsid w:val="00D8115C"/>
    <w:rsid w:val="00D814B9"/>
    <w:rsid w:val="00D818EE"/>
    <w:rsid w:val="00D81DE6"/>
    <w:rsid w:val="00D81F31"/>
    <w:rsid w:val="00D81FC1"/>
    <w:rsid w:val="00D825FA"/>
    <w:rsid w:val="00D8277F"/>
    <w:rsid w:val="00D8283E"/>
    <w:rsid w:val="00D82A9F"/>
    <w:rsid w:val="00D82ABB"/>
    <w:rsid w:val="00D82D37"/>
    <w:rsid w:val="00D83314"/>
    <w:rsid w:val="00D833F2"/>
    <w:rsid w:val="00D8444B"/>
    <w:rsid w:val="00D84528"/>
    <w:rsid w:val="00D84E8C"/>
    <w:rsid w:val="00D84F0D"/>
    <w:rsid w:val="00D8507B"/>
    <w:rsid w:val="00D85978"/>
    <w:rsid w:val="00D85DB0"/>
    <w:rsid w:val="00D85FE2"/>
    <w:rsid w:val="00D860CB"/>
    <w:rsid w:val="00D864D3"/>
    <w:rsid w:val="00D87B17"/>
    <w:rsid w:val="00D87D22"/>
    <w:rsid w:val="00D9007A"/>
    <w:rsid w:val="00D902C6"/>
    <w:rsid w:val="00D906F0"/>
    <w:rsid w:val="00D90D52"/>
    <w:rsid w:val="00D910DA"/>
    <w:rsid w:val="00D92223"/>
    <w:rsid w:val="00D9249C"/>
    <w:rsid w:val="00D93044"/>
    <w:rsid w:val="00D93E58"/>
    <w:rsid w:val="00D9582F"/>
    <w:rsid w:val="00D97590"/>
    <w:rsid w:val="00DA02DF"/>
    <w:rsid w:val="00DA0538"/>
    <w:rsid w:val="00DA059F"/>
    <w:rsid w:val="00DA1715"/>
    <w:rsid w:val="00DA1A11"/>
    <w:rsid w:val="00DA1B4C"/>
    <w:rsid w:val="00DA20E4"/>
    <w:rsid w:val="00DA2EBC"/>
    <w:rsid w:val="00DA2EED"/>
    <w:rsid w:val="00DA33D0"/>
    <w:rsid w:val="00DA47E1"/>
    <w:rsid w:val="00DA49B2"/>
    <w:rsid w:val="00DA4EE4"/>
    <w:rsid w:val="00DA5810"/>
    <w:rsid w:val="00DA59A4"/>
    <w:rsid w:val="00DA623C"/>
    <w:rsid w:val="00DA6448"/>
    <w:rsid w:val="00DA6C6B"/>
    <w:rsid w:val="00DA73E9"/>
    <w:rsid w:val="00DA7C52"/>
    <w:rsid w:val="00DB01C3"/>
    <w:rsid w:val="00DB0508"/>
    <w:rsid w:val="00DB0617"/>
    <w:rsid w:val="00DB0622"/>
    <w:rsid w:val="00DB0690"/>
    <w:rsid w:val="00DB0D44"/>
    <w:rsid w:val="00DB0E31"/>
    <w:rsid w:val="00DB0E94"/>
    <w:rsid w:val="00DB116E"/>
    <w:rsid w:val="00DB11EB"/>
    <w:rsid w:val="00DB15C4"/>
    <w:rsid w:val="00DB1B3D"/>
    <w:rsid w:val="00DB21DA"/>
    <w:rsid w:val="00DB239A"/>
    <w:rsid w:val="00DB23D2"/>
    <w:rsid w:val="00DB288B"/>
    <w:rsid w:val="00DB2905"/>
    <w:rsid w:val="00DB293E"/>
    <w:rsid w:val="00DB2B57"/>
    <w:rsid w:val="00DB32C9"/>
    <w:rsid w:val="00DB3D3E"/>
    <w:rsid w:val="00DB404C"/>
    <w:rsid w:val="00DB42DD"/>
    <w:rsid w:val="00DB4316"/>
    <w:rsid w:val="00DB4691"/>
    <w:rsid w:val="00DB4C28"/>
    <w:rsid w:val="00DB5B86"/>
    <w:rsid w:val="00DB5E1A"/>
    <w:rsid w:val="00DB62B7"/>
    <w:rsid w:val="00DB774D"/>
    <w:rsid w:val="00DB7B9A"/>
    <w:rsid w:val="00DB7E51"/>
    <w:rsid w:val="00DC058B"/>
    <w:rsid w:val="00DC085F"/>
    <w:rsid w:val="00DC0BB1"/>
    <w:rsid w:val="00DC1000"/>
    <w:rsid w:val="00DC104C"/>
    <w:rsid w:val="00DC10E3"/>
    <w:rsid w:val="00DC14B3"/>
    <w:rsid w:val="00DC1796"/>
    <w:rsid w:val="00DC1F07"/>
    <w:rsid w:val="00DC23A2"/>
    <w:rsid w:val="00DC2909"/>
    <w:rsid w:val="00DC2A02"/>
    <w:rsid w:val="00DC325D"/>
    <w:rsid w:val="00DC350B"/>
    <w:rsid w:val="00DC3F7E"/>
    <w:rsid w:val="00DC4E96"/>
    <w:rsid w:val="00DC5761"/>
    <w:rsid w:val="00DC5C26"/>
    <w:rsid w:val="00DC62AA"/>
    <w:rsid w:val="00DC67F2"/>
    <w:rsid w:val="00DC6A53"/>
    <w:rsid w:val="00DC6B2A"/>
    <w:rsid w:val="00DC7321"/>
    <w:rsid w:val="00DD06E1"/>
    <w:rsid w:val="00DD0C7A"/>
    <w:rsid w:val="00DD1034"/>
    <w:rsid w:val="00DD14EA"/>
    <w:rsid w:val="00DD2418"/>
    <w:rsid w:val="00DD2440"/>
    <w:rsid w:val="00DD3994"/>
    <w:rsid w:val="00DD450A"/>
    <w:rsid w:val="00DD4540"/>
    <w:rsid w:val="00DD4E63"/>
    <w:rsid w:val="00DD52CF"/>
    <w:rsid w:val="00DD574B"/>
    <w:rsid w:val="00DD6066"/>
    <w:rsid w:val="00DD6907"/>
    <w:rsid w:val="00DD6E24"/>
    <w:rsid w:val="00DD6EC6"/>
    <w:rsid w:val="00DD7066"/>
    <w:rsid w:val="00DD75B0"/>
    <w:rsid w:val="00DD7C22"/>
    <w:rsid w:val="00DE03DB"/>
    <w:rsid w:val="00DE048C"/>
    <w:rsid w:val="00DE0B91"/>
    <w:rsid w:val="00DE0E56"/>
    <w:rsid w:val="00DE1A08"/>
    <w:rsid w:val="00DE1A38"/>
    <w:rsid w:val="00DE1F38"/>
    <w:rsid w:val="00DE255B"/>
    <w:rsid w:val="00DE2620"/>
    <w:rsid w:val="00DE2B80"/>
    <w:rsid w:val="00DE2D88"/>
    <w:rsid w:val="00DE31DE"/>
    <w:rsid w:val="00DE3773"/>
    <w:rsid w:val="00DE45DE"/>
    <w:rsid w:val="00DE4A87"/>
    <w:rsid w:val="00DE4C0D"/>
    <w:rsid w:val="00DE4D40"/>
    <w:rsid w:val="00DE5A55"/>
    <w:rsid w:val="00DE5A68"/>
    <w:rsid w:val="00DE5BBD"/>
    <w:rsid w:val="00DE5BC0"/>
    <w:rsid w:val="00DE5F1E"/>
    <w:rsid w:val="00DE6698"/>
    <w:rsid w:val="00DE699A"/>
    <w:rsid w:val="00DE747D"/>
    <w:rsid w:val="00DE7712"/>
    <w:rsid w:val="00DE7C25"/>
    <w:rsid w:val="00DF057F"/>
    <w:rsid w:val="00DF180C"/>
    <w:rsid w:val="00DF1A9E"/>
    <w:rsid w:val="00DF232E"/>
    <w:rsid w:val="00DF2F85"/>
    <w:rsid w:val="00DF347F"/>
    <w:rsid w:val="00DF3491"/>
    <w:rsid w:val="00DF39BA"/>
    <w:rsid w:val="00DF4079"/>
    <w:rsid w:val="00DF42B3"/>
    <w:rsid w:val="00DF45A2"/>
    <w:rsid w:val="00DF4A01"/>
    <w:rsid w:val="00DF4D49"/>
    <w:rsid w:val="00DF4E2A"/>
    <w:rsid w:val="00DF4EE8"/>
    <w:rsid w:val="00DF55BC"/>
    <w:rsid w:val="00DF575C"/>
    <w:rsid w:val="00DF5CD7"/>
    <w:rsid w:val="00DF6243"/>
    <w:rsid w:val="00DF629F"/>
    <w:rsid w:val="00DF6DC7"/>
    <w:rsid w:val="00DF7944"/>
    <w:rsid w:val="00DF7C7E"/>
    <w:rsid w:val="00E0040F"/>
    <w:rsid w:val="00E0058B"/>
    <w:rsid w:val="00E0078A"/>
    <w:rsid w:val="00E009E4"/>
    <w:rsid w:val="00E00D81"/>
    <w:rsid w:val="00E013D2"/>
    <w:rsid w:val="00E01753"/>
    <w:rsid w:val="00E019C0"/>
    <w:rsid w:val="00E01B67"/>
    <w:rsid w:val="00E0256D"/>
    <w:rsid w:val="00E02A39"/>
    <w:rsid w:val="00E02A86"/>
    <w:rsid w:val="00E0325E"/>
    <w:rsid w:val="00E0351F"/>
    <w:rsid w:val="00E03FEF"/>
    <w:rsid w:val="00E04547"/>
    <w:rsid w:val="00E04F6D"/>
    <w:rsid w:val="00E05A93"/>
    <w:rsid w:val="00E06179"/>
    <w:rsid w:val="00E067FA"/>
    <w:rsid w:val="00E06FFF"/>
    <w:rsid w:val="00E11128"/>
    <w:rsid w:val="00E116E8"/>
    <w:rsid w:val="00E123D6"/>
    <w:rsid w:val="00E12A37"/>
    <w:rsid w:val="00E12D5E"/>
    <w:rsid w:val="00E1367E"/>
    <w:rsid w:val="00E1459E"/>
    <w:rsid w:val="00E16197"/>
    <w:rsid w:val="00E16932"/>
    <w:rsid w:val="00E1716E"/>
    <w:rsid w:val="00E17808"/>
    <w:rsid w:val="00E17F7C"/>
    <w:rsid w:val="00E201DD"/>
    <w:rsid w:val="00E20227"/>
    <w:rsid w:val="00E2033A"/>
    <w:rsid w:val="00E204F4"/>
    <w:rsid w:val="00E2062B"/>
    <w:rsid w:val="00E20AA8"/>
    <w:rsid w:val="00E20AF2"/>
    <w:rsid w:val="00E20C28"/>
    <w:rsid w:val="00E20C99"/>
    <w:rsid w:val="00E21437"/>
    <w:rsid w:val="00E215BD"/>
    <w:rsid w:val="00E21676"/>
    <w:rsid w:val="00E21E80"/>
    <w:rsid w:val="00E2232D"/>
    <w:rsid w:val="00E22F8D"/>
    <w:rsid w:val="00E2323F"/>
    <w:rsid w:val="00E233E7"/>
    <w:rsid w:val="00E23A07"/>
    <w:rsid w:val="00E23C6F"/>
    <w:rsid w:val="00E2407D"/>
    <w:rsid w:val="00E24D26"/>
    <w:rsid w:val="00E251A6"/>
    <w:rsid w:val="00E256D4"/>
    <w:rsid w:val="00E258C2"/>
    <w:rsid w:val="00E25955"/>
    <w:rsid w:val="00E25B97"/>
    <w:rsid w:val="00E25EDC"/>
    <w:rsid w:val="00E272BB"/>
    <w:rsid w:val="00E27650"/>
    <w:rsid w:val="00E27B3A"/>
    <w:rsid w:val="00E27FB0"/>
    <w:rsid w:val="00E307A2"/>
    <w:rsid w:val="00E30976"/>
    <w:rsid w:val="00E30A49"/>
    <w:rsid w:val="00E31002"/>
    <w:rsid w:val="00E311B3"/>
    <w:rsid w:val="00E31337"/>
    <w:rsid w:val="00E31B88"/>
    <w:rsid w:val="00E326B5"/>
    <w:rsid w:val="00E32726"/>
    <w:rsid w:val="00E32D7C"/>
    <w:rsid w:val="00E332F3"/>
    <w:rsid w:val="00E33E01"/>
    <w:rsid w:val="00E33F39"/>
    <w:rsid w:val="00E3473C"/>
    <w:rsid w:val="00E34F06"/>
    <w:rsid w:val="00E34FE8"/>
    <w:rsid w:val="00E3534A"/>
    <w:rsid w:val="00E35497"/>
    <w:rsid w:val="00E35680"/>
    <w:rsid w:val="00E36372"/>
    <w:rsid w:val="00E36CD4"/>
    <w:rsid w:val="00E36DB9"/>
    <w:rsid w:val="00E37258"/>
    <w:rsid w:val="00E37466"/>
    <w:rsid w:val="00E400D5"/>
    <w:rsid w:val="00E404EB"/>
    <w:rsid w:val="00E4092F"/>
    <w:rsid w:val="00E41857"/>
    <w:rsid w:val="00E419D3"/>
    <w:rsid w:val="00E41F1B"/>
    <w:rsid w:val="00E4215F"/>
    <w:rsid w:val="00E42234"/>
    <w:rsid w:val="00E429EC"/>
    <w:rsid w:val="00E42BAE"/>
    <w:rsid w:val="00E42CF3"/>
    <w:rsid w:val="00E43051"/>
    <w:rsid w:val="00E431E9"/>
    <w:rsid w:val="00E43390"/>
    <w:rsid w:val="00E43CF1"/>
    <w:rsid w:val="00E43D9B"/>
    <w:rsid w:val="00E43EB8"/>
    <w:rsid w:val="00E43ED2"/>
    <w:rsid w:val="00E440B8"/>
    <w:rsid w:val="00E4423B"/>
    <w:rsid w:val="00E444D8"/>
    <w:rsid w:val="00E44858"/>
    <w:rsid w:val="00E44980"/>
    <w:rsid w:val="00E44DAE"/>
    <w:rsid w:val="00E44DBE"/>
    <w:rsid w:val="00E45059"/>
    <w:rsid w:val="00E455BC"/>
    <w:rsid w:val="00E45A55"/>
    <w:rsid w:val="00E460C4"/>
    <w:rsid w:val="00E464AD"/>
    <w:rsid w:val="00E466EF"/>
    <w:rsid w:val="00E467DE"/>
    <w:rsid w:val="00E46965"/>
    <w:rsid w:val="00E4714C"/>
    <w:rsid w:val="00E4754A"/>
    <w:rsid w:val="00E477FC"/>
    <w:rsid w:val="00E47BE0"/>
    <w:rsid w:val="00E47F5C"/>
    <w:rsid w:val="00E50386"/>
    <w:rsid w:val="00E5109A"/>
    <w:rsid w:val="00E51591"/>
    <w:rsid w:val="00E51675"/>
    <w:rsid w:val="00E52751"/>
    <w:rsid w:val="00E52755"/>
    <w:rsid w:val="00E5288C"/>
    <w:rsid w:val="00E52F19"/>
    <w:rsid w:val="00E532F4"/>
    <w:rsid w:val="00E53315"/>
    <w:rsid w:val="00E53960"/>
    <w:rsid w:val="00E53BEE"/>
    <w:rsid w:val="00E5404C"/>
    <w:rsid w:val="00E5406A"/>
    <w:rsid w:val="00E548BC"/>
    <w:rsid w:val="00E54B20"/>
    <w:rsid w:val="00E556AA"/>
    <w:rsid w:val="00E55994"/>
    <w:rsid w:val="00E55DF7"/>
    <w:rsid w:val="00E55E34"/>
    <w:rsid w:val="00E56474"/>
    <w:rsid w:val="00E56B48"/>
    <w:rsid w:val="00E56C06"/>
    <w:rsid w:val="00E57579"/>
    <w:rsid w:val="00E575F9"/>
    <w:rsid w:val="00E57679"/>
    <w:rsid w:val="00E57D22"/>
    <w:rsid w:val="00E6014C"/>
    <w:rsid w:val="00E60659"/>
    <w:rsid w:val="00E613CA"/>
    <w:rsid w:val="00E61469"/>
    <w:rsid w:val="00E616A3"/>
    <w:rsid w:val="00E61AF4"/>
    <w:rsid w:val="00E62306"/>
    <w:rsid w:val="00E626B4"/>
    <w:rsid w:val="00E62836"/>
    <w:rsid w:val="00E62E4B"/>
    <w:rsid w:val="00E631E1"/>
    <w:rsid w:val="00E63236"/>
    <w:rsid w:val="00E637AA"/>
    <w:rsid w:val="00E6398E"/>
    <w:rsid w:val="00E6411A"/>
    <w:rsid w:val="00E641CC"/>
    <w:rsid w:val="00E647A4"/>
    <w:rsid w:val="00E65220"/>
    <w:rsid w:val="00E654BE"/>
    <w:rsid w:val="00E65790"/>
    <w:rsid w:val="00E6585E"/>
    <w:rsid w:val="00E6591A"/>
    <w:rsid w:val="00E65AF2"/>
    <w:rsid w:val="00E65E4D"/>
    <w:rsid w:val="00E6606C"/>
    <w:rsid w:val="00E66280"/>
    <w:rsid w:val="00E6686E"/>
    <w:rsid w:val="00E66979"/>
    <w:rsid w:val="00E669D8"/>
    <w:rsid w:val="00E66CAA"/>
    <w:rsid w:val="00E66E47"/>
    <w:rsid w:val="00E66E81"/>
    <w:rsid w:val="00E66FE6"/>
    <w:rsid w:val="00E67B82"/>
    <w:rsid w:val="00E67C6A"/>
    <w:rsid w:val="00E70561"/>
    <w:rsid w:val="00E70DBE"/>
    <w:rsid w:val="00E710F4"/>
    <w:rsid w:val="00E71916"/>
    <w:rsid w:val="00E71FEF"/>
    <w:rsid w:val="00E72257"/>
    <w:rsid w:val="00E72719"/>
    <w:rsid w:val="00E7274C"/>
    <w:rsid w:val="00E72BD0"/>
    <w:rsid w:val="00E72E24"/>
    <w:rsid w:val="00E72E3D"/>
    <w:rsid w:val="00E72E55"/>
    <w:rsid w:val="00E7428F"/>
    <w:rsid w:val="00E74491"/>
    <w:rsid w:val="00E74702"/>
    <w:rsid w:val="00E754B2"/>
    <w:rsid w:val="00E75C98"/>
    <w:rsid w:val="00E75CA2"/>
    <w:rsid w:val="00E76134"/>
    <w:rsid w:val="00E76EB7"/>
    <w:rsid w:val="00E8042F"/>
    <w:rsid w:val="00E80C05"/>
    <w:rsid w:val="00E8261A"/>
    <w:rsid w:val="00E82E9E"/>
    <w:rsid w:val="00E8309E"/>
    <w:rsid w:val="00E838BA"/>
    <w:rsid w:val="00E838D7"/>
    <w:rsid w:val="00E83E96"/>
    <w:rsid w:val="00E8406F"/>
    <w:rsid w:val="00E842EE"/>
    <w:rsid w:val="00E8438F"/>
    <w:rsid w:val="00E8451D"/>
    <w:rsid w:val="00E8499D"/>
    <w:rsid w:val="00E84B35"/>
    <w:rsid w:val="00E85149"/>
    <w:rsid w:val="00E852C1"/>
    <w:rsid w:val="00E856BE"/>
    <w:rsid w:val="00E86232"/>
    <w:rsid w:val="00E86338"/>
    <w:rsid w:val="00E8640C"/>
    <w:rsid w:val="00E8655D"/>
    <w:rsid w:val="00E8768B"/>
    <w:rsid w:val="00E87A55"/>
    <w:rsid w:val="00E90471"/>
    <w:rsid w:val="00E9086D"/>
    <w:rsid w:val="00E90B95"/>
    <w:rsid w:val="00E90CD1"/>
    <w:rsid w:val="00E90DA1"/>
    <w:rsid w:val="00E90FB1"/>
    <w:rsid w:val="00E9101D"/>
    <w:rsid w:val="00E911AA"/>
    <w:rsid w:val="00E915D3"/>
    <w:rsid w:val="00E917F3"/>
    <w:rsid w:val="00E91D92"/>
    <w:rsid w:val="00E922C7"/>
    <w:rsid w:val="00E922F1"/>
    <w:rsid w:val="00E92568"/>
    <w:rsid w:val="00E926DA"/>
    <w:rsid w:val="00E92A7D"/>
    <w:rsid w:val="00E92B35"/>
    <w:rsid w:val="00E93041"/>
    <w:rsid w:val="00E9371F"/>
    <w:rsid w:val="00E9382E"/>
    <w:rsid w:val="00E939B0"/>
    <w:rsid w:val="00E93ED4"/>
    <w:rsid w:val="00E93F90"/>
    <w:rsid w:val="00E94410"/>
    <w:rsid w:val="00E948B7"/>
    <w:rsid w:val="00E949A4"/>
    <w:rsid w:val="00E94E73"/>
    <w:rsid w:val="00E95021"/>
    <w:rsid w:val="00E951AA"/>
    <w:rsid w:val="00E95425"/>
    <w:rsid w:val="00E954E8"/>
    <w:rsid w:val="00E95828"/>
    <w:rsid w:val="00E9664B"/>
    <w:rsid w:val="00E9708C"/>
    <w:rsid w:val="00E972D5"/>
    <w:rsid w:val="00E97626"/>
    <w:rsid w:val="00E97D46"/>
    <w:rsid w:val="00EA04A8"/>
    <w:rsid w:val="00EA0E8E"/>
    <w:rsid w:val="00EA11F3"/>
    <w:rsid w:val="00EA13C9"/>
    <w:rsid w:val="00EA244A"/>
    <w:rsid w:val="00EA26E9"/>
    <w:rsid w:val="00EA2B96"/>
    <w:rsid w:val="00EA2BE9"/>
    <w:rsid w:val="00EA2F9E"/>
    <w:rsid w:val="00EA3617"/>
    <w:rsid w:val="00EA3B17"/>
    <w:rsid w:val="00EA3CB1"/>
    <w:rsid w:val="00EA4488"/>
    <w:rsid w:val="00EA4A06"/>
    <w:rsid w:val="00EA4B44"/>
    <w:rsid w:val="00EA4B83"/>
    <w:rsid w:val="00EA51CD"/>
    <w:rsid w:val="00EA5996"/>
    <w:rsid w:val="00EA59E0"/>
    <w:rsid w:val="00EA60C4"/>
    <w:rsid w:val="00EA6D5F"/>
    <w:rsid w:val="00EA701D"/>
    <w:rsid w:val="00EA7B38"/>
    <w:rsid w:val="00EA7BDF"/>
    <w:rsid w:val="00EA7DA4"/>
    <w:rsid w:val="00EB016C"/>
    <w:rsid w:val="00EB053C"/>
    <w:rsid w:val="00EB05AF"/>
    <w:rsid w:val="00EB0D9B"/>
    <w:rsid w:val="00EB0E2B"/>
    <w:rsid w:val="00EB15C0"/>
    <w:rsid w:val="00EB18EE"/>
    <w:rsid w:val="00EB1F38"/>
    <w:rsid w:val="00EB201F"/>
    <w:rsid w:val="00EB30B2"/>
    <w:rsid w:val="00EB389D"/>
    <w:rsid w:val="00EB3FA3"/>
    <w:rsid w:val="00EB4126"/>
    <w:rsid w:val="00EB4220"/>
    <w:rsid w:val="00EB472C"/>
    <w:rsid w:val="00EB482B"/>
    <w:rsid w:val="00EB4C1F"/>
    <w:rsid w:val="00EB54D4"/>
    <w:rsid w:val="00EB5D62"/>
    <w:rsid w:val="00EB6193"/>
    <w:rsid w:val="00EB6A5D"/>
    <w:rsid w:val="00EB6F8F"/>
    <w:rsid w:val="00EB7131"/>
    <w:rsid w:val="00EC0286"/>
    <w:rsid w:val="00EC042C"/>
    <w:rsid w:val="00EC0EE3"/>
    <w:rsid w:val="00EC2313"/>
    <w:rsid w:val="00EC25AA"/>
    <w:rsid w:val="00EC2612"/>
    <w:rsid w:val="00EC2799"/>
    <w:rsid w:val="00EC2CB1"/>
    <w:rsid w:val="00EC34EF"/>
    <w:rsid w:val="00EC363F"/>
    <w:rsid w:val="00EC373F"/>
    <w:rsid w:val="00EC3AF6"/>
    <w:rsid w:val="00EC4037"/>
    <w:rsid w:val="00EC45AA"/>
    <w:rsid w:val="00EC5C89"/>
    <w:rsid w:val="00EC647A"/>
    <w:rsid w:val="00EC6483"/>
    <w:rsid w:val="00EC6940"/>
    <w:rsid w:val="00EC6C27"/>
    <w:rsid w:val="00EC7397"/>
    <w:rsid w:val="00EC756E"/>
    <w:rsid w:val="00EC7700"/>
    <w:rsid w:val="00EC7C84"/>
    <w:rsid w:val="00ED041D"/>
    <w:rsid w:val="00ED056D"/>
    <w:rsid w:val="00ED0DFE"/>
    <w:rsid w:val="00ED1B7A"/>
    <w:rsid w:val="00ED1D81"/>
    <w:rsid w:val="00ED1ECF"/>
    <w:rsid w:val="00ED25C0"/>
    <w:rsid w:val="00ED2780"/>
    <w:rsid w:val="00ED3069"/>
    <w:rsid w:val="00ED32DB"/>
    <w:rsid w:val="00ED34FC"/>
    <w:rsid w:val="00ED4396"/>
    <w:rsid w:val="00ED4E32"/>
    <w:rsid w:val="00ED51B8"/>
    <w:rsid w:val="00ED5487"/>
    <w:rsid w:val="00ED54F4"/>
    <w:rsid w:val="00ED5DAA"/>
    <w:rsid w:val="00ED689F"/>
    <w:rsid w:val="00ED7DDA"/>
    <w:rsid w:val="00EE01CD"/>
    <w:rsid w:val="00EE070D"/>
    <w:rsid w:val="00EE072B"/>
    <w:rsid w:val="00EE07F6"/>
    <w:rsid w:val="00EE0885"/>
    <w:rsid w:val="00EE0DA4"/>
    <w:rsid w:val="00EE104C"/>
    <w:rsid w:val="00EE1C04"/>
    <w:rsid w:val="00EE23F4"/>
    <w:rsid w:val="00EE2AD0"/>
    <w:rsid w:val="00EE2D8F"/>
    <w:rsid w:val="00EE2EBC"/>
    <w:rsid w:val="00EE3E55"/>
    <w:rsid w:val="00EE475A"/>
    <w:rsid w:val="00EE4E77"/>
    <w:rsid w:val="00EE5B65"/>
    <w:rsid w:val="00EE5C38"/>
    <w:rsid w:val="00EE62C4"/>
    <w:rsid w:val="00EE6970"/>
    <w:rsid w:val="00EE6B15"/>
    <w:rsid w:val="00EE6CC7"/>
    <w:rsid w:val="00EF03A9"/>
    <w:rsid w:val="00EF1059"/>
    <w:rsid w:val="00EF1223"/>
    <w:rsid w:val="00EF1298"/>
    <w:rsid w:val="00EF15B3"/>
    <w:rsid w:val="00EF1C1E"/>
    <w:rsid w:val="00EF2CCD"/>
    <w:rsid w:val="00EF2D40"/>
    <w:rsid w:val="00EF42AD"/>
    <w:rsid w:val="00EF53EC"/>
    <w:rsid w:val="00EF5408"/>
    <w:rsid w:val="00EF5575"/>
    <w:rsid w:val="00EF610C"/>
    <w:rsid w:val="00EF629D"/>
    <w:rsid w:val="00EF6802"/>
    <w:rsid w:val="00EF69A5"/>
    <w:rsid w:val="00EF6A61"/>
    <w:rsid w:val="00EF6F24"/>
    <w:rsid w:val="00EF73FE"/>
    <w:rsid w:val="00EF7667"/>
    <w:rsid w:val="00F00956"/>
    <w:rsid w:val="00F011FE"/>
    <w:rsid w:val="00F01283"/>
    <w:rsid w:val="00F017BA"/>
    <w:rsid w:val="00F01872"/>
    <w:rsid w:val="00F01A99"/>
    <w:rsid w:val="00F01C34"/>
    <w:rsid w:val="00F01DA0"/>
    <w:rsid w:val="00F022A3"/>
    <w:rsid w:val="00F023F9"/>
    <w:rsid w:val="00F0243C"/>
    <w:rsid w:val="00F02A23"/>
    <w:rsid w:val="00F02B9B"/>
    <w:rsid w:val="00F0333C"/>
    <w:rsid w:val="00F03D96"/>
    <w:rsid w:val="00F03FF6"/>
    <w:rsid w:val="00F04B86"/>
    <w:rsid w:val="00F0529C"/>
    <w:rsid w:val="00F05C04"/>
    <w:rsid w:val="00F0610F"/>
    <w:rsid w:val="00F06A5F"/>
    <w:rsid w:val="00F06AC8"/>
    <w:rsid w:val="00F06B75"/>
    <w:rsid w:val="00F06D9E"/>
    <w:rsid w:val="00F06FF3"/>
    <w:rsid w:val="00F0797D"/>
    <w:rsid w:val="00F07A48"/>
    <w:rsid w:val="00F1018D"/>
    <w:rsid w:val="00F101D8"/>
    <w:rsid w:val="00F103A8"/>
    <w:rsid w:val="00F107CF"/>
    <w:rsid w:val="00F11197"/>
    <w:rsid w:val="00F1133B"/>
    <w:rsid w:val="00F11368"/>
    <w:rsid w:val="00F11B8E"/>
    <w:rsid w:val="00F12306"/>
    <w:rsid w:val="00F12548"/>
    <w:rsid w:val="00F12657"/>
    <w:rsid w:val="00F12782"/>
    <w:rsid w:val="00F13255"/>
    <w:rsid w:val="00F13863"/>
    <w:rsid w:val="00F13BE9"/>
    <w:rsid w:val="00F13FFF"/>
    <w:rsid w:val="00F14EED"/>
    <w:rsid w:val="00F151CF"/>
    <w:rsid w:val="00F16506"/>
    <w:rsid w:val="00F165BF"/>
    <w:rsid w:val="00F16690"/>
    <w:rsid w:val="00F168F1"/>
    <w:rsid w:val="00F16973"/>
    <w:rsid w:val="00F16AA4"/>
    <w:rsid w:val="00F16BAA"/>
    <w:rsid w:val="00F17255"/>
    <w:rsid w:val="00F173E8"/>
    <w:rsid w:val="00F17635"/>
    <w:rsid w:val="00F17821"/>
    <w:rsid w:val="00F1796F"/>
    <w:rsid w:val="00F17B03"/>
    <w:rsid w:val="00F17C35"/>
    <w:rsid w:val="00F204C3"/>
    <w:rsid w:val="00F20C7A"/>
    <w:rsid w:val="00F20EB2"/>
    <w:rsid w:val="00F22F99"/>
    <w:rsid w:val="00F237A3"/>
    <w:rsid w:val="00F23C01"/>
    <w:rsid w:val="00F240CF"/>
    <w:rsid w:val="00F24D67"/>
    <w:rsid w:val="00F24F1D"/>
    <w:rsid w:val="00F25CF5"/>
    <w:rsid w:val="00F268BD"/>
    <w:rsid w:val="00F26F23"/>
    <w:rsid w:val="00F27385"/>
    <w:rsid w:val="00F273D6"/>
    <w:rsid w:val="00F30EE7"/>
    <w:rsid w:val="00F314C3"/>
    <w:rsid w:val="00F31B32"/>
    <w:rsid w:val="00F32219"/>
    <w:rsid w:val="00F3252C"/>
    <w:rsid w:val="00F33010"/>
    <w:rsid w:val="00F333B7"/>
    <w:rsid w:val="00F344AC"/>
    <w:rsid w:val="00F34512"/>
    <w:rsid w:val="00F345A1"/>
    <w:rsid w:val="00F34905"/>
    <w:rsid w:val="00F3522B"/>
    <w:rsid w:val="00F36606"/>
    <w:rsid w:val="00F3671B"/>
    <w:rsid w:val="00F36F6D"/>
    <w:rsid w:val="00F371A4"/>
    <w:rsid w:val="00F3737A"/>
    <w:rsid w:val="00F376BD"/>
    <w:rsid w:val="00F376C4"/>
    <w:rsid w:val="00F37BE7"/>
    <w:rsid w:val="00F4005C"/>
    <w:rsid w:val="00F40247"/>
    <w:rsid w:val="00F40635"/>
    <w:rsid w:val="00F40A2C"/>
    <w:rsid w:val="00F40DE7"/>
    <w:rsid w:val="00F40FF4"/>
    <w:rsid w:val="00F4133E"/>
    <w:rsid w:val="00F4180F"/>
    <w:rsid w:val="00F41B13"/>
    <w:rsid w:val="00F4244C"/>
    <w:rsid w:val="00F428AC"/>
    <w:rsid w:val="00F42CE5"/>
    <w:rsid w:val="00F42D12"/>
    <w:rsid w:val="00F43A98"/>
    <w:rsid w:val="00F43CE2"/>
    <w:rsid w:val="00F44349"/>
    <w:rsid w:val="00F4465E"/>
    <w:rsid w:val="00F446D1"/>
    <w:rsid w:val="00F44768"/>
    <w:rsid w:val="00F45940"/>
    <w:rsid w:val="00F45E44"/>
    <w:rsid w:val="00F4637D"/>
    <w:rsid w:val="00F465F3"/>
    <w:rsid w:val="00F469EF"/>
    <w:rsid w:val="00F46D6F"/>
    <w:rsid w:val="00F47119"/>
    <w:rsid w:val="00F4761A"/>
    <w:rsid w:val="00F47A6D"/>
    <w:rsid w:val="00F5132B"/>
    <w:rsid w:val="00F51654"/>
    <w:rsid w:val="00F51D3E"/>
    <w:rsid w:val="00F51DAA"/>
    <w:rsid w:val="00F51E56"/>
    <w:rsid w:val="00F5266C"/>
    <w:rsid w:val="00F528B9"/>
    <w:rsid w:val="00F53341"/>
    <w:rsid w:val="00F54065"/>
    <w:rsid w:val="00F5407C"/>
    <w:rsid w:val="00F54629"/>
    <w:rsid w:val="00F54B7A"/>
    <w:rsid w:val="00F54DE0"/>
    <w:rsid w:val="00F54E4D"/>
    <w:rsid w:val="00F551DC"/>
    <w:rsid w:val="00F55FE6"/>
    <w:rsid w:val="00F55FFC"/>
    <w:rsid w:val="00F5643B"/>
    <w:rsid w:val="00F566DC"/>
    <w:rsid w:val="00F569AD"/>
    <w:rsid w:val="00F56BE5"/>
    <w:rsid w:val="00F56CBA"/>
    <w:rsid w:val="00F579FA"/>
    <w:rsid w:val="00F57B50"/>
    <w:rsid w:val="00F60118"/>
    <w:rsid w:val="00F603A9"/>
    <w:rsid w:val="00F604A6"/>
    <w:rsid w:val="00F605AB"/>
    <w:rsid w:val="00F60AF9"/>
    <w:rsid w:val="00F60BC1"/>
    <w:rsid w:val="00F6155C"/>
    <w:rsid w:val="00F615E3"/>
    <w:rsid w:val="00F616D0"/>
    <w:rsid w:val="00F61789"/>
    <w:rsid w:val="00F61816"/>
    <w:rsid w:val="00F61CCE"/>
    <w:rsid w:val="00F62241"/>
    <w:rsid w:val="00F623EA"/>
    <w:rsid w:val="00F62465"/>
    <w:rsid w:val="00F62486"/>
    <w:rsid w:val="00F625DB"/>
    <w:rsid w:val="00F62B3E"/>
    <w:rsid w:val="00F62DA6"/>
    <w:rsid w:val="00F6380D"/>
    <w:rsid w:val="00F64646"/>
    <w:rsid w:val="00F64F3B"/>
    <w:rsid w:val="00F657AD"/>
    <w:rsid w:val="00F658EE"/>
    <w:rsid w:val="00F65B7F"/>
    <w:rsid w:val="00F65DE4"/>
    <w:rsid w:val="00F65F62"/>
    <w:rsid w:val="00F663D6"/>
    <w:rsid w:val="00F669CC"/>
    <w:rsid w:val="00F671A9"/>
    <w:rsid w:val="00F674E0"/>
    <w:rsid w:val="00F67C89"/>
    <w:rsid w:val="00F705A8"/>
    <w:rsid w:val="00F711B7"/>
    <w:rsid w:val="00F71210"/>
    <w:rsid w:val="00F71E09"/>
    <w:rsid w:val="00F71E22"/>
    <w:rsid w:val="00F71E38"/>
    <w:rsid w:val="00F72564"/>
    <w:rsid w:val="00F728D9"/>
    <w:rsid w:val="00F72F29"/>
    <w:rsid w:val="00F7341C"/>
    <w:rsid w:val="00F73441"/>
    <w:rsid w:val="00F73771"/>
    <w:rsid w:val="00F739C7"/>
    <w:rsid w:val="00F739DC"/>
    <w:rsid w:val="00F73AFF"/>
    <w:rsid w:val="00F73E0F"/>
    <w:rsid w:val="00F744E7"/>
    <w:rsid w:val="00F74793"/>
    <w:rsid w:val="00F74AF5"/>
    <w:rsid w:val="00F7571D"/>
    <w:rsid w:val="00F75B9D"/>
    <w:rsid w:val="00F75EF1"/>
    <w:rsid w:val="00F75F7E"/>
    <w:rsid w:val="00F76419"/>
    <w:rsid w:val="00F76771"/>
    <w:rsid w:val="00F76A42"/>
    <w:rsid w:val="00F76DE2"/>
    <w:rsid w:val="00F77776"/>
    <w:rsid w:val="00F8067C"/>
    <w:rsid w:val="00F80CE6"/>
    <w:rsid w:val="00F81760"/>
    <w:rsid w:val="00F8179E"/>
    <w:rsid w:val="00F81961"/>
    <w:rsid w:val="00F8205F"/>
    <w:rsid w:val="00F825AB"/>
    <w:rsid w:val="00F82C29"/>
    <w:rsid w:val="00F82DF9"/>
    <w:rsid w:val="00F830EF"/>
    <w:rsid w:val="00F83181"/>
    <w:rsid w:val="00F83384"/>
    <w:rsid w:val="00F839DB"/>
    <w:rsid w:val="00F83F7B"/>
    <w:rsid w:val="00F848EF"/>
    <w:rsid w:val="00F85640"/>
    <w:rsid w:val="00F85F75"/>
    <w:rsid w:val="00F867FF"/>
    <w:rsid w:val="00F86F90"/>
    <w:rsid w:val="00F873A7"/>
    <w:rsid w:val="00F87B2D"/>
    <w:rsid w:val="00F87DA4"/>
    <w:rsid w:val="00F87ED1"/>
    <w:rsid w:val="00F90304"/>
    <w:rsid w:val="00F90DA7"/>
    <w:rsid w:val="00F911AF"/>
    <w:rsid w:val="00F91268"/>
    <w:rsid w:val="00F91385"/>
    <w:rsid w:val="00F9143D"/>
    <w:rsid w:val="00F91481"/>
    <w:rsid w:val="00F9156A"/>
    <w:rsid w:val="00F91E3D"/>
    <w:rsid w:val="00F91FF5"/>
    <w:rsid w:val="00F938C4"/>
    <w:rsid w:val="00F93930"/>
    <w:rsid w:val="00F93A3D"/>
    <w:rsid w:val="00F93AEA"/>
    <w:rsid w:val="00F93ECD"/>
    <w:rsid w:val="00F94378"/>
    <w:rsid w:val="00F946A1"/>
    <w:rsid w:val="00F949FC"/>
    <w:rsid w:val="00F94C1C"/>
    <w:rsid w:val="00F94EDB"/>
    <w:rsid w:val="00F95654"/>
    <w:rsid w:val="00F9567C"/>
    <w:rsid w:val="00F95B5C"/>
    <w:rsid w:val="00F95D4C"/>
    <w:rsid w:val="00F95FBF"/>
    <w:rsid w:val="00F96322"/>
    <w:rsid w:val="00F96BD1"/>
    <w:rsid w:val="00F96C0B"/>
    <w:rsid w:val="00F97483"/>
    <w:rsid w:val="00F979F0"/>
    <w:rsid w:val="00F97A22"/>
    <w:rsid w:val="00FA0395"/>
    <w:rsid w:val="00FA075C"/>
    <w:rsid w:val="00FA078D"/>
    <w:rsid w:val="00FA08B7"/>
    <w:rsid w:val="00FA0A31"/>
    <w:rsid w:val="00FA1346"/>
    <w:rsid w:val="00FA1350"/>
    <w:rsid w:val="00FA13D6"/>
    <w:rsid w:val="00FA2729"/>
    <w:rsid w:val="00FA323B"/>
    <w:rsid w:val="00FA34EB"/>
    <w:rsid w:val="00FA3A44"/>
    <w:rsid w:val="00FA3F32"/>
    <w:rsid w:val="00FA41CD"/>
    <w:rsid w:val="00FA44A1"/>
    <w:rsid w:val="00FA4524"/>
    <w:rsid w:val="00FA4D76"/>
    <w:rsid w:val="00FA56FD"/>
    <w:rsid w:val="00FA5772"/>
    <w:rsid w:val="00FA5963"/>
    <w:rsid w:val="00FA5975"/>
    <w:rsid w:val="00FA5B90"/>
    <w:rsid w:val="00FA5C7D"/>
    <w:rsid w:val="00FA6434"/>
    <w:rsid w:val="00FA6CA5"/>
    <w:rsid w:val="00FA6F2B"/>
    <w:rsid w:val="00FA714B"/>
    <w:rsid w:val="00FA727B"/>
    <w:rsid w:val="00FA760B"/>
    <w:rsid w:val="00FA7797"/>
    <w:rsid w:val="00FA7B01"/>
    <w:rsid w:val="00FA7BB7"/>
    <w:rsid w:val="00FB07BD"/>
    <w:rsid w:val="00FB0A22"/>
    <w:rsid w:val="00FB0A2E"/>
    <w:rsid w:val="00FB0DFE"/>
    <w:rsid w:val="00FB156D"/>
    <w:rsid w:val="00FB1CFA"/>
    <w:rsid w:val="00FB35DD"/>
    <w:rsid w:val="00FB3AEF"/>
    <w:rsid w:val="00FB3BC5"/>
    <w:rsid w:val="00FB3D0A"/>
    <w:rsid w:val="00FB435E"/>
    <w:rsid w:val="00FB4761"/>
    <w:rsid w:val="00FB55E8"/>
    <w:rsid w:val="00FB5BD1"/>
    <w:rsid w:val="00FB790C"/>
    <w:rsid w:val="00FC00AD"/>
    <w:rsid w:val="00FC0151"/>
    <w:rsid w:val="00FC05AC"/>
    <w:rsid w:val="00FC0629"/>
    <w:rsid w:val="00FC307E"/>
    <w:rsid w:val="00FC32CD"/>
    <w:rsid w:val="00FC37D2"/>
    <w:rsid w:val="00FC3983"/>
    <w:rsid w:val="00FC3D4C"/>
    <w:rsid w:val="00FC4427"/>
    <w:rsid w:val="00FC4A2E"/>
    <w:rsid w:val="00FC542D"/>
    <w:rsid w:val="00FC55EB"/>
    <w:rsid w:val="00FC55F0"/>
    <w:rsid w:val="00FC5FF3"/>
    <w:rsid w:val="00FC5FF6"/>
    <w:rsid w:val="00FC6391"/>
    <w:rsid w:val="00FC64E7"/>
    <w:rsid w:val="00FC6939"/>
    <w:rsid w:val="00FC6E29"/>
    <w:rsid w:val="00FC70D6"/>
    <w:rsid w:val="00FC7A09"/>
    <w:rsid w:val="00FC7C4D"/>
    <w:rsid w:val="00FC7DC5"/>
    <w:rsid w:val="00FD0EB1"/>
    <w:rsid w:val="00FD10F4"/>
    <w:rsid w:val="00FD1BFD"/>
    <w:rsid w:val="00FD2733"/>
    <w:rsid w:val="00FD2A3A"/>
    <w:rsid w:val="00FD2AB6"/>
    <w:rsid w:val="00FD3960"/>
    <w:rsid w:val="00FD3A23"/>
    <w:rsid w:val="00FD454E"/>
    <w:rsid w:val="00FD467B"/>
    <w:rsid w:val="00FD47D1"/>
    <w:rsid w:val="00FD57B6"/>
    <w:rsid w:val="00FD5C6A"/>
    <w:rsid w:val="00FD6033"/>
    <w:rsid w:val="00FD6721"/>
    <w:rsid w:val="00FD798D"/>
    <w:rsid w:val="00FD7C2B"/>
    <w:rsid w:val="00FD7D21"/>
    <w:rsid w:val="00FD7F1F"/>
    <w:rsid w:val="00FD7F48"/>
    <w:rsid w:val="00FE04CF"/>
    <w:rsid w:val="00FE0878"/>
    <w:rsid w:val="00FE0BF5"/>
    <w:rsid w:val="00FE0D2B"/>
    <w:rsid w:val="00FE1FB8"/>
    <w:rsid w:val="00FE217E"/>
    <w:rsid w:val="00FE2589"/>
    <w:rsid w:val="00FE2831"/>
    <w:rsid w:val="00FE2A2B"/>
    <w:rsid w:val="00FE32B3"/>
    <w:rsid w:val="00FE3FD5"/>
    <w:rsid w:val="00FE4079"/>
    <w:rsid w:val="00FE42B8"/>
    <w:rsid w:val="00FE48C0"/>
    <w:rsid w:val="00FE4DD4"/>
    <w:rsid w:val="00FE5261"/>
    <w:rsid w:val="00FE53D1"/>
    <w:rsid w:val="00FE54EB"/>
    <w:rsid w:val="00FE5825"/>
    <w:rsid w:val="00FE5838"/>
    <w:rsid w:val="00FE5D11"/>
    <w:rsid w:val="00FE600C"/>
    <w:rsid w:val="00FE6F89"/>
    <w:rsid w:val="00FE786C"/>
    <w:rsid w:val="00FE7DB8"/>
    <w:rsid w:val="00FE7EE7"/>
    <w:rsid w:val="00FE7FC0"/>
    <w:rsid w:val="00FF000E"/>
    <w:rsid w:val="00FF04CF"/>
    <w:rsid w:val="00FF064D"/>
    <w:rsid w:val="00FF065D"/>
    <w:rsid w:val="00FF06D1"/>
    <w:rsid w:val="00FF074D"/>
    <w:rsid w:val="00FF0ECC"/>
    <w:rsid w:val="00FF1BDB"/>
    <w:rsid w:val="00FF1C81"/>
    <w:rsid w:val="00FF2157"/>
    <w:rsid w:val="00FF27D1"/>
    <w:rsid w:val="00FF2D0F"/>
    <w:rsid w:val="00FF3737"/>
    <w:rsid w:val="00FF3AE6"/>
    <w:rsid w:val="00FF4A63"/>
    <w:rsid w:val="00FF4D35"/>
    <w:rsid w:val="00FF4EB3"/>
    <w:rsid w:val="00FF57D9"/>
    <w:rsid w:val="00FF6005"/>
    <w:rsid w:val="00FF6480"/>
    <w:rsid w:val="00FF6632"/>
    <w:rsid w:val="00FF6EC3"/>
    <w:rsid w:val="00FF6EEC"/>
    <w:rsid w:val="00FF790E"/>
    <w:rsid w:val="00FF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9179A0"/>
  <w15:docId w15:val="{A158A4D7-D17E-43BF-8073-29B3E775D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867"/>
    <w:pPr>
      <w:spacing w:after="120"/>
      <w:jc w:val="both"/>
    </w:pPr>
    <w:rPr>
      <w:rFonts w:ascii="Arial" w:hAnsi="Arial" w:cs="Arial"/>
      <w:lang w:eastAsia="fr-FR"/>
    </w:rPr>
  </w:style>
  <w:style w:type="paragraph" w:styleId="Heading1">
    <w:name w:val="heading 1"/>
    <w:basedOn w:val="Normal"/>
    <w:next w:val="Texte1"/>
    <w:link w:val="Heading1Char"/>
    <w:uiPriority w:val="9"/>
    <w:qFormat/>
    <w:rsid w:val="00FB3BC5"/>
    <w:pPr>
      <w:keepNext/>
      <w:keepLines/>
      <w:numPr>
        <w:numId w:val="2"/>
      </w:numPr>
      <w:spacing w:before="240" w:after="240"/>
      <w:jc w:val="left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Texte2"/>
    <w:link w:val="Heading2Char"/>
    <w:uiPriority w:val="9"/>
    <w:qFormat/>
    <w:rsid w:val="00FB3BC5"/>
    <w:pPr>
      <w:numPr>
        <w:ilvl w:val="1"/>
        <w:numId w:val="2"/>
      </w:numPr>
      <w:spacing w:before="240" w:after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Texte3"/>
    <w:link w:val="Heading3Char"/>
    <w:uiPriority w:val="9"/>
    <w:qFormat/>
    <w:rsid w:val="00FB3BC5"/>
    <w:pPr>
      <w:numPr>
        <w:ilvl w:val="2"/>
        <w:numId w:val="2"/>
      </w:numPr>
      <w:spacing w:before="240" w:after="240"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Texte4"/>
    <w:link w:val="Heading4Char"/>
    <w:uiPriority w:val="9"/>
    <w:qFormat/>
    <w:rsid w:val="00FB3BC5"/>
    <w:pPr>
      <w:numPr>
        <w:ilvl w:val="3"/>
        <w:numId w:val="2"/>
      </w:numPr>
      <w:spacing w:before="240" w:after="240"/>
      <w:outlineLvl w:val="3"/>
    </w:pPr>
    <w:rPr>
      <w:b/>
      <w:bCs/>
    </w:rPr>
  </w:style>
  <w:style w:type="paragraph" w:styleId="Heading5">
    <w:name w:val="heading 5"/>
    <w:basedOn w:val="Normal"/>
    <w:next w:val="Texte5"/>
    <w:link w:val="Heading5Char"/>
    <w:uiPriority w:val="9"/>
    <w:qFormat/>
    <w:rsid w:val="008E771A"/>
    <w:pPr>
      <w:numPr>
        <w:ilvl w:val="4"/>
        <w:numId w:val="2"/>
      </w:numPr>
      <w:spacing w:before="240" w:after="240"/>
      <w:jc w:val="left"/>
      <w:outlineLvl w:val="4"/>
    </w:pPr>
    <w:rPr>
      <w:b/>
      <w:bCs/>
    </w:rPr>
  </w:style>
  <w:style w:type="paragraph" w:styleId="Heading6">
    <w:name w:val="heading 6"/>
    <w:basedOn w:val="Heading5"/>
    <w:next w:val="BodyText"/>
    <w:link w:val="Heading6Char"/>
    <w:autoRedefine/>
    <w:uiPriority w:val="9"/>
    <w:qFormat/>
    <w:rsid w:val="00D26624"/>
    <w:pPr>
      <w:keepNext/>
      <w:keepLines/>
      <w:numPr>
        <w:ilvl w:val="5"/>
      </w:numPr>
      <w:spacing w:before="120" w:after="120"/>
      <w:outlineLvl w:val="5"/>
    </w:pPr>
    <w:rPr>
      <w:smallCaps/>
      <w:noProof/>
      <w:sz w:val="18"/>
      <w:szCs w:val="18"/>
    </w:rPr>
  </w:style>
  <w:style w:type="paragraph" w:styleId="Heading7">
    <w:name w:val="heading 7"/>
    <w:basedOn w:val="Normal"/>
    <w:next w:val="Normal"/>
    <w:link w:val="Heading7Char"/>
    <w:uiPriority w:val="9"/>
    <w:qFormat/>
    <w:rsid w:val="00FB3BC5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qFormat/>
    <w:rsid w:val="00FB3BC5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FB3BC5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D6"/>
    <w:rPr>
      <w:rFonts w:ascii="Arial" w:hAnsi="Arial" w:cs="Arial"/>
      <w:b/>
      <w:bCs/>
      <w:caps/>
      <w:sz w:val="24"/>
      <w:szCs w:val="24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2356D6"/>
    <w:rPr>
      <w:rFonts w:ascii="Arial" w:hAnsi="Arial" w:cs="Arial"/>
      <w:b/>
      <w:bCs/>
      <w:sz w:val="24"/>
      <w:szCs w:val="24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2356D6"/>
    <w:rPr>
      <w:rFonts w:ascii="Arial" w:hAnsi="Arial" w:cs="Arial"/>
      <w:b/>
      <w:bCs/>
      <w:sz w:val="22"/>
      <w:szCs w:val="22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2356D6"/>
    <w:rPr>
      <w:rFonts w:ascii="Arial" w:hAnsi="Arial" w:cs="Arial"/>
      <w:b/>
      <w:bCs/>
      <w:lang w:eastAsia="fr-FR"/>
    </w:rPr>
  </w:style>
  <w:style w:type="character" w:customStyle="1" w:styleId="Heading5Char">
    <w:name w:val="Heading 5 Char"/>
    <w:basedOn w:val="DefaultParagraphFont"/>
    <w:link w:val="Heading5"/>
    <w:uiPriority w:val="9"/>
    <w:rsid w:val="002356D6"/>
    <w:rPr>
      <w:rFonts w:ascii="Arial" w:hAnsi="Arial" w:cs="Arial"/>
      <w:b/>
      <w:bCs/>
      <w:lang w:eastAsia="fr-FR"/>
    </w:rPr>
  </w:style>
  <w:style w:type="character" w:customStyle="1" w:styleId="Heading6Char">
    <w:name w:val="Heading 6 Char"/>
    <w:basedOn w:val="DefaultParagraphFont"/>
    <w:link w:val="Heading6"/>
    <w:uiPriority w:val="9"/>
    <w:rsid w:val="00D26624"/>
    <w:rPr>
      <w:rFonts w:ascii="Arial" w:hAnsi="Arial" w:cs="Arial"/>
      <w:b/>
      <w:bCs/>
      <w:smallCaps/>
      <w:noProof/>
      <w:sz w:val="18"/>
      <w:szCs w:val="18"/>
      <w:lang w:eastAsia="fr-FR"/>
    </w:rPr>
  </w:style>
  <w:style w:type="character" w:customStyle="1" w:styleId="Heading7Char">
    <w:name w:val="Heading 7 Char"/>
    <w:basedOn w:val="DefaultParagraphFont"/>
    <w:link w:val="Heading7"/>
    <w:uiPriority w:val="9"/>
    <w:rsid w:val="002356D6"/>
    <w:rPr>
      <w:rFonts w:ascii="Arial" w:hAnsi="Arial" w:cs="Arial"/>
      <w:lang w:eastAsia="fr-FR"/>
    </w:rPr>
  </w:style>
  <w:style w:type="character" w:customStyle="1" w:styleId="Heading8Char">
    <w:name w:val="Heading 8 Char"/>
    <w:basedOn w:val="DefaultParagraphFont"/>
    <w:link w:val="Heading8"/>
    <w:uiPriority w:val="9"/>
    <w:rsid w:val="002356D6"/>
    <w:rPr>
      <w:rFonts w:ascii="Arial" w:hAnsi="Arial" w:cs="Arial"/>
      <w:i/>
      <w:iCs/>
      <w:lang w:eastAsia="fr-FR"/>
    </w:rPr>
  </w:style>
  <w:style w:type="character" w:customStyle="1" w:styleId="Heading9Char">
    <w:name w:val="Heading 9 Char"/>
    <w:basedOn w:val="DefaultParagraphFont"/>
    <w:link w:val="Heading9"/>
    <w:uiPriority w:val="9"/>
    <w:rsid w:val="002356D6"/>
    <w:rPr>
      <w:rFonts w:ascii="Arial" w:hAnsi="Arial" w:cs="Arial"/>
      <w:b/>
      <w:bCs/>
      <w:i/>
      <w:iCs/>
      <w:sz w:val="18"/>
      <w:szCs w:val="18"/>
      <w:lang w:eastAsia="fr-FR"/>
    </w:rPr>
  </w:style>
  <w:style w:type="paragraph" w:customStyle="1" w:styleId="Texte1">
    <w:name w:val="Texte1"/>
    <w:basedOn w:val="Normal"/>
    <w:link w:val="Texte1Car"/>
    <w:rsid w:val="00FB3BC5"/>
    <w:pPr>
      <w:spacing w:after="200"/>
      <w:ind w:left="426" w:right="737"/>
    </w:pPr>
  </w:style>
  <w:style w:type="paragraph" w:customStyle="1" w:styleId="Texte2">
    <w:name w:val="Texte2"/>
    <w:basedOn w:val="Texte1"/>
    <w:link w:val="Texte2Car"/>
    <w:rsid w:val="00FB3BC5"/>
    <w:pPr>
      <w:ind w:left="567" w:right="0"/>
    </w:pPr>
  </w:style>
  <w:style w:type="paragraph" w:customStyle="1" w:styleId="Texte3">
    <w:name w:val="Texte3"/>
    <w:basedOn w:val="Texte2"/>
    <w:link w:val="Texte3Car"/>
    <w:rsid w:val="00FB3BC5"/>
    <w:pPr>
      <w:ind w:left="709"/>
    </w:pPr>
  </w:style>
  <w:style w:type="paragraph" w:customStyle="1" w:styleId="Texte4">
    <w:name w:val="Texte4"/>
    <w:basedOn w:val="Texte3"/>
    <w:link w:val="Texte4Car"/>
    <w:rsid w:val="00FB3BC5"/>
    <w:pPr>
      <w:ind w:left="1134"/>
    </w:pPr>
  </w:style>
  <w:style w:type="paragraph" w:customStyle="1" w:styleId="Texte5">
    <w:name w:val="Texte5"/>
    <w:basedOn w:val="Texte4"/>
    <w:link w:val="Texte5Car"/>
    <w:rsid w:val="00FB3BC5"/>
    <w:pPr>
      <w:ind w:left="1276"/>
    </w:pPr>
  </w:style>
  <w:style w:type="character" w:customStyle="1" w:styleId="Texte5Car">
    <w:name w:val="Texte5 Car"/>
    <w:basedOn w:val="DefaultParagraphFont"/>
    <w:link w:val="Texte5"/>
    <w:locked/>
    <w:rsid w:val="005739B9"/>
    <w:rPr>
      <w:rFonts w:ascii="Arial" w:hAnsi="Arial" w:cs="Arial"/>
      <w:lang w:val="fr-FR" w:eastAsia="fr-FR" w:bidi="ar-SA"/>
    </w:rPr>
  </w:style>
  <w:style w:type="paragraph" w:styleId="BodyText">
    <w:name w:val="Body Text"/>
    <w:aliases w:val="Body Text Char Char,Body Text Char Char Char,Body Text Char Char Char Char Char"/>
    <w:basedOn w:val="Normal"/>
    <w:link w:val="BodyTextChar"/>
    <w:uiPriority w:val="99"/>
    <w:rsid w:val="001334AE"/>
  </w:style>
  <w:style w:type="character" w:customStyle="1" w:styleId="BodyTextChar">
    <w:name w:val="Body Text Char"/>
    <w:aliases w:val="Body Text Char Char Char1,Body Text Char Char Char Char,Body Text Char Char Char Char Char Char"/>
    <w:basedOn w:val="DefaultParagraphFont"/>
    <w:link w:val="BodyText"/>
    <w:uiPriority w:val="99"/>
    <w:semiHidden/>
    <w:rsid w:val="002356D6"/>
    <w:rPr>
      <w:rFonts w:ascii="Arial" w:hAnsi="Arial" w:cs="Arial"/>
      <w:lang w:eastAsia="fr-FR"/>
    </w:rPr>
  </w:style>
  <w:style w:type="paragraph" w:customStyle="1" w:styleId="Corpsdutexte">
    <w:name w:val="Corps du texte"/>
    <w:basedOn w:val="Normal"/>
    <w:rsid w:val="00FB3BC5"/>
    <w:pPr>
      <w:spacing w:before="120"/>
      <w:ind w:firstLine="142"/>
    </w:pPr>
  </w:style>
  <w:style w:type="paragraph" w:styleId="Header">
    <w:name w:val="header"/>
    <w:basedOn w:val="Normal"/>
    <w:next w:val="Normal"/>
    <w:link w:val="HeaderChar"/>
    <w:uiPriority w:val="99"/>
    <w:rsid w:val="00FB3BC5"/>
    <w:pPr>
      <w:tabs>
        <w:tab w:val="center" w:pos="4252"/>
        <w:tab w:val="right" w:pos="8504"/>
      </w:tabs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356D6"/>
    <w:rPr>
      <w:rFonts w:ascii="Arial" w:hAnsi="Arial" w:cs="Arial"/>
      <w:lang w:eastAsia="fr-FR"/>
    </w:rPr>
  </w:style>
  <w:style w:type="paragraph" w:customStyle="1" w:styleId="Enum">
    <w:name w:val="Enum"/>
    <w:basedOn w:val="Normal"/>
    <w:rsid w:val="00FB3BC5"/>
    <w:pPr>
      <w:tabs>
        <w:tab w:val="left" w:pos="851"/>
        <w:tab w:val="left" w:pos="1701"/>
        <w:tab w:val="left" w:pos="2552"/>
        <w:tab w:val="left" w:pos="3402"/>
      </w:tabs>
      <w:ind w:left="1134" w:hanging="283"/>
    </w:pPr>
  </w:style>
  <w:style w:type="paragraph" w:customStyle="1" w:styleId="Enum1">
    <w:name w:val="Enum 1"/>
    <w:basedOn w:val="Corpsdutexte"/>
    <w:rsid w:val="00FB3BC5"/>
    <w:pPr>
      <w:ind w:left="567" w:hanging="283"/>
    </w:pPr>
  </w:style>
  <w:style w:type="paragraph" w:customStyle="1" w:styleId="Enum11">
    <w:name w:val="Enum 1.1"/>
    <w:basedOn w:val="Enum1"/>
    <w:rsid w:val="00FB3BC5"/>
    <w:pPr>
      <w:spacing w:before="0" w:after="200"/>
      <w:ind w:left="1660" w:hanging="260"/>
    </w:pPr>
    <w:rPr>
      <w:rFonts w:ascii="Helv" w:hAnsi="Helv" w:cs="Helv"/>
    </w:rPr>
  </w:style>
  <w:style w:type="paragraph" w:customStyle="1" w:styleId="Enum12">
    <w:name w:val="Enum 1.2"/>
    <w:basedOn w:val="Enum11"/>
    <w:rsid w:val="00FB3BC5"/>
    <w:pPr>
      <w:ind w:left="1980"/>
    </w:pPr>
  </w:style>
  <w:style w:type="paragraph" w:customStyle="1" w:styleId="Enum13">
    <w:name w:val="Enum 1.3"/>
    <w:basedOn w:val="Enum12"/>
    <w:rsid w:val="00FB3BC5"/>
    <w:pPr>
      <w:ind w:left="2260"/>
    </w:pPr>
  </w:style>
  <w:style w:type="paragraph" w:customStyle="1" w:styleId="Enum2">
    <w:name w:val="Enum 2"/>
    <w:basedOn w:val="Corpsdutexte"/>
    <w:rsid w:val="00FB3BC5"/>
    <w:pPr>
      <w:ind w:left="851" w:hanging="284"/>
    </w:pPr>
  </w:style>
  <w:style w:type="paragraph" w:customStyle="1" w:styleId="Enum21">
    <w:name w:val="Enum 2.1"/>
    <w:basedOn w:val="Enum2"/>
    <w:rsid w:val="00FB3BC5"/>
    <w:pPr>
      <w:spacing w:before="0" w:after="200"/>
      <w:ind w:left="1980" w:hanging="260"/>
    </w:pPr>
    <w:rPr>
      <w:rFonts w:ascii="Helv" w:hAnsi="Helv" w:cs="Helv"/>
    </w:rPr>
  </w:style>
  <w:style w:type="paragraph" w:customStyle="1" w:styleId="Enum22">
    <w:name w:val="Enum 2.2"/>
    <w:basedOn w:val="Enum21"/>
    <w:rsid w:val="00FB3BC5"/>
    <w:pPr>
      <w:ind w:left="2260"/>
    </w:pPr>
  </w:style>
  <w:style w:type="paragraph" w:customStyle="1" w:styleId="Enum23">
    <w:name w:val="Enum 2.3"/>
    <w:basedOn w:val="Enum22"/>
    <w:rsid w:val="00FB3BC5"/>
    <w:pPr>
      <w:ind w:left="2540"/>
    </w:pPr>
  </w:style>
  <w:style w:type="paragraph" w:customStyle="1" w:styleId="Enum3">
    <w:name w:val="Enum 3"/>
    <w:basedOn w:val="Corpsdutexte"/>
    <w:rsid w:val="00FB3BC5"/>
    <w:pPr>
      <w:ind w:left="1134" w:hanging="284"/>
    </w:pPr>
  </w:style>
  <w:style w:type="paragraph" w:customStyle="1" w:styleId="Enum31">
    <w:name w:val="Enum 3.1"/>
    <w:basedOn w:val="Enum3"/>
    <w:rsid w:val="00FB3BC5"/>
    <w:pPr>
      <w:spacing w:before="0" w:after="200"/>
      <w:ind w:left="2000" w:hanging="300"/>
    </w:pPr>
    <w:rPr>
      <w:rFonts w:ascii="Helv" w:hAnsi="Helv" w:cs="Helv"/>
    </w:rPr>
  </w:style>
  <w:style w:type="paragraph" w:customStyle="1" w:styleId="Enum32">
    <w:name w:val="Enum 3.2"/>
    <w:basedOn w:val="Enum31"/>
    <w:rsid w:val="00FB3BC5"/>
    <w:pPr>
      <w:ind w:left="2280"/>
    </w:pPr>
  </w:style>
  <w:style w:type="paragraph" w:customStyle="1" w:styleId="Enum33">
    <w:name w:val="Enum 3.3"/>
    <w:basedOn w:val="Enum32"/>
    <w:rsid w:val="00FB3BC5"/>
    <w:pPr>
      <w:ind w:left="2560"/>
    </w:pPr>
  </w:style>
  <w:style w:type="paragraph" w:customStyle="1" w:styleId="Enum4">
    <w:name w:val="Enum 4"/>
    <w:basedOn w:val="Corpsdutexte"/>
    <w:rsid w:val="00FB3BC5"/>
    <w:pPr>
      <w:ind w:left="1418" w:hanging="284"/>
    </w:pPr>
  </w:style>
  <w:style w:type="paragraph" w:customStyle="1" w:styleId="Enum41">
    <w:name w:val="Enum 4.1"/>
    <w:basedOn w:val="Enum4"/>
    <w:rsid w:val="00FB3BC5"/>
    <w:pPr>
      <w:spacing w:before="0" w:after="200"/>
      <w:ind w:left="2560" w:hanging="300"/>
    </w:pPr>
    <w:rPr>
      <w:rFonts w:ascii="Helv" w:hAnsi="Helv" w:cs="Helv"/>
    </w:rPr>
  </w:style>
  <w:style w:type="paragraph" w:customStyle="1" w:styleId="Enum42">
    <w:name w:val="Enum 4.2"/>
    <w:basedOn w:val="Enum41"/>
    <w:rsid w:val="00FB3BC5"/>
    <w:pPr>
      <w:ind w:left="2860"/>
    </w:pPr>
  </w:style>
  <w:style w:type="paragraph" w:customStyle="1" w:styleId="Enum43">
    <w:name w:val="Enum 4.3"/>
    <w:basedOn w:val="Enum42"/>
    <w:rsid w:val="00FB3BC5"/>
    <w:pPr>
      <w:ind w:left="3140"/>
    </w:pPr>
  </w:style>
  <w:style w:type="paragraph" w:customStyle="1" w:styleId="garde">
    <w:name w:val="garde"/>
    <w:basedOn w:val="Normal"/>
    <w:rsid w:val="00FB3BC5"/>
    <w:pPr>
      <w:tabs>
        <w:tab w:val="left" w:pos="851"/>
        <w:tab w:val="left" w:pos="1701"/>
        <w:tab w:val="left" w:pos="2552"/>
        <w:tab w:val="left" w:pos="3402"/>
      </w:tabs>
    </w:pPr>
  </w:style>
  <w:style w:type="character" w:styleId="PageNumber">
    <w:name w:val="page number"/>
    <w:basedOn w:val="DefaultParagraphFont"/>
    <w:rsid w:val="00FB3BC5"/>
    <w:rPr>
      <w:rFonts w:cs="Times New Roman"/>
    </w:rPr>
  </w:style>
  <w:style w:type="paragraph" w:customStyle="1" w:styleId="Objet">
    <w:name w:val="Objet"/>
    <w:basedOn w:val="Corpsdutexte"/>
    <w:rsid w:val="00FB3BC5"/>
    <w:pPr>
      <w:spacing w:before="0" w:after="0"/>
    </w:pPr>
  </w:style>
  <w:style w:type="paragraph" w:styleId="Footer">
    <w:name w:val="footer"/>
    <w:basedOn w:val="Normal"/>
    <w:next w:val="Normal"/>
    <w:link w:val="FooterChar"/>
    <w:uiPriority w:val="99"/>
    <w:rsid w:val="00FB3BC5"/>
    <w:pPr>
      <w:tabs>
        <w:tab w:val="center" w:pos="4678"/>
        <w:tab w:val="right" w:pos="9923"/>
      </w:tabs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356D6"/>
    <w:rPr>
      <w:rFonts w:ascii="Arial" w:hAnsi="Arial" w:cs="Arial"/>
      <w:lang w:eastAsia="fr-FR"/>
    </w:rPr>
  </w:style>
  <w:style w:type="paragraph" w:styleId="NormalIndent">
    <w:name w:val="Normal Indent"/>
    <w:basedOn w:val="Normal"/>
    <w:uiPriority w:val="99"/>
    <w:rsid w:val="00FB3BC5"/>
    <w:pPr>
      <w:ind w:left="708"/>
    </w:pPr>
  </w:style>
  <w:style w:type="paragraph" w:customStyle="1" w:styleId="Sautdepage">
    <w:name w:val="Saut de page"/>
    <w:basedOn w:val="Normal"/>
    <w:next w:val="Normal"/>
    <w:rsid w:val="00FB3BC5"/>
    <w:pPr>
      <w:pageBreakBefore/>
    </w:pPr>
    <w:rPr>
      <w:color w:val="000000"/>
    </w:rPr>
  </w:style>
  <w:style w:type="paragraph" w:customStyle="1" w:styleId="Sommaire">
    <w:name w:val="Sommaire"/>
    <w:basedOn w:val="Normal"/>
    <w:rsid w:val="00FB3BC5"/>
    <w:pPr>
      <w:spacing w:before="480" w:after="240"/>
      <w:ind w:left="560" w:hanging="560"/>
      <w:jc w:val="center"/>
    </w:pPr>
    <w:rPr>
      <w:b/>
      <w:bCs/>
      <w:caps/>
      <w:color w:val="000000"/>
    </w:rPr>
  </w:style>
  <w:style w:type="paragraph" w:styleId="TOC1">
    <w:name w:val="toc 1"/>
    <w:basedOn w:val="Normal"/>
    <w:next w:val="Normal"/>
    <w:autoRedefine/>
    <w:uiPriority w:val="39"/>
    <w:rsid w:val="00FB3BC5"/>
    <w:pPr>
      <w:spacing w:before="120"/>
      <w:jc w:val="left"/>
    </w:pPr>
    <w:rPr>
      <w:rFonts w:ascii="Times New Roman" w:hAnsi="Times New Roman" w:cs="Times New Roman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FB3BC5"/>
    <w:pPr>
      <w:spacing w:after="0"/>
      <w:ind w:left="200"/>
      <w:jc w:val="left"/>
    </w:pPr>
    <w:rPr>
      <w:rFonts w:ascii="Times New Roman" w:hAnsi="Times New Roman" w:cs="Times New Roman"/>
      <w:smallCaps/>
    </w:rPr>
  </w:style>
  <w:style w:type="paragraph" w:styleId="TOC3">
    <w:name w:val="toc 3"/>
    <w:basedOn w:val="Normal"/>
    <w:next w:val="Normal"/>
    <w:autoRedefine/>
    <w:uiPriority w:val="39"/>
    <w:rsid w:val="00FB3BC5"/>
    <w:pPr>
      <w:spacing w:after="0"/>
      <w:ind w:left="400"/>
      <w:jc w:val="left"/>
    </w:pPr>
    <w:rPr>
      <w:rFonts w:ascii="Times New Roman" w:hAnsi="Times New Roman" w:cs="Times New Roman"/>
      <w:i/>
      <w:iCs/>
    </w:rPr>
  </w:style>
  <w:style w:type="paragraph" w:styleId="TOC4">
    <w:name w:val="toc 4"/>
    <w:basedOn w:val="Normal"/>
    <w:next w:val="Normal"/>
    <w:autoRedefine/>
    <w:uiPriority w:val="39"/>
    <w:rsid w:val="00FB3BC5"/>
    <w:pPr>
      <w:spacing w:after="0"/>
      <w:ind w:left="600"/>
      <w:jc w:val="left"/>
    </w:pPr>
    <w:rPr>
      <w:rFonts w:ascii="Times New Roman" w:hAnsi="Times New Roman" w:cs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FB3BC5"/>
    <w:pPr>
      <w:spacing w:after="0"/>
      <w:ind w:left="800"/>
      <w:jc w:val="left"/>
    </w:pPr>
    <w:rPr>
      <w:rFonts w:ascii="Times New Roman" w:hAnsi="Times New Roman" w:cs="Times New Roman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FB3BC5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6D6"/>
    <w:rPr>
      <w:rFonts w:cs="Arial"/>
      <w:sz w:val="0"/>
      <w:szCs w:val="0"/>
      <w:lang w:eastAsia="fr-FR"/>
    </w:rPr>
  </w:style>
  <w:style w:type="character" w:styleId="CommentReference">
    <w:name w:val="annotation reference"/>
    <w:basedOn w:val="DefaultParagraphFont"/>
    <w:uiPriority w:val="99"/>
    <w:semiHidden/>
    <w:rsid w:val="00FB3BC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FB3BC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56D6"/>
    <w:rPr>
      <w:rFonts w:ascii="Arial" w:hAnsi="Arial" w:cs="Arial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rsid w:val="004F27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6D6"/>
    <w:rPr>
      <w:rFonts w:cs="Arial"/>
      <w:sz w:val="0"/>
      <w:szCs w:val="0"/>
      <w:lang w:eastAsia="fr-FR"/>
    </w:rPr>
  </w:style>
  <w:style w:type="paragraph" w:customStyle="1" w:styleId="Texte30">
    <w:name w:val="Texte 3"/>
    <w:basedOn w:val="Normal"/>
    <w:link w:val="Texte3Car0"/>
    <w:rsid w:val="00947B12"/>
    <w:pPr>
      <w:keepLines/>
      <w:spacing w:before="120" w:after="0"/>
      <w:ind w:left="709"/>
    </w:pPr>
    <w:rPr>
      <w:color w:val="000000"/>
    </w:rPr>
  </w:style>
  <w:style w:type="character" w:customStyle="1" w:styleId="Texte3Car0">
    <w:name w:val="Texte 3 Car"/>
    <w:basedOn w:val="DefaultParagraphFont"/>
    <w:link w:val="Texte30"/>
    <w:locked/>
    <w:rsid w:val="008603C9"/>
    <w:rPr>
      <w:rFonts w:ascii="Arial" w:hAnsi="Arial" w:cs="Arial"/>
      <w:color w:val="000000"/>
      <w:lang w:val="en-US" w:eastAsia="fr-FR"/>
    </w:rPr>
  </w:style>
  <w:style w:type="paragraph" w:styleId="BodyTextIndent">
    <w:name w:val="Body Text Indent"/>
    <w:basedOn w:val="Normal"/>
    <w:link w:val="BodyTextIndentChar"/>
    <w:uiPriority w:val="99"/>
    <w:rsid w:val="00947B12"/>
    <w:rPr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356D6"/>
    <w:rPr>
      <w:rFonts w:ascii="Arial" w:hAnsi="Arial" w:cs="Arial"/>
      <w:lang w:eastAsia="fr-FR"/>
    </w:rPr>
  </w:style>
  <w:style w:type="table" w:styleId="TableGrid">
    <w:name w:val="Table Grid"/>
    <w:basedOn w:val="TableNormal"/>
    <w:uiPriority w:val="59"/>
    <w:rsid w:val="00547820"/>
    <w:pPr>
      <w:spacing w:after="120"/>
      <w:jc w:val="both"/>
    </w:pPr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A82AAE"/>
    <w:pPr>
      <w:spacing w:after="0"/>
      <w:jc w:val="left"/>
    </w:pPr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356D6"/>
    <w:rPr>
      <w:rFonts w:ascii="Courier New" w:hAnsi="Courier New" w:cs="Courier New"/>
      <w:lang w:eastAsia="fr-FR"/>
    </w:rPr>
  </w:style>
  <w:style w:type="paragraph" w:styleId="TOC6">
    <w:name w:val="toc 6"/>
    <w:basedOn w:val="Normal"/>
    <w:next w:val="Normal"/>
    <w:autoRedefine/>
    <w:uiPriority w:val="39"/>
    <w:rsid w:val="007E42D4"/>
    <w:pPr>
      <w:spacing w:after="0"/>
      <w:ind w:left="1000"/>
      <w:jc w:val="left"/>
    </w:pPr>
    <w:rPr>
      <w:rFonts w:ascii="Times New Roman" w:hAnsi="Times New Roman" w:cs="Times New Roman"/>
      <w:sz w:val="18"/>
      <w:szCs w:val="18"/>
    </w:rPr>
  </w:style>
  <w:style w:type="paragraph" w:styleId="BodyText2">
    <w:name w:val="Body Text 2"/>
    <w:basedOn w:val="Normal"/>
    <w:link w:val="BodyText2Char"/>
    <w:uiPriority w:val="99"/>
    <w:rsid w:val="00BF1AF3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356D6"/>
    <w:rPr>
      <w:rFonts w:ascii="Arial" w:hAnsi="Arial" w:cs="Arial"/>
      <w:lang w:eastAsia="fr-FR"/>
    </w:rPr>
  </w:style>
  <w:style w:type="paragraph" w:customStyle="1" w:styleId="Normal1">
    <w:name w:val="Normal1"/>
    <w:basedOn w:val="Normal"/>
    <w:rsid w:val="001334AE"/>
    <w:pPr>
      <w:spacing w:after="0"/>
      <w:jc w:val="left"/>
    </w:pPr>
    <w:rPr>
      <w:rFonts w:ascii="Comic Sans MS" w:hAnsi="Comic Sans MS" w:cs="Comic Sans MS"/>
      <w:sz w:val="24"/>
      <w:szCs w:val="24"/>
    </w:rPr>
  </w:style>
  <w:style w:type="paragraph" w:customStyle="1" w:styleId="zzCover">
    <w:name w:val="zzCover"/>
    <w:basedOn w:val="Normal"/>
    <w:rsid w:val="00062DC8"/>
    <w:pPr>
      <w:overflowPunct w:val="0"/>
      <w:autoSpaceDE w:val="0"/>
      <w:autoSpaceDN w:val="0"/>
      <w:adjustRightInd w:val="0"/>
      <w:spacing w:after="220"/>
      <w:jc w:val="right"/>
      <w:textAlignment w:val="baseline"/>
    </w:pPr>
    <w:rPr>
      <w:rFonts w:ascii="Helvetica" w:hAnsi="Helvetica" w:cs="Helvetica"/>
      <w:b/>
      <w:b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qFormat/>
    <w:rsid w:val="002E7ADF"/>
    <w:pPr>
      <w:spacing w:before="120"/>
    </w:pPr>
    <w:rPr>
      <w:b/>
      <w:bCs/>
    </w:rPr>
  </w:style>
  <w:style w:type="paragraph" w:styleId="BodyText3">
    <w:name w:val="Body Text 3"/>
    <w:basedOn w:val="Normal"/>
    <w:link w:val="BodyText3Char"/>
    <w:uiPriority w:val="99"/>
    <w:rsid w:val="00C42BB9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FF"/>
      <w:lang w:val="en-GB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356D6"/>
    <w:rPr>
      <w:rFonts w:ascii="Arial" w:hAnsi="Arial" w:cs="Arial"/>
      <w:sz w:val="16"/>
      <w:szCs w:val="16"/>
      <w:lang w:eastAsia="fr-FR"/>
    </w:rPr>
  </w:style>
  <w:style w:type="paragraph" w:customStyle="1" w:styleId="Titre1GB">
    <w:name w:val="Titre 1 GB"/>
    <w:basedOn w:val="Normal"/>
    <w:next w:val="BodyText"/>
    <w:autoRedefine/>
    <w:rsid w:val="00C00CCF"/>
    <w:pPr>
      <w:keepNext/>
      <w:keepLines/>
      <w:tabs>
        <w:tab w:val="num" w:pos="360"/>
      </w:tabs>
      <w:spacing w:before="240"/>
      <w:jc w:val="left"/>
      <w:outlineLvl w:val="0"/>
    </w:pPr>
    <w:rPr>
      <w:rFonts w:cs="Times New Roman"/>
      <w:b/>
      <w:smallCaps/>
      <w:lang w:val="en-GB"/>
    </w:rPr>
  </w:style>
  <w:style w:type="paragraph" w:customStyle="1" w:styleId="Titre2GB">
    <w:name w:val="Titre 2 GB"/>
    <w:basedOn w:val="Titre1GB"/>
    <w:next w:val="BodyText"/>
    <w:autoRedefine/>
    <w:rsid w:val="00C00CCF"/>
    <w:pPr>
      <w:numPr>
        <w:ilvl w:val="1"/>
      </w:numPr>
      <w:tabs>
        <w:tab w:val="num" w:pos="360"/>
        <w:tab w:val="left" w:pos="578"/>
      </w:tabs>
      <w:spacing w:before="120"/>
      <w:outlineLvl w:val="1"/>
    </w:pPr>
  </w:style>
  <w:style w:type="paragraph" w:customStyle="1" w:styleId="Titre3GB">
    <w:name w:val="Titre 3 GB"/>
    <w:basedOn w:val="Titre2GB"/>
    <w:next w:val="BodyText"/>
    <w:autoRedefine/>
    <w:rsid w:val="00C00CCF"/>
    <w:pPr>
      <w:numPr>
        <w:ilvl w:val="2"/>
      </w:numPr>
      <w:tabs>
        <w:tab w:val="clear" w:pos="578"/>
        <w:tab w:val="num" w:pos="360"/>
      </w:tabs>
      <w:outlineLvl w:val="2"/>
    </w:pPr>
  </w:style>
  <w:style w:type="paragraph" w:customStyle="1" w:styleId="Titre4GB">
    <w:name w:val="Titre 4 GB"/>
    <w:basedOn w:val="Titre3GB"/>
    <w:next w:val="BodyText"/>
    <w:autoRedefine/>
    <w:rsid w:val="00C00CCF"/>
    <w:pPr>
      <w:numPr>
        <w:ilvl w:val="3"/>
      </w:numPr>
      <w:tabs>
        <w:tab w:val="num" w:pos="360"/>
      </w:tabs>
    </w:pPr>
  </w:style>
  <w:style w:type="paragraph" w:customStyle="1" w:styleId="Titre5GB">
    <w:name w:val="Titre 5 GB"/>
    <w:basedOn w:val="Titre4GB"/>
    <w:next w:val="BodyText"/>
    <w:autoRedefine/>
    <w:rsid w:val="00C00CCF"/>
    <w:pPr>
      <w:numPr>
        <w:ilvl w:val="4"/>
      </w:numPr>
      <w:tabs>
        <w:tab w:val="num" w:pos="360"/>
      </w:tabs>
    </w:pPr>
  </w:style>
  <w:style w:type="paragraph" w:customStyle="1" w:styleId="Titre6GB">
    <w:name w:val="Titre 6 GB"/>
    <w:basedOn w:val="Titre5GB"/>
    <w:next w:val="BodyText"/>
    <w:rsid w:val="00C00CCF"/>
    <w:pPr>
      <w:numPr>
        <w:ilvl w:val="5"/>
      </w:numPr>
      <w:tabs>
        <w:tab w:val="num" w:pos="360"/>
      </w:tabs>
      <w:outlineLvl w:val="9"/>
    </w:pPr>
  </w:style>
  <w:style w:type="paragraph" w:customStyle="1" w:styleId="Titre7GB">
    <w:name w:val="Titre 7 GB"/>
    <w:basedOn w:val="Titre6GB"/>
    <w:next w:val="BodyText"/>
    <w:rsid w:val="00C00CCF"/>
    <w:pPr>
      <w:numPr>
        <w:ilvl w:val="6"/>
      </w:numPr>
      <w:tabs>
        <w:tab w:val="num" w:pos="360"/>
      </w:tabs>
      <w:outlineLvl w:val="6"/>
    </w:pPr>
  </w:style>
  <w:style w:type="paragraph" w:customStyle="1" w:styleId="Titre8GB">
    <w:name w:val="Titre 8 GB"/>
    <w:basedOn w:val="Titre7GB"/>
    <w:next w:val="BodyText"/>
    <w:rsid w:val="00C00CCF"/>
    <w:pPr>
      <w:numPr>
        <w:ilvl w:val="7"/>
      </w:numPr>
      <w:tabs>
        <w:tab w:val="num" w:pos="360"/>
      </w:tabs>
    </w:pPr>
  </w:style>
  <w:style w:type="paragraph" w:customStyle="1" w:styleId="Titre9GB">
    <w:name w:val="Titre 9 GB"/>
    <w:basedOn w:val="Titre8GB"/>
    <w:next w:val="BodyText"/>
    <w:rsid w:val="00C00CCF"/>
    <w:pPr>
      <w:numPr>
        <w:ilvl w:val="8"/>
      </w:numPr>
      <w:tabs>
        <w:tab w:val="num" w:pos="360"/>
      </w:tabs>
    </w:pPr>
  </w:style>
  <w:style w:type="paragraph" w:styleId="ListBullet">
    <w:name w:val="List Bullet"/>
    <w:basedOn w:val="BodyText"/>
    <w:autoRedefine/>
    <w:uiPriority w:val="99"/>
    <w:rsid w:val="00DB0E31"/>
    <w:pPr>
      <w:keepLines/>
      <w:tabs>
        <w:tab w:val="num" w:pos="720"/>
      </w:tabs>
      <w:spacing w:before="120" w:after="0"/>
      <w:ind w:left="720" w:hanging="360"/>
      <w:jc w:val="left"/>
    </w:pPr>
    <w:rPr>
      <w:rFonts w:ascii="Times New Roman" w:hAnsi="Times New Roman" w:cs="Times New Roman"/>
      <w:sz w:val="24"/>
      <w:szCs w:val="24"/>
      <w:lang w:eastAsia="en-US"/>
    </w:rPr>
  </w:style>
  <w:style w:type="paragraph" w:customStyle="1" w:styleId="Text34">
    <w:name w:val="Text3&amp;4"/>
    <w:basedOn w:val="Normal"/>
    <w:autoRedefine/>
    <w:rsid w:val="00DB0E31"/>
    <w:pPr>
      <w:spacing w:after="0"/>
      <w:ind w:right="202"/>
      <w:jc w:val="left"/>
    </w:pPr>
    <w:rPr>
      <w:rFonts w:ascii="Times New Roman" w:eastAsia="MS Mincho" w:hAnsi="Times New Roman" w:cs="Times New Roman"/>
      <w:color w:val="FF0000"/>
      <w:lang w:val="en-GB" w:eastAsia="ja-JP"/>
    </w:rPr>
  </w:style>
  <w:style w:type="paragraph" w:customStyle="1" w:styleId="TableCellLeft">
    <w:name w:val="Table Cell Left"/>
    <w:basedOn w:val="Normal"/>
    <w:rsid w:val="00AC76DD"/>
    <w:pPr>
      <w:keepNext/>
      <w:keepLines/>
      <w:widowControl w:val="0"/>
      <w:suppressAutoHyphens/>
      <w:spacing w:after="0"/>
      <w:jc w:val="left"/>
    </w:pPr>
    <w:rPr>
      <w:rFonts w:ascii="Times New Roman" w:eastAsia="MS Mincho" w:hAnsi="Times New Roman" w:cs="Times New Roman"/>
      <w:sz w:val="24"/>
      <w:lang w:eastAsia="en-US"/>
    </w:rPr>
  </w:style>
  <w:style w:type="paragraph" w:styleId="Title">
    <w:name w:val="Title"/>
    <w:basedOn w:val="Normal"/>
    <w:link w:val="TitleChar"/>
    <w:uiPriority w:val="10"/>
    <w:qFormat/>
    <w:rsid w:val="00AC76DD"/>
    <w:pPr>
      <w:spacing w:after="0"/>
      <w:jc w:val="center"/>
    </w:pPr>
    <w:rPr>
      <w:rFonts w:ascii="Times New Roman" w:hAnsi="Times New Roman" w:cs="Times New Roman"/>
      <w:b/>
      <w:sz w:val="36"/>
      <w:szCs w:val="24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356D6"/>
    <w:rPr>
      <w:rFonts w:ascii="Cambria" w:eastAsia="Times New Roman" w:hAnsi="Cambria" w:cs="Times New Roman"/>
      <w:b/>
      <w:bCs/>
      <w:kern w:val="28"/>
      <w:sz w:val="32"/>
      <w:szCs w:val="32"/>
      <w:lang w:eastAsia="fr-FR"/>
    </w:rPr>
  </w:style>
  <w:style w:type="paragraph" w:customStyle="1" w:styleId="Rq04aTxt">
    <w:name w:val="Rq04aTxt"/>
    <w:basedOn w:val="Normal"/>
    <w:rsid w:val="00B34EE0"/>
    <w:pPr>
      <w:spacing w:after="0"/>
      <w:jc w:val="left"/>
    </w:pPr>
    <w:rPr>
      <w:rFonts w:ascii="Times New Roman" w:hAnsi="Times New Roman" w:cs="Times New Roman"/>
      <w:lang w:eastAsia="en-US"/>
    </w:rPr>
  </w:style>
  <w:style w:type="paragraph" w:customStyle="1" w:styleId="Rq06TbIID">
    <w:name w:val="Rq06TbIID"/>
    <w:basedOn w:val="Normal"/>
    <w:next w:val="Normal"/>
    <w:rsid w:val="00B34EE0"/>
    <w:pPr>
      <w:spacing w:before="120" w:after="0"/>
      <w:jc w:val="center"/>
    </w:pPr>
    <w:rPr>
      <w:rFonts w:ascii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B043B9"/>
    <w:rPr>
      <w:rFonts w:cs="Times New Roman"/>
      <w:b/>
      <w:bCs/>
    </w:rPr>
  </w:style>
  <w:style w:type="paragraph" w:customStyle="1" w:styleId="ch">
    <w:name w:val="ch"/>
    <w:basedOn w:val="Normal"/>
    <w:rsid w:val="006A0B62"/>
    <w:pPr>
      <w:keepNext/>
      <w:keepLines/>
      <w:tabs>
        <w:tab w:val="left" w:pos="432"/>
        <w:tab w:val="left" w:pos="864"/>
        <w:tab w:val="left" w:pos="1296"/>
        <w:tab w:val="left" w:pos="1728"/>
        <w:tab w:val="left" w:pos="2160"/>
        <w:tab w:val="left" w:pos="2592"/>
      </w:tabs>
      <w:spacing w:after="0"/>
      <w:ind w:left="1728" w:hanging="432"/>
      <w:jc w:val="left"/>
    </w:pPr>
    <w:rPr>
      <w:rFonts w:ascii="Times New Roman" w:hAnsi="Times New Roman" w:cs="Times New Roman"/>
      <w:sz w:val="24"/>
      <w:lang w:eastAsia="en-US"/>
    </w:rPr>
  </w:style>
  <w:style w:type="paragraph" w:customStyle="1" w:styleId="Texte10">
    <w:name w:val="Texte 1"/>
    <w:basedOn w:val="Normal"/>
    <w:rsid w:val="00430620"/>
    <w:pPr>
      <w:keepLines/>
      <w:spacing w:before="120" w:after="0"/>
      <w:ind w:left="284"/>
    </w:pPr>
    <w:rPr>
      <w:rFonts w:ascii="Helvetica" w:hAnsi="Helvetica" w:cs="Times New Roman"/>
      <w:color w:val="000000"/>
      <w:lang w:val="en-GB"/>
    </w:rPr>
  </w:style>
  <w:style w:type="paragraph" w:customStyle="1" w:styleId="Lignedetab">
    <w:name w:val="Ligne de tab"/>
    <w:basedOn w:val="Normal"/>
    <w:rsid w:val="004434BA"/>
    <w:pPr>
      <w:spacing w:before="120" w:after="0" w:line="181" w:lineRule="atLeast"/>
      <w:jc w:val="center"/>
    </w:pPr>
    <w:rPr>
      <w:rFonts w:ascii="Helvetica" w:hAnsi="Helvetica" w:cs="Times New Roman"/>
      <w:lang w:eastAsia="de-DE"/>
    </w:rPr>
  </w:style>
  <w:style w:type="paragraph" w:styleId="TOC7">
    <w:name w:val="toc 7"/>
    <w:basedOn w:val="Normal"/>
    <w:next w:val="Normal"/>
    <w:autoRedefine/>
    <w:uiPriority w:val="39"/>
    <w:semiHidden/>
    <w:rsid w:val="00A304FB"/>
    <w:pPr>
      <w:spacing w:after="0"/>
      <w:ind w:left="1200"/>
      <w:jc w:val="left"/>
    </w:pPr>
    <w:rPr>
      <w:rFonts w:ascii="Times New Roman" w:hAnsi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rsid w:val="00A304FB"/>
    <w:pPr>
      <w:spacing w:after="0"/>
      <w:ind w:left="1400"/>
      <w:jc w:val="left"/>
    </w:pPr>
    <w:rPr>
      <w:rFonts w:ascii="Times New Roman" w:hAnsi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rsid w:val="00A304FB"/>
    <w:pPr>
      <w:spacing w:after="0"/>
      <w:ind w:left="1600"/>
      <w:jc w:val="left"/>
    </w:pPr>
    <w:rPr>
      <w:rFonts w:ascii="Times New Roman" w:hAnsi="Times New Roman" w:cs="Times New Roman"/>
      <w:sz w:val="18"/>
      <w:szCs w:val="18"/>
    </w:rPr>
  </w:style>
  <w:style w:type="paragraph" w:customStyle="1" w:styleId="TOCTitle">
    <w:name w:val="TOC Title"/>
    <w:basedOn w:val="Normal"/>
    <w:rsid w:val="00A95A93"/>
    <w:pPr>
      <w:pageBreakBefore/>
      <w:numPr>
        <w:numId w:val="1"/>
      </w:numPr>
      <w:spacing w:before="480" w:after="480"/>
      <w:ind w:left="0" w:firstLine="0"/>
      <w:jc w:val="center"/>
    </w:pPr>
    <w:rPr>
      <w:rFonts w:ascii="Times New Roman" w:eastAsia="MS Mincho" w:hAnsi="Times New Roman" w:cs="Times New Roman"/>
      <w:b/>
      <w:sz w:val="48"/>
      <w:szCs w:val="24"/>
      <w:lang w:eastAsia="ja-JP"/>
    </w:rPr>
  </w:style>
  <w:style w:type="paragraph" w:customStyle="1" w:styleId="Definition">
    <w:name w:val="Definition"/>
    <w:basedOn w:val="Normal"/>
    <w:rsid w:val="00A95A93"/>
    <w:pPr>
      <w:spacing w:after="0" w:line="260" w:lineRule="exact"/>
      <w:ind w:left="1701" w:hanging="1701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inweisausgeblendet">
    <w:name w:val="Hinweis ausgeblendet"/>
    <w:basedOn w:val="DefaultParagraphFont"/>
    <w:rsid w:val="00A95A93"/>
    <w:rPr>
      <w:rFonts w:ascii="Arial" w:hAnsi="Arial" w:cs="Times New Roman"/>
      <w:bCs/>
      <w:color w:val="FF0000"/>
      <w:sz w:val="16"/>
    </w:rPr>
  </w:style>
  <w:style w:type="character" w:customStyle="1" w:styleId="Texte1Car">
    <w:name w:val="Texte1 Car"/>
    <w:basedOn w:val="DefaultParagraphFont"/>
    <w:link w:val="Texte1"/>
    <w:locked/>
    <w:rsid w:val="002341E6"/>
    <w:rPr>
      <w:rFonts w:ascii="Arial" w:hAnsi="Arial" w:cs="Arial"/>
      <w:lang w:val="en-US" w:eastAsia="fr-FR" w:bidi="ar-SA"/>
    </w:rPr>
  </w:style>
  <w:style w:type="character" w:customStyle="1" w:styleId="Texte2Car">
    <w:name w:val="Texte2 Car"/>
    <w:basedOn w:val="Texte1Car"/>
    <w:link w:val="Texte2"/>
    <w:locked/>
    <w:rsid w:val="00612CEE"/>
    <w:rPr>
      <w:rFonts w:ascii="Arial" w:hAnsi="Arial" w:cs="Arial"/>
      <w:lang w:val="en-US" w:eastAsia="fr-FR" w:bidi="ar-SA"/>
    </w:rPr>
  </w:style>
  <w:style w:type="character" w:customStyle="1" w:styleId="Texte3Car">
    <w:name w:val="Texte3 Car"/>
    <w:basedOn w:val="Texte2Car"/>
    <w:link w:val="Texte3"/>
    <w:locked/>
    <w:rsid w:val="00612CEE"/>
    <w:rPr>
      <w:rFonts w:ascii="Arial" w:hAnsi="Arial" w:cs="Arial"/>
      <w:lang w:val="en-US" w:eastAsia="fr-FR" w:bidi="ar-SA"/>
    </w:rPr>
  </w:style>
  <w:style w:type="character" w:customStyle="1" w:styleId="Texte4Car">
    <w:name w:val="Texte4 Car"/>
    <w:basedOn w:val="Texte3Car"/>
    <w:link w:val="Texte4"/>
    <w:locked/>
    <w:rsid w:val="00612CEE"/>
    <w:rPr>
      <w:rFonts w:ascii="Arial" w:hAnsi="Arial" w:cs="Arial"/>
      <w:lang w:val="en-US" w:eastAsia="fr-FR" w:bidi="ar-SA"/>
    </w:rPr>
  </w:style>
  <w:style w:type="paragraph" w:styleId="Revision">
    <w:name w:val="Revision"/>
    <w:hidden/>
    <w:uiPriority w:val="99"/>
    <w:semiHidden/>
    <w:rsid w:val="008E771A"/>
    <w:rPr>
      <w:rFonts w:ascii="Arial" w:hAnsi="Arial" w:cs="Arial"/>
      <w:lang w:eastAsia="fr-FR"/>
    </w:rPr>
  </w:style>
  <w:style w:type="table" w:styleId="MediumGrid2-Accent1">
    <w:name w:val="Medium Grid 2 Accent 1"/>
    <w:basedOn w:val="TableNormal"/>
    <w:uiPriority w:val="68"/>
    <w:rsid w:val="004A7920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paragraph" w:styleId="NoSpacing">
    <w:name w:val="No Spacing"/>
    <w:uiPriority w:val="1"/>
    <w:qFormat/>
    <w:rsid w:val="008E5F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rsid w:val="00A13C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30F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70BE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D4737"/>
    <w:pPr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eastAsia="en-US"/>
    </w:rPr>
  </w:style>
  <w:style w:type="character" w:styleId="FollowedHyperlink">
    <w:name w:val="FollowedHyperlink"/>
    <w:basedOn w:val="DefaultParagraphFont"/>
    <w:semiHidden/>
    <w:unhideWhenUsed/>
    <w:rsid w:val="00C7525C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697825"/>
  </w:style>
  <w:style w:type="character" w:customStyle="1" w:styleId="eop">
    <w:name w:val="eop"/>
    <w:basedOn w:val="DefaultParagraphFont"/>
    <w:rsid w:val="00697825"/>
  </w:style>
  <w:style w:type="character" w:customStyle="1" w:styleId="spellingerror">
    <w:name w:val="spellingerror"/>
    <w:basedOn w:val="DefaultParagraphFont"/>
    <w:rsid w:val="000A2A55"/>
  </w:style>
  <w:style w:type="character" w:customStyle="1" w:styleId="ui-provider">
    <w:name w:val="ui-provider"/>
    <w:basedOn w:val="DefaultParagraphFont"/>
    <w:rsid w:val="00E7428F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931C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3D693B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63025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56906">
          <w:marLeft w:val="418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5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4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39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1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5174">
          <w:marLeft w:val="0"/>
          <w:marRight w:val="60"/>
          <w:marTop w:val="4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1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97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8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7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8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307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54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0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5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6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8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84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3518">
          <w:marLeft w:val="0"/>
          <w:marRight w:val="46"/>
          <w:marTop w:val="35"/>
          <w:marBottom w:val="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2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68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94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63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2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2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MODELES\Mod&#232;le%20NT_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2A3E663573643987513656C99D66A" ma:contentTypeVersion="17" ma:contentTypeDescription="Create a new document." ma:contentTypeScope="" ma:versionID="528803c67e6f71002fca8f957617b38d">
  <xsd:schema xmlns:xsd="http://www.w3.org/2001/XMLSchema" xmlns:xs="http://www.w3.org/2001/XMLSchema" xmlns:p="http://schemas.microsoft.com/office/2006/metadata/properties" xmlns:ns2="901f7d09-b018-4bc3-befb-ec2b5549ddc4" xmlns:ns3="2bb639dc-401e-4b4d-82b6-b81782683706" targetNamespace="http://schemas.microsoft.com/office/2006/metadata/properties" ma:root="true" ma:fieldsID="ae2b9e1b0d428b18cce4984b758f9a11" ns2:_="" ns3:_="">
    <xsd:import namespace="901f7d09-b018-4bc3-befb-ec2b5549ddc4"/>
    <xsd:import namespace="2bb639dc-401e-4b4d-82b6-b817826837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f7d09-b018-4bc3-befb-ec2b5549dd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6090b7b-812d-4ce9-a8a7-7ecc4de2f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639dc-401e-4b4d-82b6-b817826837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a2d029f-c389-41bb-ab03-4b48829f466a}" ma:internalName="TaxCatchAll" ma:showField="CatchAllData" ma:web="2bb639dc-401e-4b4d-82b6-b817826837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b639dc-401e-4b4d-82b6-b81782683706" xsi:nil="true"/>
    <lcf76f155ced4ddcb4097134ff3c332f xmlns="901f7d09-b018-4bc3-befb-ec2b5549ddc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D6B588-0894-488C-A733-E4D47EA18D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3B0CF4-378B-465D-A642-E6350A573A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1f7d09-b018-4bc3-befb-ec2b5549ddc4"/>
    <ds:schemaRef ds:uri="2bb639dc-401e-4b4d-82b6-b817826837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97ABE9-659F-4F10-8926-896CE67BC61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F29DC4-26DB-4CBF-A796-A33CC3DB9F28}">
  <ds:schemaRefs>
    <ds:schemaRef ds:uri="http://schemas.microsoft.com/office/2006/metadata/properties"/>
    <ds:schemaRef ds:uri="http://schemas.microsoft.com/office/infopath/2007/PartnerControls"/>
    <ds:schemaRef ds:uri="2bb639dc-401e-4b4d-82b6-b81782683706"/>
    <ds:schemaRef ds:uri="901f7d09-b018-4bc3-befb-ec2b5549dd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NT_E.dot</Template>
  <TotalTime>628</TotalTime>
  <Pages>9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Architecture Design</vt:lpstr>
    </vt:vector>
  </TitlesOfParts>
  <Manager>Claude Mignen</Manager>
  <Company>JCI-EDE</Company>
  <LinksUpToDate>false</LinksUpToDate>
  <CharactersWithSpaces>6493</CharactersWithSpaces>
  <SharedDoc>false</SharedDoc>
  <HLinks>
    <vt:vector size="48" baseType="variant">
      <vt:variant>
        <vt:i4>2883650</vt:i4>
      </vt:variant>
      <vt:variant>
        <vt:i4>245</vt:i4>
      </vt:variant>
      <vt:variant>
        <vt:i4>0</vt:i4>
      </vt:variant>
      <vt:variant>
        <vt:i4>5</vt:i4>
      </vt:variant>
      <vt:variant>
        <vt:lpwstr>https://jazz.visteon.com:9443/rm/resources/MD_a0X7kIpiEe26TsZN-WzmUw?oslc_config.context=https%3A%2F%2Fjazz.visteon.com%3A9443%2Frm%2Fcm%2Fstream%2F_jyz3sM0cEeyiIpNVpYCURw</vt:lpwstr>
      </vt:variant>
      <vt:variant>
        <vt:lpwstr/>
      </vt:variant>
      <vt:variant>
        <vt:i4>2883650</vt:i4>
      </vt:variant>
      <vt:variant>
        <vt:i4>243</vt:i4>
      </vt:variant>
      <vt:variant>
        <vt:i4>0</vt:i4>
      </vt:variant>
      <vt:variant>
        <vt:i4>5</vt:i4>
      </vt:variant>
      <vt:variant>
        <vt:lpwstr>https://jazz.visteon.com:9443/rm/resources/MD_a0X7kIpiEe26TsZN-WzmUw?oslc_config.context=https%3A%2F%2Fjazz.visteon.com%3A9443%2Frm%2Fcm%2Fstream%2F_jyz3sM0cEeyiIpNVpYCURw</vt:lpwstr>
      </vt:variant>
      <vt:variant>
        <vt:lpwstr/>
      </vt:variant>
      <vt:variant>
        <vt:i4>5898240</vt:i4>
      </vt:variant>
      <vt:variant>
        <vt:i4>239</vt:i4>
      </vt:variant>
      <vt:variant>
        <vt:i4>0</vt:i4>
      </vt:variant>
      <vt:variant>
        <vt:i4>5</vt:i4>
      </vt:variant>
      <vt:variant>
        <vt:lpwstr>https://vfile.visteon.com/livelink/livelink.exe/overview/40460363</vt:lpwstr>
      </vt:variant>
      <vt:variant>
        <vt:lpwstr/>
      </vt:variant>
      <vt:variant>
        <vt:i4>5898240</vt:i4>
      </vt:variant>
      <vt:variant>
        <vt:i4>237</vt:i4>
      </vt:variant>
      <vt:variant>
        <vt:i4>0</vt:i4>
      </vt:variant>
      <vt:variant>
        <vt:i4>5</vt:i4>
      </vt:variant>
      <vt:variant>
        <vt:lpwstr>https://vfile.visteon.com/livelink/livelink.exe/overview/40460363</vt:lpwstr>
      </vt:variant>
      <vt:variant>
        <vt:lpwstr/>
      </vt:variant>
      <vt:variant>
        <vt:i4>524357</vt:i4>
      </vt:variant>
      <vt:variant>
        <vt:i4>234</vt:i4>
      </vt:variant>
      <vt:variant>
        <vt:i4>0</vt:i4>
      </vt:variant>
      <vt:variant>
        <vt:i4>5</vt:i4>
      </vt:variant>
      <vt:variant>
        <vt:lpwstr>https://vfile.visteon.com/livelink/livelink.exe?func=ll&amp;objId=40416594&amp;objAction=browse&amp;sort=name&amp;viewType=1</vt:lpwstr>
      </vt:variant>
      <vt:variant>
        <vt:lpwstr/>
      </vt:variant>
      <vt:variant>
        <vt:i4>524357</vt:i4>
      </vt:variant>
      <vt:variant>
        <vt:i4>231</vt:i4>
      </vt:variant>
      <vt:variant>
        <vt:i4>0</vt:i4>
      </vt:variant>
      <vt:variant>
        <vt:i4>5</vt:i4>
      </vt:variant>
      <vt:variant>
        <vt:lpwstr>https://vfile.visteon.com/livelink/livelink.exe?func=ll&amp;objId=40416594&amp;objAction=browse&amp;sort=name&amp;viewType=1</vt:lpwstr>
      </vt:variant>
      <vt:variant>
        <vt:lpwstr/>
      </vt:variant>
      <vt:variant>
        <vt:i4>2686996</vt:i4>
      </vt:variant>
      <vt:variant>
        <vt:i4>228</vt:i4>
      </vt:variant>
      <vt:variant>
        <vt:i4>0</vt:i4>
      </vt:variant>
      <vt:variant>
        <vt:i4>5</vt:i4>
      </vt:variant>
      <vt:variant>
        <vt:lpwstr>http://enterproj.visteon.com/enterproj/spm_doc_download?p_id=2184843</vt:lpwstr>
      </vt:variant>
      <vt:variant>
        <vt:lpwstr/>
      </vt:variant>
      <vt:variant>
        <vt:i4>2883650</vt:i4>
      </vt:variant>
      <vt:variant>
        <vt:i4>222</vt:i4>
      </vt:variant>
      <vt:variant>
        <vt:i4>0</vt:i4>
      </vt:variant>
      <vt:variant>
        <vt:i4>5</vt:i4>
      </vt:variant>
      <vt:variant>
        <vt:lpwstr>https://jazz.visteon.com:9443/rm/resources/MD_a0X7kIpiEe26TsZN-WzmUw?oslc_config.context=https%3A%2F%2Fjazz.visteon.com%3A9443%2Frm%2Fcm%2Fstream%2F_jyz3sM0cEeyiIpNVpYCURw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Design</dc:title>
  <dc:subject/>
  <dc:creator>&lt;AUTHOR&gt;</dc:creator>
  <cp:keywords>Central System</cp:keywords>
  <dc:description/>
  <cp:lastModifiedBy>Elangovan, Amudhapriyan (A.)</cp:lastModifiedBy>
  <cp:revision>191</cp:revision>
  <cp:lastPrinted>2006-11-21T22:11:00Z</cp:lastPrinted>
  <dcterms:created xsi:type="dcterms:W3CDTF">2025-03-26T07:36:00Z</dcterms:created>
  <dcterms:modified xsi:type="dcterms:W3CDTF">2025-06-30T07:24:00Z</dcterms:modified>
  <cp:category>System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D_NUMBER">
    <vt:lpwstr>[SIT AEH NT YY XXXX]</vt:lpwstr>
  </property>
  <property fmtid="{D5CDD505-2E9C-101B-9397-08002B2CF9AE}" pid="3" name="REV_NUMBER">
    <vt:lpwstr>23</vt:lpwstr>
  </property>
  <property fmtid="{D5CDD505-2E9C-101B-9397-08002B2CF9AE}" pid="4" name="EPIC">
    <vt:lpwstr>[If Applicable]</vt:lpwstr>
  </property>
  <property fmtid="{D5CDD505-2E9C-101B-9397-08002B2CF9AE}" pid="5" name="STATE">
    <vt:lpwstr>Proposed</vt:lpwstr>
  </property>
  <property fmtid="{D5CDD505-2E9C-101B-9397-08002B2CF9AE}" pid="6" name="ContentTypeId">
    <vt:lpwstr>0x0101009D82A3E663573643987513656C99D66A</vt:lpwstr>
  </property>
  <property fmtid="{D5CDD505-2E9C-101B-9397-08002B2CF9AE}" pid="7" name="MediaServiceImageTags">
    <vt:lpwstr/>
  </property>
</Properties>
</file>